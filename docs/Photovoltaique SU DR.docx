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1942"/>
        <w:gridCol w:w="6963"/>
        <w:gridCol w:w="1858"/>
      </w:tblGrid>
      <w:tr w:rsidR="00554A1F" w:rsidRPr="00C31D6F" w14:paraId="481CB0D4" w14:textId="77777777" w:rsidTr="00400B7C">
        <w:trPr>
          <w:trHeight w:val="340"/>
        </w:trPr>
        <w:tc>
          <w:tcPr>
            <w:tcW w:w="1950" w:type="dxa"/>
            <w:vMerge w:val="restart"/>
          </w:tcPr>
          <w:p w14:paraId="4607E00B" w14:textId="77777777" w:rsidR="00554A1F" w:rsidRDefault="00554A1F" w:rsidP="00400B7C">
            <w:pPr>
              <w:jc w:val="center"/>
              <w:rPr>
                <w:b/>
                <w:sz w:val="32"/>
              </w:rPr>
            </w:pPr>
            <w:bookmarkStart w:id="0" w:name="_Hlk23428423"/>
            <w:r>
              <w:rPr>
                <w:b/>
                <w:noProof/>
                <w:sz w:val="32"/>
              </w:rPr>
              <w:drawing>
                <wp:inline distT="0" distB="0" distL="0" distR="0" wp14:anchorId="0A2BB52D" wp14:editId="49D2330C">
                  <wp:extent cx="956310" cy="956310"/>
                  <wp:effectExtent l="19050" t="0" r="0" b="0"/>
                  <wp:docPr id="1" name="Image 0" descr="logo académ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logo académie.jpg"/>
                          <pic:cNvPicPr/>
                        </pic:nvPicPr>
                        <pic:blipFill>
                          <a:blip r:embed="rId8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57486" cy="9574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181" w:type="dxa"/>
          </w:tcPr>
          <w:p w14:paraId="372AD63F" w14:textId="40A5A9BE" w:rsidR="00554A1F" w:rsidRPr="00EB6580" w:rsidRDefault="00554A1F" w:rsidP="00400B7C">
            <w:pPr>
              <w:jc w:val="center"/>
              <w:rPr>
                <w:b/>
                <w:sz w:val="32"/>
              </w:rPr>
            </w:pPr>
            <w:r>
              <w:rPr>
                <w:b/>
                <w:sz w:val="32"/>
              </w:rPr>
              <w:t xml:space="preserve">Séquence </w:t>
            </w:r>
            <w:r w:rsidR="006B679F">
              <w:rPr>
                <w:b/>
                <w:sz w:val="32"/>
              </w:rPr>
              <w:t>F</w:t>
            </w:r>
          </w:p>
          <w:p w14:paraId="0169F6F9" w14:textId="77777777" w:rsidR="00554A1F" w:rsidRPr="002E0AA1" w:rsidRDefault="00554A1F" w:rsidP="00400B7C">
            <w:pPr>
              <w:jc w:val="center"/>
              <w:rPr>
                <w:i/>
              </w:rPr>
            </w:pPr>
            <w:r w:rsidRPr="008F3271">
              <w:rPr>
                <w:i/>
              </w:rPr>
              <w:t>« </w:t>
            </w:r>
            <w:r w:rsidRPr="008F3271">
              <w:rPr>
                <w:rFonts w:ascii="Open Sans" w:hAnsi="Open Sans" w:cs="Open Sans"/>
              </w:rPr>
              <w:t>Comment distribuer, convertir et transmettre l'énergie dans un systèmes mécatronique ?</w:t>
            </w:r>
            <w:r w:rsidRPr="008F3271">
              <w:rPr>
                <w:i/>
              </w:rPr>
              <w:t> »</w:t>
            </w:r>
          </w:p>
        </w:tc>
        <w:tc>
          <w:tcPr>
            <w:tcW w:w="1858" w:type="dxa"/>
            <w:vMerge w:val="restart"/>
          </w:tcPr>
          <w:p w14:paraId="593457E4" w14:textId="77777777" w:rsidR="00554A1F" w:rsidRPr="00186BBB" w:rsidRDefault="00554A1F" w:rsidP="00400B7C">
            <w:pPr>
              <w:pStyle w:val="En-tte"/>
              <w:jc w:val="center"/>
              <w:rPr>
                <w:rFonts w:ascii="Comic Sans MS" w:hAnsi="Comic Sans MS"/>
                <w:b/>
                <w:sz w:val="44"/>
                <w:szCs w:val="44"/>
              </w:rPr>
            </w:pPr>
            <w:r w:rsidRPr="00186BBB">
              <w:rPr>
                <w:rFonts w:ascii="Comic Sans MS" w:hAnsi="Comic Sans MS"/>
                <w:b/>
                <w:sz w:val="44"/>
                <w:szCs w:val="44"/>
              </w:rPr>
              <w:t>IT+I2D</w:t>
            </w:r>
          </w:p>
        </w:tc>
      </w:tr>
      <w:tr w:rsidR="00554A1F" w:rsidRPr="002D6F63" w14:paraId="3D4D0CD4" w14:textId="77777777" w:rsidTr="00400B7C">
        <w:trPr>
          <w:trHeight w:val="469"/>
        </w:trPr>
        <w:tc>
          <w:tcPr>
            <w:tcW w:w="1950" w:type="dxa"/>
            <w:vMerge/>
          </w:tcPr>
          <w:p w14:paraId="0FB882A5" w14:textId="77777777" w:rsidR="00554A1F" w:rsidRDefault="00554A1F" w:rsidP="00400B7C">
            <w:pPr>
              <w:pStyle w:val="En-tte"/>
              <w:jc w:val="center"/>
              <w:rPr>
                <w:b/>
                <w:sz w:val="36"/>
              </w:rPr>
            </w:pPr>
          </w:p>
        </w:tc>
        <w:tc>
          <w:tcPr>
            <w:tcW w:w="7181" w:type="dxa"/>
          </w:tcPr>
          <w:p w14:paraId="3478AE50" w14:textId="77777777" w:rsidR="00554A1F" w:rsidRPr="00554A1F" w:rsidRDefault="00554A1F" w:rsidP="00400B7C">
            <w:pPr>
              <w:pStyle w:val="En-tte"/>
              <w:jc w:val="center"/>
              <w:rPr>
                <w:b/>
                <w:sz w:val="28"/>
                <w:szCs w:val="28"/>
              </w:rPr>
            </w:pPr>
            <w:r w:rsidRPr="00554A1F">
              <w:rPr>
                <w:b/>
                <w:sz w:val="28"/>
                <w:szCs w:val="28"/>
              </w:rPr>
              <w:t>Comportement d’un panneau solaire photovoltaïque</w:t>
            </w:r>
          </w:p>
        </w:tc>
        <w:tc>
          <w:tcPr>
            <w:tcW w:w="1858" w:type="dxa"/>
            <w:vMerge/>
          </w:tcPr>
          <w:p w14:paraId="14C3F9A6" w14:textId="77777777" w:rsidR="00554A1F" w:rsidRPr="00C31D6F" w:rsidRDefault="00554A1F" w:rsidP="00400B7C">
            <w:pPr>
              <w:pStyle w:val="En-tte"/>
              <w:jc w:val="center"/>
            </w:pPr>
          </w:p>
        </w:tc>
      </w:tr>
      <w:tr w:rsidR="00554A1F" w:rsidRPr="002D6F63" w14:paraId="4DAE5FE8" w14:textId="77777777" w:rsidTr="00400B7C">
        <w:trPr>
          <w:trHeight w:val="469"/>
        </w:trPr>
        <w:tc>
          <w:tcPr>
            <w:tcW w:w="1950" w:type="dxa"/>
            <w:vMerge/>
          </w:tcPr>
          <w:p w14:paraId="4FF1EB58" w14:textId="77777777" w:rsidR="00554A1F" w:rsidRDefault="00554A1F" w:rsidP="00400B7C">
            <w:pPr>
              <w:pStyle w:val="En-tte"/>
              <w:jc w:val="center"/>
            </w:pPr>
          </w:p>
        </w:tc>
        <w:tc>
          <w:tcPr>
            <w:tcW w:w="7181" w:type="dxa"/>
          </w:tcPr>
          <w:p w14:paraId="0EDE7001" w14:textId="77777777" w:rsidR="00554A1F" w:rsidRPr="006A0D2A" w:rsidRDefault="00554A1F" w:rsidP="00400B7C">
            <w:pPr>
              <w:pStyle w:val="En-tte"/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t>Activité</w:t>
            </w:r>
          </w:p>
        </w:tc>
        <w:tc>
          <w:tcPr>
            <w:tcW w:w="1858" w:type="dxa"/>
          </w:tcPr>
          <w:p w14:paraId="067B9276" w14:textId="35AC05DD" w:rsidR="00554A1F" w:rsidRPr="00191D9C" w:rsidRDefault="006B679F" w:rsidP="00400B7C">
            <w:pPr>
              <w:pStyle w:val="En-tte"/>
              <w:jc w:val="center"/>
            </w:pPr>
            <w:fldSimple w:instr=" DATE   \* MERGEFORMAT ">
              <w:r w:rsidR="0039364B">
                <w:rPr>
                  <w:noProof/>
                </w:rPr>
                <w:t>14/03/2026</w:t>
              </w:r>
            </w:fldSimple>
            <w:bookmarkEnd w:id="0"/>
          </w:p>
        </w:tc>
      </w:tr>
    </w:tbl>
    <w:p w14:paraId="35A2131C" w14:textId="77777777" w:rsidR="00554A1F" w:rsidRDefault="00554A1F" w:rsidP="00EE0D61">
      <w:pPr>
        <w:rPr>
          <w:rStyle w:val="Accentuation"/>
          <w:b/>
          <w:sz w:val="20"/>
          <w:szCs w:val="20"/>
          <w:u w:val="single"/>
        </w:rPr>
      </w:pPr>
    </w:p>
    <w:p w14:paraId="25C3EC1F" w14:textId="77777777" w:rsidR="00EE0D61" w:rsidRPr="00377D2E" w:rsidRDefault="00EE0D61" w:rsidP="00EE0D61">
      <w:pPr>
        <w:rPr>
          <w:rStyle w:val="Accentuation"/>
          <w:b/>
          <w:sz w:val="20"/>
          <w:szCs w:val="20"/>
          <w:u w:val="single"/>
        </w:rPr>
      </w:pPr>
      <w:r w:rsidRPr="00377D2E">
        <w:rPr>
          <w:rStyle w:val="Accentuation"/>
          <w:b/>
          <w:sz w:val="20"/>
          <w:szCs w:val="20"/>
          <w:u w:val="single"/>
        </w:rPr>
        <w:t>Compétences</w:t>
      </w:r>
    </w:p>
    <w:tbl>
      <w:tblPr>
        <w:tblStyle w:val="Grilledutableau"/>
        <w:tblW w:w="0" w:type="auto"/>
        <w:tblInd w:w="250" w:type="dxa"/>
        <w:tblLook w:val="04A0" w:firstRow="1" w:lastRow="0" w:firstColumn="1" w:lastColumn="0" w:noHBand="0" w:noVBand="1"/>
      </w:tblPr>
      <w:tblGrid>
        <w:gridCol w:w="714"/>
        <w:gridCol w:w="9776"/>
      </w:tblGrid>
      <w:tr w:rsidR="00EE0D61" w:rsidRPr="00377D2E" w14:paraId="68E78001" w14:textId="77777777" w:rsidTr="00193C96">
        <w:trPr>
          <w:trHeight w:val="245"/>
        </w:trPr>
        <w:tc>
          <w:tcPr>
            <w:tcW w:w="714" w:type="dxa"/>
          </w:tcPr>
          <w:p w14:paraId="684617A8" w14:textId="77777777" w:rsidR="00EE0D61" w:rsidRPr="00193C96" w:rsidRDefault="00554A1F" w:rsidP="00D715D9">
            <w:pPr>
              <w:rPr>
                <w:rFonts w:asciiTheme="minorHAnsi" w:hAnsiTheme="minorHAnsi"/>
                <w:b/>
              </w:rPr>
            </w:pPr>
            <w:r>
              <w:rPr>
                <w:rFonts w:asciiTheme="minorHAnsi" w:hAnsiTheme="minorHAnsi"/>
                <w:b/>
              </w:rPr>
              <w:t>CO1.1</w:t>
            </w:r>
          </w:p>
        </w:tc>
        <w:tc>
          <w:tcPr>
            <w:tcW w:w="9776" w:type="dxa"/>
          </w:tcPr>
          <w:p w14:paraId="64068349" w14:textId="77777777" w:rsidR="00EE0D61" w:rsidRPr="00193C96" w:rsidRDefault="00554A1F" w:rsidP="003D7F16">
            <w:pPr>
              <w:pStyle w:val="Default"/>
              <w:jc w:val="both"/>
              <w:rPr>
                <w:rFonts w:asciiTheme="minorHAnsi" w:hAnsiTheme="minorHAnsi"/>
                <w:sz w:val="20"/>
                <w:szCs w:val="20"/>
              </w:rPr>
            </w:pPr>
            <w:r>
              <w:rPr>
                <w:rFonts w:asciiTheme="minorHAnsi" w:hAnsiTheme="minorHAnsi"/>
                <w:sz w:val="20"/>
                <w:szCs w:val="20"/>
              </w:rPr>
              <w:t>Justifier le choix des structures matérielles et/ou logicielles d’un produit, identifier les flux mis en œuvre dans une approche de développement durable</w:t>
            </w:r>
          </w:p>
        </w:tc>
      </w:tr>
      <w:tr w:rsidR="00D715D9" w:rsidRPr="00377D2E" w14:paraId="7A822553" w14:textId="77777777" w:rsidTr="00193C96">
        <w:trPr>
          <w:trHeight w:val="245"/>
        </w:trPr>
        <w:tc>
          <w:tcPr>
            <w:tcW w:w="714" w:type="dxa"/>
          </w:tcPr>
          <w:p w14:paraId="14268334" w14:textId="77777777" w:rsidR="00D715D9" w:rsidRPr="00554A1F" w:rsidRDefault="00554A1F" w:rsidP="00D715D9">
            <w:pPr>
              <w:rPr>
                <w:rFonts w:asciiTheme="minorHAnsi" w:hAnsiTheme="minorHAnsi"/>
                <w:b/>
              </w:rPr>
            </w:pPr>
            <w:r w:rsidRPr="00554A1F">
              <w:rPr>
                <w:rFonts w:eastAsia="Calibri" w:cs="Arial"/>
                <w:b/>
                <w:bCs/>
                <w:szCs w:val="22"/>
                <w:lang w:eastAsia="en-US"/>
              </w:rPr>
              <w:t>CO3.1</w:t>
            </w:r>
          </w:p>
        </w:tc>
        <w:tc>
          <w:tcPr>
            <w:tcW w:w="9776" w:type="dxa"/>
          </w:tcPr>
          <w:p w14:paraId="24841764" w14:textId="77777777" w:rsidR="00D715D9" w:rsidRPr="00A81692" w:rsidRDefault="00554A1F" w:rsidP="00A81692">
            <w:pPr>
              <w:jc w:val="both"/>
              <w:rPr>
                <w:rFonts w:asciiTheme="minorHAnsi" w:hAnsiTheme="minorHAnsi"/>
              </w:rPr>
            </w:pPr>
            <w:r w:rsidRPr="006C5415">
              <w:rPr>
                <w:rFonts w:eastAsia="Calibri" w:cs="Arial"/>
                <w:bCs/>
                <w:szCs w:val="22"/>
                <w:lang w:eastAsia="en-US"/>
              </w:rPr>
              <w:t>Identifier et caractériser les fonctions et les constituants d’un produit ainsi que ses entrées/sorties</w:t>
            </w:r>
          </w:p>
        </w:tc>
      </w:tr>
    </w:tbl>
    <w:p w14:paraId="010B4700" w14:textId="77777777" w:rsidR="00D1737A" w:rsidRPr="00377D2E" w:rsidRDefault="00D1737A" w:rsidP="00D1737A">
      <w:pPr>
        <w:spacing w:line="240" w:lineRule="auto"/>
        <w:rPr>
          <w:rFonts w:ascii="Comic Sans MS" w:hAnsi="Comic Sans MS"/>
          <w:sz w:val="20"/>
          <w:szCs w:val="20"/>
        </w:rPr>
      </w:pPr>
    </w:p>
    <w:tbl>
      <w:tblPr>
        <w:tblStyle w:val="Grilledutableau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7933"/>
        <w:gridCol w:w="2830"/>
      </w:tblGrid>
      <w:tr w:rsidR="00D1737A" w14:paraId="3703916A" w14:textId="77777777" w:rsidTr="00D1737A">
        <w:tc>
          <w:tcPr>
            <w:tcW w:w="7933" w:type="dxa"/>
          </w:tcPr>
          <w:p w14:paraId="4EDE472E" w14:textId="77777777" w:rsidR="00D1737A" w:rsidRDefault="00D1737A" w:rsidP="00D1737A">
            <w:pPr>
              <w:pStyle w:val="Titre1"/>
              <w:numPr>
                <w:ilvl w:val="0"/>
                <w:numId w:val="0"/>
              </w:numPr>
              <w:spacing w:after="123"/>
              <w:ind w:left="334"/>
            </w:pPr>
            <w:r>
              <w:rPr>
                <w:rFonts w:ascii="Calibri" w:eastAsia="Calibri" w:hAnsi="Calibri" w:cs="Calibri"/>
              </w:rPr>
              <w:t>Ressources et matériel</w:t>
            </w:r>
          </w:p>
          <w:p w14:paraId="405DA19A" w14:textId="77777777" w:rsidR="00D1737A" w:rsidRDefault="00D1737A" w:rsidP="00D1737A">
            <w:pPr>
              <w:spacing w:after="10" w:line="259" w:lineRule="auto"/>
              <w:ind w:left="334"/>
            </w:pPr>
            <w:r>
              <w:rPr>
                <w:rFonts w:eastAsia="Calibri" w:cs="Calibri"/>
              </w:rPr>
              <w:t xml:space="preserve">Équipement (parties 1 &amp; 2) </w:t>
            </w:r>
            <w:r>
              <w:t>:</w:t>
            </w:r>
          </w:p>
          <w:p w14:paraId="630D6E61" w14:textId="77777777" w:rsidR="00D1737A" w:rsidRDefault="00D1737A" w:rsidP="00D1737A">
            <w:pPr>
              <w:ind w:left="334"/>
            </w:pPr>
            <w:r>
              <w:t>— Panneau(x) photovoltaïque(s) avec plaque signalétique</w:t>
            </w:r>
          </w:p>
          <w:p w14:paraId="15506C7D" w14:textId="77777777" w:rsidR="00D1737A" w:rsidRDefault="00D1737A" w:rsidP="00D1737A">
            <w:pPr>
              <w:ind w:left="334"/>
            </w:pPr>
            <w:r>
              <w:t>— Solarimètre (mesure d’irradiance en W/m</w:t>
            </w:r>
            <w:r>
              <w:rPr>
                <w:rFonts w:eastAsia="Calibri" w:cs="Calibri"/>
                <w:vertAlign w:val="superscript"/>
              </w:rPr>
              <w:t>2</w:t>
            </w:r>
            <w:r>
              <w:t>)</w:t>
            </w:r>
          </w:p>
          <w:p w14:paraId="495EA471" w14:textId="77777777" w:rsidR="00D1737A" w:rsidRDefault="00D1737A" w:rsidP="00D1737A">
            <w:pPr>
              <w:spacing w:after="47"/>
              <w:ind w:left="334" w:right="2357"/>
            </w:pPr>
            <w:r>
              <w:t>— Ampèremètre (A) et voltmètre (V) – Rhéostat (résistance variable) — Ordinateur + navigateur web + PVGIS</w:t>
            </w:r>
          </w:p>
          <w:p w14:paraId="4ED76342" w14:textId="77777777" w:rsidR="00D1737A" w:rsidRDefault="00D1737A" w:rsidP="00D1737A">
            <w:pPr>
              <w:spacing w:after="10" w:line="259" w:lineRule="auto"/>
              <w:ind w:left="334"/>
            </w:pPr>
            <w:r>
              <w:rPr>
                <w:rFonts w:eastAsia="Calibri" w:cs="Calibri"/>
              </w:rPr>
              <w:t xml:space="preserve">Ressources numériques </w:t>
            </w:r>
            <w:r>
              <w:t>:</w:t>
            </w:r>
          </w:p>
          <w:p w14:paraId="3807BD82" w14:textId="77777777" w:rsidR="00D1737A" w:rsidRDefault="00D1737A" w:rsidP="00D1737A">
            <w:pPr>
              <w:ind w:left="334"/>
            </w:pPr>
            <w:r>
              <w:t>— Vidéo d’introduction au photovoltaïque</w:t>
            </w:r>
          </w:p>
          <w:p w14:paraId="1BFDF899" w14:textId="77777777" w:rsidR="00D1737A" w:rsidRDefault="00D1737A" w:rsidP="00D1737A">
            <w:pPr>
              <w:ind w:left="334"/>
            </w:pPr>
            <w:r>
              <w:t>— Animation : panneau 50 Wc (caractéristiques I/V, P/V)</w:t>
            </w:r>
          </w:p>
          <w:p w14:paraId="7936CD49" w14:textId="77777777" w:rsidR="00D1737A" w:rsidRDefault="00D1737A" w:rsidP="00D1737A">
            <w:pPr>
              <w:spacing w:after="40"/>
              <w:ind w:left="334"/>
            </w:pPr>
            <w:r>
              <w:t>— Animation : chalet isolé (dimensionnement complet)</w:t>
            </w:r>
          </w:p>
          <w:p w14:paraId="33093D42" w14:textId="0B39C5FF" w:rsidR="00D1737A" w:rsidRPr="00D1737A" w:rsidRDefault="00D1737A" w:rsidP="00D1737A">
            <w:pPr>
              <w:spacing w:after="338" w:line="259" w:lineRule="auto"/>
              <w:ind w:left="339"/>
            </w:pPr>
            <w:r>
              <w:t xml:space="preserve">— Simulateur PVGIS : </w:t>
            </w:r>
            <w:hyperlink r:id="rId9">
              <w:r>
                <w:rPr>
                  <w:rFonts w:eastAsia="Calibri" w:cs="Calibri"/>
                </w:rPr>
                <w:t>https://re.jrc.ec.europa.eu/pvg_tools/fr/</w:t>
              </w:r>
            </w:hyperlink>
          </w:p>
        </w:tc>
        <w:tc>
          <w:tcPr>
            <w:tcW w:w="2830" w:type="dxa"/>
            <w:vAlign w:val="center"/>
          </w:tcPr>
          <w:p w14:paraId="047FD463" w14:textId="0ED51579" w:rsidR="00D1737A" w:rsidRDefault="00D1737A" w:rsidP="00D1737A">
            <w:pPr>
              <w:jc w:val="center"/>
              <w:rPr>
                <w:rFonts w:asciiTheme="minorHAnsi" w:hAnsiTheme="minorHAnsi" w:cstheme="minorHAnsi"/>
                <w:sz w:val="28"/>
                <w:szCs w:val="28"/>
              </w:rPr>
            </w:pPr>
            <w:r>
              <w:rPr>
                <w:rFonts w:ascii="Comic Sans MS" w:hAnsi="Comic Sans MS"/>
                <w:noProof/>
              </w:rPr>
              <w:drawing>
                <wp:inline distT="0" distB="0" distL="0" distR="0" wp14:anchorId="1FA58B6A" wp14:editId="2CE22DC9">
                  <wp:extent cx="1193062" cy="1065073"/>
                  <wp:effectExtent l="0" t="0" r="7620" b="1905"/>
                  <wp:docPr id="12" name="Image 0" descr="Solar_cell.p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 0" descr="Solar_cell.pn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92922" cy="10649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035EE3C" w14:textId="77777777" w:rsidR="00092921" w:rsidRPr="00124CC2" w:rsidRDefault="00092921" w:rsidP="00092921">
      <w:pPr>
        <w:pBdr>
          <w:bottom w:val="single" w:sz="4" w:space="1" w:color="auto"/>
        </w:pBdr>
        <w:jc w:val="both"/>
        <w:rPr>
          <w:rFonts w:asciiTheme="minorHAnsi" w:hAnsiTheme="minorHAnsi" w:cstheme="minorHAnsi"/>
          <w:sz w:val="28"/>
          <w:szCs w:val="28"/>
        </w:rPr>
      </w:pPr>
      <w:r w:rsidRPr="00124CC2">
        <w:rPr>
          <w:rFonts w:asciiTheme="minorHAnsi" w:hAnsiTheme="minorHAnsi" w:cstheme="minorHAnsi"/>
          <w:sz w:val="28"/>
          <w:szCs w:val="28"/>
        </w:rPr>
        <w:t>Problématique</w:t>
      </w:r>
    </w:p>
    <w:p w14:paraId="50012AA5" w14:textId="77777777" w:rsidR="00D00BCB" w:rsidRDefault="009E5494" w:rsidP="009E5494">
      <w:pPr>
        <w:jc w:val="both"/>
        <w:rPr>
          <w:rFonts w:asciiTheme="minorHAnsi" w:hAnsiTheme="minorHAnsi" w:cstheme="minorHAnsi"/>
          <w:noProof/>
        </w:rPr>
      </w:pPr>
      <w:r w:rsidRPr="00124CC2">
        <w:rPr>
          <w:rFonts w:asciiTheme="minorHAnsi" w:hAnsiTheme="minorHAnsi" w:cstheme="minorHAnsi"/>
          <w:noProof/>
        </w:rPr>
        <w:tab/>
      </w:r>
    </w:p>
    <w:p w14:paraId="57CDD448" w14:textId="77777777" w:rsidR="00511F6D" w:rsidRPr="00124CC2" w:rsidRDefault="00554A1F" w:rsidP="009E5494">
      <w:pPr>
        <w:jc w:val="both"/>
        <w:rPr>
          <w:rFonts w:asciiTheme="minorHAnsi" w:hAnsiTheme="minorHAnsi" w:cstheme="minorHAnsi"/>
          <w:noProof/>
        </w:rPr>
      </w:pPr>
      <w:r>
        <w:rPr>
          <w:rFonts w:asciiTheme="minorHAnsi" w:hAnsiTheme="minorHAnsi" w:cstheme="minorHAnsi"/>
          <w:noProof/>
        </w:rPr>
        <w:t>L</w:t>
      </w:r>
      <w:r w:rsidR="007242F5" w:rsidRPr="00124CC2">
        <w:rPr>
          <w:rFonts w:asciiTheme="minorHAnsi" w:hAnsiTheme="minorHAnsi" w:cstheme="minorHAnsi"/>
          <w:noProof/>
        </w:rPr>
        <w:t>’énergie solair</w:t>
      </w:r>
      <w:r w:rsidR="00E822DF">
        <w:rPr>
          <w:rFonts w:asciiTheme="minorHAnsi" w:hAnsiTheme="minorHAnsi" w:cstheme="minorHAnsi"/>
          <w:noProof/>
        </w:rPr>
        <w:t>e pour l’alimentation électrique est un moyen de production renouvelable. Nous désirons équiper de panneaux photovoltaïques le toit d’un nouveau local à vélos et trotinettes pour le lycée.</w:t>
      </w:r>
    </w:p>
    <w:p w14:paraId="0E55ADEB" w14:textId="77777777" w:rsidR="000648AF" w:rsidRDefault="00511F6D" w:rsidP="00B570A2">
      <w:pPr>
        <w:tabs>
          <w:tab w:val="left" w:pos="7371"/>
        </w:tabs>
        <w:jc w:val="both"/>
        <w:rPr>
          <w:rFonts w:ascii="Comic Sans MS" w:hAnsi="Comic Sans MS"/>
          <w:noProof/>
        </w:rPr>
      </w:pPr>
      <w:r w:rsidRPr="00124CC2">
        <w:rPr>
          <w:rFonts w:asciiTheme="minorHAnsi" w:hAnsiTheme="minorHAnsi" w:cstheme="minorHAnsi"/>
          <w:noProof/>
        </w:rPr>
        <w:t xml:space="preserve">Nous allons donc, aujourd’hui, voir comment </w:t>
      </w:r>
      <w:r w:rsidR="0021168A" w:rsidRPr="00124CC2">
        <w:rPr>
          <w:rFonts w:asciiTheme="minorHAnsi" w:hAnsiTheme="minorHAnsi" w:cstheme="minorHAnsi"/>
          <w:noProof/>
        </w:rPr>
        <w:t xml:space="preserve">fonctionne et </w:t>
      </w:r>
      <w:r w:rsidRPr="00124CC2">
        <w:rPr>
          <w:rFonts w:asciiTheme="minorHAnsi" w:hAnsiTheme="minorHAnsi" w:cstheme="minorHAnsi"/>
          <w:noProof/>
        </w:rPr>
        <w:t xml:space="preserve">se comporte un panneau </w:t>
      </w:r>
      <w:r w:rsidR="004D1203">
        <w:rPr>
          <w:rFonts w:asciiTheme="minorHAnsi" w:hAnsiTheme="minorHAnsi" w:cstheme="minorHAnsi"/>
          <w:noProof/>
        </w:rPr>
        <w:t>solaire</w:t>
      </w:r>
      <w:r w:rsidR="00D00BCB">
        <w:rPr>
          <w:rFonts w:asciiTheme="minorHAnsi" w:hAnsiTheme="minorHAnsi" w:cstheme="minorHAnsi"/>
          <w:noProof/>
        </w:rPr>
        <w:t xml:space="preserve"> </w:t>
      </w:r>
      <w:r w:rsidR="0021168A" w:rsidRPr="00124CC2">
        <w:rPr>
          <w:rFonts w:asciiTheme="minorHAnsi" w:hAnsiTheme="minorHAnsi" w:cstheme="minorHAnsi"/>
          <w:noProof/>
        </w:rPr>
        <w:t>de façon à po</w:t>
      </w:r>
      <w:r w:rsidR="0058364C">
        <w:rPr>
          <w:rFonts w:asciiTheme="minorHAnsi" w:hAnsiTheme="minorHAnsi" w:cstheme="minorHAnsi"/>
          <w:noProof/>
        </w:rPr>
        <w:t>uvoir dim</w:t>
      </w:r>
      <w:r w:rsidR="00D00BCB">
        <w:rPr>
          <w:rFonts w:asciiTheme="minorHAnsi" w:hAnsiTheme="minorHAnsi" w:cstheme="minorHAnsi"/>
          <w:noProof/>
        </w:rPr>
        <w:t xml:space="preserve">ensionner </w:t>
      </w:r>
      <w:r w:rsidR="0021168A" w:rsidRPr="00124CC2">
        <w:rPr>
          <w:rFonts w:asciiTheme="minorHAnsi" w:hAnsiTheme="minorHAnsi" w:cstheme="minorHAnsi"/>
          <w:noProof/>
        </w:rPr>
        <w:t xml:space="preserve"> une installation photovoltaïque</w:t>
      </w:r>
      <w:r w:rsidR="0021168A">
        <w:rPr>
          <w:rFonts w:ascii="Comic Sans MS" w:hAnsi="Comic Sans MS"/>
          <w:noProof/>
        </w:rPr>
        <w:t xml:space="preserve">. </w:t>
      </w:r>
    </w:p>
    <w:p w14:paraId="07FDC918" w14:textId="77777777" w:rsidR="000648AF" w:rsidRDefault="000648AF" w:rsidP="00B570A2">
      <w:pPr>
        <w:tabs>
          <w:tab w:val="left" w:pos="7371"/>
        </w:tabs>
        <w:jc w:val="both"/>
        <w:rPr>
          <w:rFonts w:ascii="Comic Sans MS" w:hAnsi="Comic Sans MS"/>
          <w:noProof/>
        </w:rPr>
      </w:pPr>
    </w:p>
    <w:p w14:paraId="2E186474" w14:textId="77777777" w:rsidR="00FE6FC3" w:rsidRDefault="00FE6FC3" w:rsidP="00FE6FC3">
      <w:pPr>
        <w:pStyle w:val="Paragraphedeliste"/>
        <w:numPr>
          <w:ilvl w:val="0"/>
          <w:numId w:val="22"/>
        </w:numPr>
        <w:jc w:val="both"/>
        <w:rPr>
          <w:rFonts w:ascii="Comic Sans MS" w:hAnsi="Comic Sans MS"/>
          <w:b/>
          <w:sz w:val="32"/>
          <w:szCs w:val="32"/>
        </w:rPr>
      </w:pPr>
      <w:r w:rsidRPr="00193C96">
        <w:rPr>
          <w:rFonts w:ascii="Comic Sans MS" w:hAnsi="Comic Sans MS"/>
          <w:b/>
          <w:sz w:val="32"/>
          <w:szCs w:val="32"/>
        </w:rPr>
        <w:t xml:space="preserve">Comment </w:t>
      </w:r>
      <w:r w:rsidR="00511F6D">
        <w:rPr>
          <w:rFonts w:ascii="Comic Sans MS" w:hAnsi="Comic Sans MS"/>
          <w:b/>
          <w:sz w:val="32"/>
          <w:szCs w:val="32"/>
        </w:rPr>
        <w:t>se comporte un panneau photovoltaïque</w:t>
      </w:r>
      <w:r w:rsidR="000648AF">
        <w:rPr>
          <w:rFonts w:ascii="Comic Sans MS" w:hAnsi="Comic Sans MS"/>
          <w:b/>
          <w:sz w:val="32"/>
          <w:szCs w:val="32"/>
        </w:rPr>
        <w:t> ?</w:t>
      </w:r>
    </w:p>
    <w:p w14:paraId="78D27B99" w14:textId="77777777" w:rsidR="00D00BCB" w:rsidRDefault="00D00BCB" w:rsidP="00D00BCB">
      <w:pPr>
        <w:pStyle w:val="Paragraphedeliste"/>
        <w:numPr>
          <w:ilvl w:val="0"/>
          <w:numId w:val="22"/>
        </w:numPr>
        <w:jc w:val="both"/>
        <w:rPr>
          <w:rFonts w:ascii="Comic Sans MS" w:hAnsi="Comic Sans MS"/>
          <w:b/>
          <w:sz w:val="32"/>
          <w:szCs w:val="32"/>
        </w:rPr>
      </w:pPr>
      <w:r w:rsidRPr="00193C96">
        <w:rPr>
          <w:rFonts w:ascii="Comic Sans MS" w:hAnsi="Comic Sans MS"/>
          <w:b/>
          <w:sz w:val="32"/>
          <w:szCs w:val="32"/>
        </w:rPr>
        <w:t xml:space="preserve">Comment </w:t>
      </w:r>
      <w:r>
        <w:rPr>
          <w:rFonts w:ascii="Comic Sans MS" w:hAnsi="Comic Sans MS"/>
          <w:b/>
          <w:sz w:val="32"/>
          <w:szCs w:val="32"/>
        </w:rPr>
        <w:t>dimensionner une installation photovoltaïque ?</w:t>
      </w:r>
    </w:p>
    <w:p w14:paraId="3DDC8508" w14:textId="77777777" w:rsidR="00C335D1" w:rsidRDefault="00C335D1" w:rsidP="00C335D1">
      <w:pPr>
        <w:pStyle w:val="Paragraphedeliste"/>
        <w:spacing w:line="240" w:lineRule="auto"/>
        <w:ind w:left="720"/>
        <w:rPr>
          <w:rFonts w:ascii="Comic Sans MS" w:hAnsi="Comic Sans MS"/>
        </w:rPr>
      </w:pPr>
    </w:p>
    <w:p w14:paraId="4FE865D6" w14:textId="77777777" w:rsidR="00E822DF" w:rsidRPr="00C335D1" w:rsidRDefault="00E822DF" w:rsidP="00C335D1">
      <w:pPr>
        <w:pStyle w:val="Paragraphedeliste"/>
        <w:spacing w:line="240" w:lineRule="auto"/>
        <w:ind w:left="720"/>
        <w:rPr>
          <w:rFonts w:ascii="Comic Sans MS" w:hAnsi="Comic Sans MS"/>
        </w:rPr>
      </w:pPr>
    </w:p>
    <w:p w14:paraId="2197AC18" w14:textId="77777777" w:rsidR="00C335D1" w:rsidRPr="00C335D1" w:rsidRDefault="00C335D1" w:rsidP="00C335D1">
      <w:pPr>
        <w:pStyle w:val="Paragraphedeliste"/>
        <w:spacing w:line="240" w:lineRule="auto"/>
        <w:ind w:left="0"/>
        <w:rPr>
          <w:rFonts w:ascii="Comic Sans MS" w:hAnsi="Comic Sans MS"/>
          <w:b/>
          <w:u w:val="single"/>
        </w:rPr>
      </w:pPr>
      <w:r w:rsidRPr="00C335D1">
        <w:rPr>
          <w:rFonts w:ascii="Comic Sans MS" w:hAnsi="Comic Sans MS"/>
          <w:b/>
          <w:u w:val="single"/>
        </w:rPr>
        <w:t>Démarche suivie :</w:t>
      </w:r>
    </w:p>
    <w:p w14:paraId="52B1D708" w14:textId="60FCE07F" w:rsidR="00C335D1" w:rsidRDefault="00DC4928" w:rsidP="00C335D1">
      <w:pPr>
        <w:pStyle w:val="Paragraphedeliste"/>
        <w:spacing w:line="240" w:lineRule="auto"/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0CB0254" wp14:editId="7CB5AEB9">
                <wp:simplePos x="0" y="0"/>
                <wp:positionH relativeFrom="column">
                  <wp:posOffset>4124325</wp:posOffset>
                </wp:positionH>
                <wp:positionV relativeFrom="paragraph">
                  <wp:posOffset>88265</wp:posOffset>
                </wp:positionV>
                <wp:extent cx="2238375" cy="515620"/>
                <wp:effectExtent l="7620" t="5715" r="11430" b="12065"/>
                <wp:wrapNone/>
                <wp:docPr id="720708805" name="AutoShape 5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238375" cy="515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65807ED" w14:textId="77777777" w:rsidR="00C335D1" w:rsidRPr="002954D6" w:rsidRDefault="00C335D1" w:rsidP="00C335D1">
                            <w:pPr>
                              <w:jc w:val="center"/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  <w:t>Dimensionnement d’une installation photovoltaïque</w:t>
                            </w:r>
                          </w:p>
                          <w:p w14:paraId="3A34E125" w14:textId="77777777" w:rsidR="00C335D1" w:rsidRPr="002954D6" w:rsidRDefault="00C335D1" w:rsidP="00C335D1">
                            <w:pPr>
                              <w:jc w:val="center"/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  <w:t>Simulation de comportement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50CB0254" id="AutoShape 56" o:spid="_x0000_s1026" style="position:absolute;left:0;text-align:left;margin-left:324.75pt;margin-top:6.95pt;width:176.25pt;height:40.6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">
                <v:textbox>
                  <w:txbxContent>
                    <w:p w14:paraId="465807ED" w14:textId="77777777" w:rsidR="00C335D1" w:rsidRPr="002954D6" w:rsidRDefault="00C335D1" w:rsidP="00C335D1">
                      <w:pPr>
                        <w:jc w:val="center"/>
                        <w:rPr>
                          <w:rFonts w:ascii="Comic Sans MS" w:hAnsi="Comic Sans MS"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sz w:val="18"/>
                          <w:szCs w:val="18"/>
                        </w:rPr>
                        <w:t>Dimensionnement d’une installation photovoltaïque</w:t>
                      </w:r>
                    </w:p>
                    <w:p w14:paraId="3A34E125" w14:textId="77777777" w:rsidR="00C335D1" w:rsidRPr="002954D6" w:rsidRDefault="00C335D1" w:rsidP="00C335D1">
                      <w:pPr>
                        <w:jc w:val="center"/>
                        <w:rPr>
                          <w:rFonts w:ascii="Comic Sans MS" w:hAnsi="Comic Sans MS"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sz w:val="18"/>
                          <w:szCs w:val="18"/>
                        </w:rPr>
                        <w:t>Simulation de comportement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17253812" wp14:editId="138D7D7B">
                <wp:simplePos x="0" y="0"/>
                <wp:positionH relativeFrom="column">
                  <wp:posOffset>2205355</wp:posOffset>
                </wp:positionH>
                <wp:positionV relativeFrom="paragraph">
                  <wp:posOffset>88265</wp:posOffset>
                </wp:positionV>
                <wp:extent cx="1487170" cy="515620"/>
                <wp:effectExtent l="12700" t="5715" r="5080" b="12065"/>
                <wp:wrapNone/>
                <wp:docPr id="1013913850" name="AutoShape 5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487170" cy="515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47CD9CAF" w14:textId="77777777" w:rsidR="00C335D1" w:rsidRPr="002954D6" w:rsidRDefault="00C335D1" w:rsidP="00C335D1">
                            <w:pPr>
                              <w:jc w:val="center"/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  <w:t>Modélisation d’un module photovoltaïque</w:t>
                            </w:r>
                          </w:p>
                          <w:p w14:paraId="3600B333" w14:textId="77777777" w:rsidR="00C335D1" w:rsidRPr="00D00BCB" w:rsidRDefault="00C335D1" w:rsidP="00C335D1">
                            <w:pPr>
                              <w:rPr>
                                <w:szCs w:val="18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17253812" id="AutoShape 54" o:spid="_x0000_s1027" style="position:absolute;left:0;text-align:left;margin-left:173.65pt;margin-top:6.95pt;width:117.1pt;height:40.6pt;z-index:251707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">
                <v:textbox>
                  <w:txbxContent>
                    <w:p w14:paraId="47CD9CAF" w14:textId="77777777" w:rsidR="00C335D1" w:rsidRPr="002954D6" w:rsidRDefault="00C335D1" w:rsidP="00C335D1">
                      <w:pPr>
                        <w:jc w:val="center"/>
                        <w:rPr>
                          <w:rFonts w:ascii="Comic Sans MS" w:hAnsi="Comic Sans MS"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sz w:val="18"/>
                          <w:szCs w:val="18"/>
                        </w:rPr>
                        <w:t>Modélisation d’un module photovoltaïque</w:t>
                      </w:r>
                    </w:p>
                    <w:p w14:paraId="3600B333" w14:textId="77777777" w:rsidR="00C335D1" w:rsidRPr="00D00BCB" w:rsidRDefault="00C335D1" w:rsidP="00C335D1">
                      <w:pPr>
                        <w:rPr>
                          <w:szCs w:val="18"/>
                        </w:rPr>
                      </w:pPr>
                    </w:p>
                  </w:txbxContent>
                </v:textbox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9E4BF11" wp14:editId="0039F6AA">
                <wp:simplePos x="0" y="0"/>
                <wp:positionH relativeFrom="column">
                  <wp:posOffset>558165</wp:posOffset>
                </wp:positionH>
                <wp:positionV relativeFrom="paragraph">
                  <wp:posOffset>88265</wp:posOffset>
                </wp:positionV>
                <wp:extent cx="1268095" cy="515620"/>
                <wp:effectExtent l="13335" t="5715" r="13970" b="12065"/>
                <wp:wrapNone/>
                <wp:docPr id="1007670148" name="AutoShape 5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268095" cy="515620"/>
                        </a:xfrm>
                        <a:prstGeom prst="roundRect">
                          <a:avLst>
                            <a:gd name="adj" fmla="val 16667"/>
                          </a:avLst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</wps:spPr>
                      <wps:txbx>
                        <w:txbxContent>
                          <w:p w14:paraId="74FCACEB" w14:textId="77777777" w:rsidR="00C335D1" w:rsidRPr="002954D6" w:rsidRDefault="00C335D1" w:rsidP="00C335D1">
                            <w:pPr>
                              <w:jc w:val="center"/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rFonts w:ascii="Comic Sans MS" w:hAnsi="Comic Sans MS"/>
                                <w:sz w:val="18"/>
                                <w:szCs w:val="18"/>
                              </w:rPr>
                              <w:t>Etude d’un module photovoltaïque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roundrect w14:anchorId="09E4BF11" id="AutoShape 55" o:spid="_x0000_s1028" style="position:absolute;left:0;text-align:left;margin-left:43.95pt;margin-top:6.95pt;width:99.85pt;height:40.6pt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">
                <v:textbox>
                  <w:txbxContent>
                    <w:p w14:paraId="74FCACEB" w14:textId="77777777" w:rsidR="00C335D1" w:rsidRPr="002954D6" w:rsidRDefault="00C335D1" w:rsidP="00C335D1">
                      <w:pPr>
                        <w:jc w:val="center"/>
                        <w:rPr>
                          <w:rFonts w:ascii="Comic Sans MS" w:hAnsi="Comic Sans MS"/>
                          <w:sz w:val="18"/>
                          <w:szCs w:val="18"/>
                        </w:rPr>
                      </w:pPr>
                      <w:r>
                        <w:rPr>
                          <w:rFonts w:ascii="Comic Sans MS" w:hAnsi="Comic Sans MS"/>
                          <w:sz w:val="18"/>
                          <w:szCs w:val="18"/>
                        </w:rPr>
                        <w:t>Etude d’un module photovoltaïque</w:t>
                      </w:r>
                    </w:p>
                  </w:txbxContent>
                </v:textbox>
              </v:roundrect>
            </w:pict>
          </mc:Fallback>
        </mc:AlternateContent>
      </w:r>
    </w:p>
    <w:p w14:paraId="0B931E3C" w14:textId="77777777" w:rsidR="00C335D1" w:rsidRDefault="00C335D1" w:rsidP="00C335D1">
      <w:pPr>
        <w:pStyle w:val="Paragraphedeliste"/>
        <w:spacing w:line="240" w:lineRule="auto"/>
        <w:ind w:left="720"/>
      </w:pPr>
    </w:p>
    <w:p w14:paraId="25FB8C7C" w14:textId="50D6A4F8" w:rsidR="00C335D1" w:rsidRPr="00C335D1" w:rsidRDefault="00DC4928" w:rsidP="00C335D1">
      <w:pPr>
        <w:jc w:val="both"/>
        <w:rPr>
          <w:rFonts w:ascii="Comic Sans MS" w:hAnsi="Comic Sans MS"/>
          <w:b/>
          <w:sz w:val="32"/>
          <w:szCs w:val="3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2782AF51" wp14:editId="4766E11B">
                <wp:simplePos x="0" y="0"/>
                <wp:positionH relativeFrom="column">
                  <wp:posOffset>3692525</wp:posOffset>
                </wp:positionH>
                <wp:positionV relativeFrom="paragraph">
                  <wp:posOffset>10795</wp:posOffset>
                </wp:positionV>
                <wp:extent cx="431800" cy="0"/>
                <wp:effectExtent l="13970" t="59690" r="20955" b="54610"/>
                <wp:wrapNone/>
                <wp:docPr id="1695509722" name="AutoShape 4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431800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8004DA0"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49" o:spid="_x0000_s1026" type="#_x0000_t32" style="position:absolute;margin-left:290.75pt;margin-top:.85pt;width:34pt;height:0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">
                <v:stroke endarrow="block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5B8C7C7B" wp14:editId="6565BA54">
                <wp:simplePos x="0" y="0"/>
                <wp:positionH relativeFrom="column">
                  <wp:posOffset>1826260</wp:posOffset>
                </wp:positionH>
                <wp:positionV relativeFrom="paragraph">
                  <wp:posOffset>10795</wp:posOffset>
                </wp:positionV>
                <wp:extent cx="379095" cy="0"/>
                <wp:effectExtent l="5080" t="59690" r="15875" b="54610"/>
                <wp:wrapNone/>
                <wp:docPr id="996224849" name="AutoShape 4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379095" cy="0"/>
                        </a:xfrm>
                        <a:prstGeom prst="straightConnector1">
                          <a:avLst/>
                        </a:prstGeom>
                        <a:noFill/>
                        <a:ln w="952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EF275A" id="AutoShape 48" o:spid="_x0000_s1026" type="#_x0000_t32" style="position:absolute;margin-left:143.8pt;margin-top:.85pt;width:29.85pt;height:0;z-index:251697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">
                <v:stroke endarrow="block"/>
              </v:shape>
            </w:pict>
          </mc:Fallback>
        </mc:AlternateContent>
      </w:r>
    </w:p>
    <w:p w14:paraId="3E493CBA" w14:textId="77777777" w:rsidR="000648AF" w:rsidRDefault="000648AF">
      <w:pPr>
        <w:spacing w:line="240" w:lineRule="auto"/>
        <w:rPr>
          <w:rFonts w:ascii="Comic Sans MS" w:hAnsi="Comic Sans MS"/>
          <w:sz w:val="20"/>
          <w:szCs w:val="20"/>
        </w:rPr>
      </w:pPr>
    </w:p>
    <w:p w14:paraId="1AAB7095" w14:textId="77777777" w:rsidR="00092921" w:rsidRPr="00124CC2" w:rsidRDefault="00092921" w:rsidP="00092921">
      <w:pPr>
        <w:pBdr>
          <w:bottom w:val="single" w:sz="4" w:space="1" w:color="auto"/>
        </w:pBdr>
        <w:spacing w:line="240" w:lineRule="auto"/>
        <w:rPr>
          <w:rStyle w:val="Accentuation"/>
          <w:rFonts w:asciiTheme="minorHAnsi" w:hAnsiTheme="minorHAnsi" w:cstheme="minorHAnsi"/>
          <w:iCs w:val="0"/>
          <w:color w:val="000000"/>
          <w:szCs w:val="28"/>
        </w:rPr>
      </w:pPr>
      <w:r w:rsidRPr="00124CC2">
        <w:rPr>
          <w:rStyle w:val="Accentuation"/>
          <w:rFonts w:asciiTheme="minorHAnsi" w:hAnsiTheme="minorHAnsi" w:cstheme="minorHAnsi"/>
          <w:szCs w:val="28"/>
        </w:rPr>
        <w:t>Organisation et Rendu attendu</w:t>
      </w:r>
    </w:p>
    <w:p w14:paraId="3E0AC2C5" w14:textId="77777777" w:rsidR="00A34A3F" w:rsidRDefault="00A34A3F" w:rsidP="00A34A3F">
      <w:pPr>
        <w:pStyle w:val="Paragraphedeliste"/>
        <w:spacing w:line="240" w:lineRule="auto"/>
        <w:ind w:left="720"/>
        <w:rPr>
          <w:rFonts w:asciiTheme="minorHAnsi" w:hAnsiTheme="minorHAnsi" w:cstheme="minorHAnsi"/>
        </w:rPr>
      </w:pPr>
    </w:p>
    <w:p w14:paraId="3DDED3B6" w14:textId="77777777" w:rsidR="00A34A3F" w:rsidRDefault="00A34A3F" w:rsidP="0036392D">
      <w:pPr>
        <w:pStyle w:val="Question"/>
      </w:pPr>
      <w:r w:rsidRPr="00124CC2">
        <w:t>Travail en binôme / 3h</w:t>
      </w:r>
    </w:p>
    <w:p w14:paraId="286CC649" w14:textId="19224FAB" w:rsidR="00A34A3F" w:rsidRDefault="00A34A3F" w:rsidP="0036392D">
      <w:pPr>
        <w:pStyle w:val="Question"/>
        <w:rPr>
          <w:rStyle w:val="Accentuation"/>
          <w:rFonts w:asciiTheme="minorHAnsi" w:hAnsiTheme="minorHAnsi" w:cstheme="minorHAnsi"/>
          <w:sz w:val="22"/>
        </w:rPr>
      </w:pPr>
      <w:r w:rsidRPr="00124CC2">
        <w:rPr>
          <w:rStyle w:val="Accentuation"/>
          <w:rFonts w:asciiTheme="minorHAnsi" w:hAnsiTheme="minorHAnsi" w:cstheme="minorHAnsi"/>
          <w:sz w:val="22"/>
        </w:rPr>
        <w:t>Copier le dossier «</w:t>
      </w:r>
      <w:r>
        <w:rPr>
          <w:rStyle w:val="Accentuation"/>
          <w:rFonts w:asciiTheme="minorHAnsi" w:hAnsiTheme="minorHAnsi" w:cstheme="minorHAnsi"/>
          <w:sz w:val="22"/>
        </w:rPr>
        <w:t> </w:t>
      </w:r>
      <w:r w:rsidR="006B679F">
        <w:rPr>
          <w:rStyle w:val="Accentuation"/>
          <w:rFonts w:asciiTheme="minorHAnsi" w:hAnsiTheme="minorHAnsi" w:cstheme="minorHAnsi"/>
          <w:sz w:val="22"/>
        </w:rPr>
        <w:t xml:space="preserve">Séquence F – Mécatronique </w:t>
      </w:r>
      <w:r w:rsidRPr="00124CC2">
        <w:rPr>
          <w:rStyle w:val="Accentuation"/>
          <w:rFonts w:asciiTheme="minorHAnsi" w:hAnsiTheme="minorHAnsi" w:cstheme="minorHAnsi"/>
          <w:i/>
          <w:sz w:val="22"/>
        </w:rPr>
        <w:t>»</w:t>
      </w:r>
      <w:r w:rsidRPr="00124CC2">
        <w:rPr>
          <w:rStyle w:val="Accentuation"/>
          <w:rFonts w:asciiTheme="minorHAnsi" w:hAnsiTheme="minorHAnsi" w:cstheme="minorHAnsi"/>
          <w:sz w:val="22"/>
        </w:rPr>
        <w:t xml:space="preserve"> et le coller dans votre espace personnel (Mes documents, clé USB…)</w:t>
      </w:r>
    </w:p>
    <w:p w14:paraId="7AF3D1E8" w14:textId="77777777" w:rsidR="00D1737A" w:rsidRDefault="00D1737A">
      <w:pPr>
        <w:spacing w:line="240" w:lineRule="auto"/>
        <w:rPr>
          <w:rFonts w:ascii="Arial" w:hAnsi="Arial" w:cs="Arial"/>
          <w:b/>
          <w:bCs/>
          <w:kern w:val="32"/>
          <w:sz w:val="24"/>
          <w:szCs w:val="24"/>
          <w:u w:val="single"/>
          <w:lang w:eastAsia="ar-SA"/>
        </w:rPr>
      </w:pPr>
      <w:r>
        <w:rPr>
          <w:rFonts w:ascii="Arial" w:hAnsi="Arial" w:cs="Arial"/>
          <w:b/>
          <w:bCs/>
          <w:kern w:val="32"/>
          <w:sz w:val="24"/>
          <w:szCs w:val="24"/>
          <w:u w:val="single"/>
          <w:lang w:eastAsia="ar-SA"/>
        </w:rPr>
        <w:br w:type="page"/>
      </w:r>
    </w:p>
    <w:p w14:paraId="0E92267F" w14:textId="426D6CCD" w:rsidR="006B679F" w:rsidRDefault="006B679F" w:rsidP="00EC595F">
      <w:pPr>
        <w:rPr>
          <w:rFonts w:ascii="Arial" w:hAnsi="Arial" w:cs="Arial"/>
          <w:b/>
          <w:bCs/>
          <w:kern w:val="32"/>
          <w:sz w:val="24"/>
          <w:szCs w:val="24"/>
          <w:u w:val="single"/>
          <w:lang w:eastAsia="ar-SA"/>
        </w:rPr>
      </w:pPr>
      <w:r w:rsidRPr="006B679F">
        <w:rPr>
          <w:rFonts w:ascii="Arial" w:hAnsi="Arial" w:cs="Arial"/>
          <w:b/>
          <w:bCs/>
          <w:kern w:val="32"/>
          <w:sz w:val="24"/>
          <w:szCs w:val="24"/>
          <w:u w:val="single"/>
          <w:lang w:eastAsia="ar-SA"/>
        </w:rPr>
        <w:lastRenderedPageBreak/>
        <w:t xml:space="preserve">Partie 1 – Découverte du photovoltaïque </w:t>
      </w:r>
    </w:p>
    <w:p w14:paraId="2DC73351" w14:textId="77777777" w:rsidR="006B679F" w:rsidRPr="006B679F" w:rsidRDefault="006B679F" w:rsidP="00DC4928">
      <w:pPr>
        <w:pStyle w:val="Question"/>
      </w:pPr>
      <w:r w:rsidRPr="006B679F">
        <w:t>Compréhension générale</w:t>
      </w:r>
    </w:p>
    <w:p w14:paraId="4E088636" w14:textId="77777777" w:rsidR="006B679F" w:rsidRPr="006B679F" w:rsidRDefault="006B679F" w:rsidP="006B679F">
      <w:r w:rsidRPr="006B679F">
        <w:t>Après avoir visionné la vidéo d’introduction, répondre aux questions :</w:t>
      </w:r>
    </w:p>
    <w:p w14:paraId="3811B303" w14:textId="77777777" w:rsidR="006B679F" w:rsidRDefault="006B679F" w:rsidP="006B679F">
      <w:pPr>
        <w:numPr>
          <w:ilvl w:val="1"/>
          <w:numId w:val="51"/>
        </w:numPr>
      </w:pPr>
      <w:r w:rsidRPr="006B679F">
        <w:t>— Identifier les formes d’énergie mises en jeu dans un panneau photovoltaïque.</w:t>
      </w:r>
    </w:p>
    <w:p w14:paraId="25CE0238" w14:textId="77777777" w:rsidR="006B679F" w:rsidRPr="006B679F" w:rsidRDefault="006B679F" w:rsidP="006B679F">
      <w:pPr>
        <w:ind w:left="324"/>
      </w:pPr>
    </w:p>
    <w:tbl>
      <w:tblPr>
        <w:tblW w:w="9628" w:type="dxa"/>
        <w:tblInd w:w="344" w:type="dxa"/>
        <w:tblCellMar>
          <w:top w:w="44" w:type="dxa"/>
          <w:left w:w="0" w:type="dxa"/>
          <w:right w:w="72" w:type="dxa"/>
        </w:tblCellMar>
        <w:tblLook w:val="04A0" w:firstRow="1" w:lastRow="0" w:firstColumn="1" w:lastColumn="0" w:noHBand="0" w:noVBand="1"/>
      </w:tblPr>
      <w:tblGrid>
        <w:gridCol w:w="2622"/>
        <w:gridCol w:w="7006"/>
      </w:tblGrid>
      <w:tr w:rsidR="006B679F" w:rsidRPr="006B679F" w14:paraId="795585CE" w14:textId="77777777" w:rsidTr="00B41EC9">
        <w:trPr>
          <w:trHeight w:val="356"/>
        </w:trPr>
        <w:tc>
          <w:tcPr>
            <w:tcW w:w="2622" w:type="dxa"/>
            <w:tcBorders>
              <w:top w:val="single" w:sz="3" w:space="0" w:color="009688"/>
              <w:left w:val="single" w:sz="3" w:space="0" w:color="009688"/>
              <w:bottom w:val="single" w:sz="3" w:space="0" w:color="009688"/>
              <w:right w:val="nil"/>
            </w:tcBorders>
            <w:shd w:val="clear" w:color="auto" w:fill="F5F5F5"/>
          </w:tcPr>
          <w:p w14:paraId="1A0D5B6D" w14:textId="4F101EEE" w:rsidR="006B679F" w:rsidRPr="006B679F" w:rsidRDefault="006B679F" w:rsidP="006B679F">
            <w:r w:rsidRPr="006B679F">
              <w:t xml:space="preserve">Énergie </w:t>
            </w:r>
            <w:r w:rsidR="00DC4928" w:rsidRPr="006B679F">
              <w:rPr>
                <w:b/>
                <w:noProof/>
              </w:rPr>
              <mc:AlternateContent>
                <mc:Choice Requires="wpg">
                  <w:drawing>
                    <wp:inline distT="0" distB="0" distL="0" distR="0" wp14:anchorId="3A3204BB" wp14:editId="198644F5">
                      <wp:extent cx="1080135" cy="5715"/>
                      <wp:effectExtent l="0" t="0" r="0" b="0"/>
                      <wp:docPr id="1277560993" name="Groupe 30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135" cy="5715"/>
                                <a:chOff x="0" y="0"/>
                                <a:chExt cx="1079995" cy="5537"/>
                              </a:xfrm>
                            </wpg:grpSpPr>
                            <wps:wsp>
                              <wps:cNvPr id="98" name="Shape 98"/>
                              <wps:cNvSpPr/>
                              <wps:spPr>
                                <a:xfrm>
                                  <a:off x="0" y="0"/>
                                  <a:ext cx="10799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9995">
                                      <a:moveTo>
                                        <a:pt x="0" y="0"/>
                                      </a:moveTo>
                                      <a:lnTo>
                                        <a:pt x="1079995" y="0"/>
                                      </a:lnTo>
                                    </a:path>
                                  </a:pathLst>
                                </a:custGeom>
                                <a:ln w="5537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0ADE836" id="Groupe 30" o:spid="_x0000_s1026" style="width:85.05pt;height:.45pt;mso-position-horizontal-relative:char;mso-position-vertical-relative:line" coordsize="10799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">
                      <v:shape id="Shape 98" o:spid="_x0000_s1027" style="position:absolute;width:10799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" path="m,l1079995,e" filled="f" strokeweight=".15381mm">
                        <v:stroke miterlimit="83231f" joinstyle="miter"/>
                        <v:path arrowok="t" textboxrect="0,0,107999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006" w:type="dxa"/>
            <w:tcBorders>
              <w:top w:val="single" w:sz="3" w:space="0" w:color="009688"/>
              <w:left w:val="nil"/>
              <w:bottom w:val="single" w:sz="3" w:space="0" w:color="009688"/>
              <w:right w:val="single" w:sz="3" w:space="0" w:color="009688"/>
            </w:tcBorders>
            <w:shd w:val="clear" w:color="auto" w:fill="F5F5F5"/>
          </w:tcPr>
          <w:p w14:paraId="0D791634" w14:textId="6857554E" w:rsidR="006B679F" w:rsidRPr="006B679F" w:rsidRDefault="006B679F" w:rsidP="006B679F">
            <w:r w:rsidRPr="006B679F">
              <w:t xml:space="preserve">→ Énergie </w:t>
            </w:r>
            <w:r w:rsidR="00DC4928" w:rsidRPr="006B679F">
              <w:rPr>
                <w:b/>
                <w:noProof/>
              </w:rPr>
              <mc:AlternateContent>
                <mc:Choice Requires="wpg">
                  <w:drawing>
                    <wp:inline distT="0" distB="0" distL="0" distR="0" wp14:anchorId="4BE939CC" wp14:editId="6E2DA672">
                      <wp:extent cx="1080135" cy="5715"/>
                      <wp:effectExtent l="0" t="0" r="0" b="0"/>
                      <wp:docPr id="1392045260" name="Groupe 2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1080135" cy="5715"/>
                                <a:chOff x="0" y="0"/>
                                <a:chExt cx="1079995" cy="5537"/>
                              </a:xfrm>
                            </wpg:grpSpPr>
                            <wps:wsp>
                              <wps:cNvPr id="101" name="Shape 101"/>
                              <wps:cNvSpPr/>
                              <wps:spPr>
                                <a:xfrm>
                                  <a:off x="0" y="0"/>
                                  <a:ext cx="107999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1079995">
                                      <a:moveTo>
                                        <a:pt x="0" y="0"/>
                                      </a:moveTo>
                                      <a:lnTo>
                                        <a:pt x="1079995" y="0"/>
                                      </a:lnTo>
                                    </a:path>
                                  </a:pathLst>
                                </a:custGeom>
                                <a:ln w="5537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3A7294F4" id="Groupe 28" o:spid="_x0000_s1026" style="width:85.05pt;height:.45pt;mso-position-horizontal-relative:char;mso-position-vertical-relative:line" coordsize="10799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">
                      <v:shape id="Shape 101" o:spid="_x0000_s1027" style="position:absolute;width:10799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" path="m,l1079995,e" filled="f" strokeweight=".15381mm">
                        <v:stroke miterlimit="83231f" joinstyle="miter"/>
                        <v:path arrowok="t" textboxrect="0,0,1079995,0"/>
                      </v:shape>
                      <w10:anchorlock/>
                    </v:group>
                  </w:pict>
                </mc:Fallback>
              </mc:AlternateContent>
            </w:r>
          </w:p>
        </w:tc>
      </w:tr>
    </w:tbl>
    <w:p w14:paraId="57DB0CDF" w14:textId="77777777" w:rsidR="006B679F" w:rsidRDefault="006B679F" w:rsidP="006B679F">
      <w:pPr>
        <w:ind w:left="324"/>
      </w:pPr>
    </w:p>
    <w:p w14:paraId="60FB2386" w14:textId="5C05715E" w:rsidR="006B679F" w:rsidRPr="006B679F" w:rsidRDefault="006B679F" w:rsidP="006B679F">
      <w:pPr>
        <w:numPr>
          <w:ilvl w:val="1"/>
          <w:numId w:val="51"/>
        </w:numPr>
      </w:pPr>
      <w:r w:rsidRPr="006B679F">
        <w:t>— Expliquer pourquoi l’énergie solaire est qualifiée d’énergie renouvelable.</w:t>
      </w:r>
    </w:p>
    <w:p w14:paraId="019EA958" w14:textId="77777777" w:rsidR="006B679F" w:rsidRDefault="006B679F" w:rsidP="006B679F">
      <w:pPr>
        <w:numPr>
          <w:ilvl w:val="1"/>
          <w:numId w:val="51"/>
        </w:numPr>
      </w:pPr>
      <w:r w:rsidRPr="006B679F">
        <w:t>— Dans la Séquence F, identifier les systèmes dont la chaîne d’énergie est comparable à celle du panneau PV.</w:t>
      </w:r>
    </w:p>
    <w:p w14:paraId="48D37EAF" w14:textId="77777777" w:rsidR="006B679F" w:rsidRDefault="006B679F" w:rsidP="006B679F"/>
    <w:p w14:paraId="43281C7A" w14:textId="35D7DCB2" w:rsidR="006B679F" w:rsidRDefault="006B679F" w:rsidP="006B679F">
      <w:pPr>
        <w:pStyle w:val="Titre1"/>
        <w:numPr>
          <w:ilvl w:val="0"/>
          <w:numId w:val="0"/>
        </w:numPr>
        <w:ind w:left="432" w:hanging="432"/>
      </w:pPr>
      <w:r w:rsidRPr="006B679F">
        <w:t>Partie 2 – Étude expérimentale d’un module photovoltaïque</w:t>
      </w:r>
    </w:p>
    <w:p w14:paraId="2077C0F8" w14:textId="3FB94F68" w:rsidR="004E32AF" w:rsidRDefault="00EC595F" w:rsidP="00EC595F">
      <w:r>
        <w:t xml:space="preserve">Pour cette étude, nous allons </w:t>
      </w:r>
      <w:r w:rsidR="00116D89">
        <w:t>mesurer l</w:t>
      </w:r>
      <w:r w:rsidR="004E32AF">
        <w:t>es</w:t>
      </w:r>
      <w:r w:rsidR="00116D89">
        <w:t xml:space="preserve"> caractéristique</w:t>
      </w:r>
      <w:r w:rsidR="004E32AF">
        <w:t>s</w:t>
      </w:r>
      <w:r w:rsidR="00116D89">
        <w:t xml:space="preserve"> </w:t>
      </w:r>
      <w:r w:rsidR="004E32AF">
        <w:t xml:space="preserve">courant-tension-puissance </w:t>
      </w:r>
      <w:r w:rsidR="00116D89">
        <w:t>d’</w:t>
      </w:r>
      <w:r w:rsidR="004E32AF">
        <w:t>un panneau solaire.</w:t>
      </w:r>
    </w:p>
    <w:p w14:paraId="2D32B074" w14:textId="77777777" w:rsidR="0023791E" w:rsidRDefault="004E32AF" w:rsidP="00EC595F">
      <w:r>
        <w:t xml:space="preserve">Nous utiliserons </w:t>
      </w:r>
      <w:r w:rsidR="00116D89">
        <w:t xml:space="preserve">un </w:t>
      </w:r>
      <w:r w:rsidR="00EC595F">
        <w:t>rhéostat (résistance varia</w:t>
      </w:r>
      <w:r w:rsidR="0023791E">
        <w:t xml:space="preserve">ble) </w:t>
      </w:r>
      <w:r>
        <w:t xml:space="preserve">comme charge linéaire, </w:t>
      </w:r>
      <w:r w:rsidR="0023791E">
        <w:t>un ampèremètre (A) et un voltmètre (V) pour mesurer respectivement  l’intensité du courant et la tension. (voir schéma ci-dessous)</w:t>
      </w:r>
    </w:p>
    <w:p w14:paraId="1CE040B4" w14:textId="77777777" w:rsidR="006B679F" w:rsidRDefault="006B679F" w:rsidP="00EC595F"/>
    <w:p w14:paraId="0CA81B20" w14:textId="353A6923" w:rsidR="0057784B" w:rsidRDefault="0057784B" w:rsidP="00EC595F">
      <w:r>
        <w:t>L’objectif est de tracer l</w:t>
      </w:r>
      <w:r w:rsidR="004E32AF">
        <w:t>es</w:t>
      </w:r>
      <w:r>
        <w:t xml:space="preserve"> caractéristique</w:t>
      </w:r>
      <w:r w:rsidR="004E32AF">
        <w:t>s</w:t>
      </w:r>
      <w:r>
        <w:t xml:space="preserve">  </w:t>
      </w:r>
      <w:r w:rsidR="004E32AF" w:rsidRPr="004E32AF">
        <w:rPr>
          <w:b/>
        </w:rPr>
        <w:t>I=f(U)</w:t>
      </w:r>
      <w:r w:rsidR="004E32AF">
        <w:t xml:space="preserve">   et </w:t>
      </w:r>
      <w:r w:rsidR="004E32AF" w:rsidRPr="004E32AF">
        <w:rPr>
          <w:b/>
        </w:rPr>
        <w:t>P=f(U)</w:t>
      </w:r>
      <w:r w:rsidR="004E32AF">
        <w:t xml:space="preserve">   </w:t>
      </w:r>
      <w:r>
        <w:t>du panneau.</w:t>
      </w:r>
    </w:p>
    <w:p w14:paraId="59D616C6" w14:textId="1E750293" w:rsidR="006B679F" w:rsidRDefault="006B679F" w:rsidP="00EC595F"/>
    <w:p w14:paraId="28254AF5" w14:textId="621EFCD3" w:rsidR="003C2176" w:rsidRDefault="003C2176" w:rsidP="00EC595F">
      <w:r>
        <w:t>Les mesures se feront en extérieur si la météo le permet,  nous éclairerons le panneau solaire avec un projecteur si ce n’est pas le cas.</w:t>
      </w:r>
    </w:p>
    <w:p w14:paraId="39B9528D" w14:textId="77777777" w:rsidR="00BD0C6B" w:rsidRPr="00BD0C6B" w:rsidRDefault="00BD0C6B" w:rsidP="0036392D">
      <w:pPr>
        <w:pStyle w:val="Question"/>
      </w:pPr>
      <w:r>
        <w:rPr>
          <w:rFonts w:ascii="Arial" w:hAnsi="Arial" w:cs="Arial"/>
          <w:noProof/>
        </w:rPr>
        <w:drawing>
          <wp:anchor distT="0" distB="0" distL="114300" distR="114300" simplePos="0" relativeHeight="251656704" behindDoc="0" locked="0" layoutInCell="1" allowOverlap="1" wp14:anchorId="37907485" wp14:editId="3BD2D321">
            <wp:simplePos x="0" y="0"/>
            <wp:positionH relativeFrom="column">
              <wp:posOffset>3926205</wp:posOffset>
            </wp:positionH>
            <wp:positionV relativeFrom="paragraph">
              <wp:posOffset>33655</wp:posOffset>
            </wp:positionV>
            <wp:extent cx="2926080" cy="1022350"/>
            <wp:effectExtent l="19050" t="0" r="7620" b="0"/>
            <wp:wrapSquare wrapText="bothSides"/>
            <wp:docPr id="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26080" cy="10223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BD0C6B">
        <w:t>Câbler le montage ci-contre et le faire vérifier par le professeur.</w:t>
      </w:r>
    </w:p>
    <w:p w14:paraId="15A0B1E2" w14:textId="053487E5" w:rsidR="009C1CBE" w:rsidRDefault="009C1CBE" w:rsidP="0036392D">
      <w:pPr>
        <w:pStyle w:val="Question"/>
      </w:pPr>
      <w:r w:rsidRPr="001D0050">
        <w:t xml:space="preserve">Relever grâce au solarimètre, </w:t>
      </w:r>
      <w:r w:rsidR="003427F2" w:rsidRPr="001D0050">
        <w:t>la puissance rayonnée par le</w:t>
      </w:r>
      <w:r w:rsidR="003427F2">
        <w:t xml:space="preserve"> soleil</w:t>
      </w:r>
      <w:r w:rsidR="00805572">
        <w:t xml:space="preserve"> </w:t>
      </w:r>
      <w:r w:rsidR="00124CC2">
        <w:t>(ou irradiance</w:t>
      </w:r>
      <w:r w:rsidR="009E5494">
        <w:t xml:space="preserve">) </w:t>
      </w:r>
      <w:r w:rsidR="00805572">
        <w:t xml:space="preserve">au niveau du panneau </w:t>
      </w:r>
      <w:r>
        <w:t xml:space="preserve"> (W/m²)</w:t>
      </w:r>
      <w:r w:rsidR="00805572">
        <w:t>.</w:t>
      </w:r>
      <w:r w:rsidR="00A34A3F">
        <w:t xml:space="preserve">   </w:t>
      </w:r>
    </w:p>
    <w:p w14:paraId="50D4E997" w14:textId="77777777" w:rsidR="009E5494" w:rsidRDefault="009E5494" w:rsidP="009E5494"/>
    <w:p w14:paraId="503A958C" w14:textId="77777777" w:rsidR="00E20621" w:rsidRDefault="00E20621" w:rsidP="009E5494"/>
    <w:tbl>
      <w:tblPr>
        <w:tblStyle w:val="TableGrid"/>
        <w:tblW w:w="9628" w:type="dxa"/>
        <w:tblInd w:w="344" w:type="dxa"/>
        <w:tblCellMar>
          <w:top w:w="39" w:type="dxa"/>
          <w:right w:w="72" w:type="dxa"/>
        </w:tblCellMar>
        <w:tblLook w:val="04A0" w:firstRow="1" w:lastRow="0" w:firstColumn="1" w:lastColumn="0" w:noHBand="0" w:noVBand="1"/>
      </w:tblPr>
      <w:tblGrid>
        <w:gridCol w:w="6884"/>
        <w:gridCol w:w="2744"/>
      </w:tblGrid>
      <w:tr w:rsidR="00E20621" w14:paraId="1EC29A4D" w14:textId="77777777" w:rsidTr="00B41EC9">
        <w:trPr>
          <w:trHeight w:val="362"/>
        </w:trPr>
        <w:tc>
          <w:tcPr>
            <w:tcW w:w="6884" w:type="dxa"/>
            <w:tcBorders>
              <w:top w:val="single" w:sz="3" w:space="0" w:color="009688"/>
              <w:left w:val="single" w:sz="3" w:space="0" w:color="009688"/>
              <w:bottom w:val="single" w:sz="3" w:space="0" w:color="009688"/>
              <w:right w:val="nil"/>
            </w:tcBorders>
            <w:shd w:val="clear" w:color="auto" w:fill="F5F5F5"/>
          </w:tcPr>
          <w:p w14:paraId="26F7CAE1" w14:textId="265AB99B" w:rsidR="00E20621" w:rsidRDefault="00E20621" w:rsidP="00B41EC9">
            <w:pPr>
              <w:tabs>
                <w:tab w:val="right" w:pos="6811"/>
              </w:tabs>
              <w:spacing w:line="259" w:lineRule="auto"/>
            </w:pPr>
            <w:r>
              <w:t>Irradiance mesurée :</w:t>
            </w:r>
            <w:r>
              <w:tab/>
            </w:r>
            <w:r w:rsidR="00DC4928">
              <w:rPr>
                <w:noProof/>
              </w:rPr>
              <mc:AlternateContent>
                <mc:Choice Requires="wpg">
                  <w:drawing>
                    <wp:inline distT="0" distB="0" distL="0" distR="0" wp14:anchorId="5F193C9A" wp14:editId="474E6A8F">
                      <wp:extent cx="2879725" cy="5715"/>
                      <wp:effectExtent l="0" t="0" r="0" b="0"/>
                      <wp:docPr id="1035098570" name="Groupe 26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79725" cy="5715"/>
                                <a:chOff x="0" y="0"/>
                                <a:chExt cx="2880005" cy="5537"/>
                              </a:xfrm>
                            </wpg:grpSpPr>
                            <wps:wsp>
                              <wps:cNvPr id="150" name="Shape 150"/>
                              <wps:cNvSpPr/>
                              <wps:spPr>
                                <a:xfrm>
                                  <a:off x="0" y="0"/>
                                  <a:ext cx="2880005" cy="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2880005">
                                      <a:moveTo>
                                        <a:pt x="0" y="0"/>
                                      </a:moveTo>
                                      <a:lnTo>
                                        <a:pt x="2880005" y="0"/>
                                      </a:lnTo>
                                    </a:path>
                                  </a:pathLst>
                                </a:custGeom>
                                <a:ln w="5537" cap="flat">
                                  <a:miter lim="127000"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599350C" id="Groupe 26" o:spid="_x0000_s1026" style="width:226.75pt;height:.45pt;mso-position-horizontal-relative:char;mso-position-vertical-relative:line" coordsize="28800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">
                      <v:shape id="Shape 150" o:spid="_x0000_s1027" style="position:absolute;width:28800;height:0;visibility:visible;mso-wrap-style:square;v-text-anchor:top" coordsize="2880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" path="m,l2880005,e" filled="f" strokeweight=".15381mm">
                        <v:stroke miterlimit="83231f" joinstyle="miter"/>
                        <v:path arrowok="t" textboxrect="0,0,2880005,0"/>
                      </v:shape>
                      <w10:anchorlock/>
                    </v:group>
                  </w:pict>
                </mc:Fallback>
              </mc:AlternateContent>
            </w:r>
          </w:p>
        </w:tc>
        <w:tc>
          <w:tcPr>
            <w:tcW w:w="2744" w:type="dxa"/>
            <w:tcBorders>
              <w:top w:val="single" w:sz="3" w:space="0" w:color="009688"/>
              <w:left w:val="nil"/>
              <w:bottom w:val="single" w:sz="3" w:space="0" w:color="009688"/>
              <w:right w:val="single" w:sz="3" w:space="0" w:color="009688"/>
            </w:tcBorders>
            <w:shd w:val="clear" w:color="auto" w:fill="F5F5F5"/>
          </w:tcPr>
          <w:p w14:paraId="0B2ED589" w14:textId="77777777" w:rsidR="00E20621" w:rsidRDefault="00E20621" w:rsidP="00B41EC9">
            <w:pPr>
              <w:spacing w:line="259" w:lineRule="auto"/>
            </w:pPr>
            <w:r>
              <w:t>W/m</w:t>
            </w:r>
            <w:r>
              <w:rPr>
                <w:rFonts w:eastAsia="Calibri" w:cs="Calibri"/>
                <w:vertAlign w:val="superscript"/>
              </w:rPr>
              <w:t>2</w:t>
            </w:r>
          </w:p>
        </w:tc>
      </w:tr>
    </w:tbl>
    <w:p w14:paraId="35E17FFD" w14:textId="77777777" w:rsidR="00E20621" w:rsidRDefault="00E20621" w:rsidP="009E5494"/>
    <w:p w14:paraId="1312326E" w14:textId="77777777" w:rsidR="009E5494" w:rsidRPr="00EC595F" w:rsidRDefault="009E5494" w:rsidP="0036392D">
      <w:pPr>
        <w:pStyle w:val="Question"/>
        <w:rPr>
          <w:rFonts w:ascii="Comic Sans MS" w:hAnsi="Comic Sans MS"/>
        </w:rPr>
      </w:pPr>
      <w:r>
        <w:t>Tracé de la caractéristique I=f(U) du panneau</w:t>
      </w:r>
      <w:r w:rsidR="00BD0C6B">
        <w:t>, pour cela</w:t>
      </w:r>
      <w:r>
        <w:t> :</w:t>
      </w:r>
    </w:p>
    <w:p w14:paraId="3C256101" w14:textId="77777777" w:rsidR="0023791E" w:rsidRDefault="0057784B" w:rsidP="00BD0C6B">
      <w:pPr>
        <w:pStyle w:val="Decal2"/>
      </w:pPr>
      <w:r>
        <w:t xml:space="preserve">Faire varier le </w:t>
      </w:r>
      <w:r w:rsidR="00805572">
        <w:t>rhéostat</w:t>
      </w:r>
      <w:r>
        <w:t xml:space="preserve"> de R</w:t>
      </w:r>
      <w:r w:rsidRPr="00805572">
        <w:rPr>
          <w:vertAlign w:val="subscript"/>
        </w:rPr>
        <w:t>maxi</w:t>
      </w:r>
      <w:r>
        <w:t xml:space="preserve"> à R</w:t>
      </w:r>
      <w:r w:rsidRPr="00805572">
        <w:rPr>
          <w:vertAlign w:val="subscript"/>
        </w:rPr>
        <w:t>mini</w:t>
      </w:r>
      <w:r w:rsidR="003C2176" w:rsidRPr="00805572">
        <w:rPr>
          <w:vertAlign w:val="subscript"/>
        </w:rPr>
        <w:t xml:space="preserve"> </w:t>
      </w:r>
      <w:r w:rsidR="003C2176">
        <w:t xml:space="preserve">et, pour une dizaine de positions du </w:t>
      </w:r>
      <w:r w:rsidR="00805572">
        <w:t>rhéostat</w:t>
      </w:r>
      <w:r w:rsidR="003C2176">
        <w:t>, relever les valeurs de l’intensité du courant et de la tension.</w:t>
      </w:r>
    </w:p>
    <w:p w14:paraId="0107424D" w14:textId="16C9D6DC" w:rsidR="001E3647" w:rsidRDefault="003C2176" w:rsidP="00BD0C6B">
      <w:pPr>
        <w:pStyle w:val="Decal2"/>
      </w:pPr>
      <w:r>
        <w:t xml:space="preserve">Ouvrir et compléter le fichier </w:t>
      </w:r>
      <w:r w:rsidR="00805572">
        <w:t>Excel</w:t>
      </w:r>
      <w:r>
        <w:t xml:space="preserve"> « panneau.xls » avec les résultats de vos mesures</w:t>
      </w:r>
      <w:r w:rsidR="00805572">
        <w:t xml:space="preserve"> (l</w:t>
      </w:r>
      <w:r>
        <w:t>es courbes se tracent automatiquement</w:t>
      </w:r>
      <w:r w:rsidR="00805572">
        <w:t>)</w:t>
      </w:r>
      <w:r w:rsidR="00AE57FB" w:rsidRPr="0067508D">
        <w:rPr>
          <w:color w:val="548DD4" w:themeColor="text2" w:themeTint="99"/>
        </w:rPr>
        <w:t xml:space="preserve"> </w:t>
      </w:r>
      <w:r w:rsidR="00E20621" w:rsidRPr="00E20621">
        <w:t>ou encore le tableau donné dans le site web qui permet de tracer automatiquement la courbe.</w:t>
      </w:r>
    </w:p>
    <w:p w14:paraId="0E873CC6" w14:textId="77777777" w:rsidR="001E3647" w:rsidRDefault="001E3647" w:rsidP="0023791E"/>
    <w:p w14:paraId="7ED0556C" w14:textId="77777777" w:rsidR="00E20621" w:rsidRDefault="00E20621" w:rsidP="00E20621">
      <w:pPr>
        <w:spacing w:after="8" w:line="252" w:lineRule="auto"/>
        <w:ind w:left="334" w:hanging="10"/>
        <w:jc w:val="both"/>
        <w:rPr>
          <w:rFonts w:eastAsia="Calibri" w:cs="Calibri"/>
          <w:color w:val="000000"/>
          <w:kern w:val="2"/>
          <w:szCs w:val="24"/>
        </w:rPr>
      </w:pPr>
      <w:r w:rsidRPr="00E20621">
        <w:rPr>
          <w:rFonts w:eastAsia="Calibri" w:cs="Calibri"/>
          <w:color w:val="000000"/>
          <w:kern w:val="2"/>
          <w:szCs w:val="24"/>
        </w:rPr>
        <w:t xml:space="preserve">Faire varier le rhéostat de </w:t>
      </w:r>
      <w:r w:rsidRPr="00E20621">
        <w:rPr>
          <w:rFonts w:ascii="Cambria" w:eastAsia="Cambria" w:hAnsi="Cambria" w:cs="Cambria"/>
          <w:i/>
          <w:color w:val="000000"/>
          <w:kern w:val="2"/>
          <w:szCs w:val="24"/>
        </w:rPr>
        <w:t>R</w:t>
      </w:r>
      <w:r w:rsidRPr="00E20621">
        <w:rPr>
          <w:rFonts w:ascii="Cambria" w:eastAsia="Cambria" w:hAnsi="Cambria" w:cs="Cambria"/>
          <w:color w:val="000000"/>
          <w:kern w:val="2"/>
          <w:szCs w:val="24"/>
          <w:vertAlign w:val="subscript"/>
        </w:rPr>
        <w:t xml:space="preserve">max </w:t>
      </w:r>
      <w:r w:rsidRPr="00E20621">
        <w:rPr>
          <w:rFonts w:eastAsia="Calibri" w:cs="Calibri"/>
          <w:color w:val="000000"/>
          <w:kern w:val="2"/>
          <w:szCs w:val="24"/>
        </w:rPr>
        <w:t xml:space="preserve">à </w:t>
      </w:r>
      <w:r w:rsidRPr="00E20621">
        <w:rPr>
          <w:rFonts w:ascii="Cambria" w:eastAsia="Cambria" w:hAnsi="Cambria" w:cs="Cambria"/>
          <w:i/>
          <w:color w:val="000000"/>
          <w:kern w:val="2"/>
          <w:szCs w:val="24"/>
        </w:rPr>
        <w:t>R</w:t>
      </w:r>
      <w:r w:rsidRPr="00E20621">
        <w:rPr>
          <w:rFonts w:ascii="Cambria" w:eastAsia="Cambria" w:hAnsi="Cambria" w:cs="Cambria"/>
          <w:color w:val="000000"/>
          <w:kern w:val="2"/>
          <w:szCs w:val="24"/>
          <w:vertAlign w:val="subscript"/>
        </w:rPr>
        <w:t xml:space="preserve">min </w:t>
      </w:r>
      <w:r w:rsidRPr="00E20621">
        <w:rPr>
          <w:rFonts w:eastAsia="Calibri" w:cs="Calibri"/>
          <w:color w:val="000000"/>
          <w:kern w:val="2"/>
          <w:szCs w:val="24"/>
        </w:rPr>
        <w:t>(15 positions). Relever U et I pour chaque position.</w:t>
      </w:r>
    </w:p>
    <w:p w14:paraId="09767497" w14:textId="77777777" w:rsidR="00D1737A" w:rsidRPr="00E20621" w:rsidRDefault="00D1737A" w:rsidP="00E20621">
      <w:pPr>
        <w:spacing w:after="8" w:line="252" w:lineRule="auto"/>
        <w:ind w:left="334" w:hanging="10"/>
        <w:jc w:val="both"/>
        <w:rPr>
          <w:rFonts w:eastAsia="Calibri" w:cs="Calibri"/>
          <w:color w:val="000000"/>
          <w:kern w:val="2"/>
          <w:szCs w:val="24"/>
        </w:rPr>
      </w:pPr>
    </w:p>
    <w:tbl>
      <w:tblPr>
        <w:tblStyle w:val="TableGrid1"/>
        <w:tblW w:w="6573" w:type="dxa"/>
        <w:jc w:val="center"/>
        <w:tblInd w:w="0" w:type="dxa"/>
        <w:tblCellMar>
          <w:top w:w="34" w:type="dxa"/>
          <w:left w:w="124" w:type="dxa"/>
          <w:right w:w="115" w:type="dxa"/>
        </w:tblCellMar>
        <w:tblLook w:val="04A0" w:firstRow="1" w:lastRow="0" w:firstColumn="1" w:lastColumn="0" w:noHBand="0" w:noVBand="1"/>
      </w:tblPr>
      <w:tblGrid>
        <w:gridCol w:w="774"/>
        <w:gridCol w:w="347"/>
        <w:gridCol w:w="347"/>
        <w:gridCol w:w="347"/>
        <w:gridCol w:w="347"/>
        <w:gridCol w:w="347"/>
        <w:gridCol w:w="347"/>
        <w:gridCol w:w="347"/>
        <w:gridCol w:w="347"/>
        <w:gridCol w:w="347"/>
        <w:gridCol w:w="446"/>
        <w:gridCol w:w="446"/>
        <w:gridCol w:w="446"/>
        <w:gridCol w:w="446"/>
        <w:gridCol w:w="446"/>
        <w:gridCol w:w="446"/>
      </w:tblGrid>
      <w:tr w:rsidR="00E20621" w:rsidRPr="00E20621" w14:paraId="1819803E" w14:textId="77777777" w:rsidTr="00E20621">
        <w:trPr>
          <w:trHeight w:val="247"/>
          <w:jc w:val="center"/>
        </w:trPr>
        <w:tc>
          <w:tcPr>
            <w:tcW w:w="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96A0713" w14:textId="77777777" w:rsidR="00E20621" w:rsidRPr="00E20621" w:rsidRDefault="00E20621" w:rsidP="00E20621">
            <w:pPr>
              <w:spacing w:line="259" w:lineRule="auto"/>
              <w:ind w:left="181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#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9E1AAE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1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3723039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2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B0B839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3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C98416B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4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8127021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5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66455B1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6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2382784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7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F50BFFA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8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7E1CF89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9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E37BF4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10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E1740E4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11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D215169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12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23CCFE2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13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1FFE76C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14</w:t>
            </w: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5DD74D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eastAsia="Calibri" w:cs="Calibri"/>
                <w:color w:val="000000"/>
                <w:sz w:val="20"/>
              </w:rPr>
              <w:t>15</w:t>
            </w:r>
          </w:p>
        </w:tc>
      </w:tr>
      <w:tr w:rsidR="00E20621" w:rsidRPr="00E20621" w14:paraId="10973448" w14:textId="77777777" w:rsidTr="00E20621">
        <w:trPr>
          <w:trHeight w:val="406"/>
          <w:jc w:val="center"/>
        </w:trPr>
        <w:tc>
          <w:tcPr>
            <w:tcW w:w="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55977C8" w14:textId="77777777" w:rsidR="00E20621" w:rsidRPr="00E20621" w:rsidRDefault="00E20621" w:rsidP="00E20621">
            <w:pPr>
              <w:spacing w:line="259" w:lineRule="auto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ascii="Cambria" w:eastAsia="Cambria" w:hAnsi="Cambria" w:cs="Cambria"/>
                <w:i/>
                <w:color w:val="000000"/>
                <w:sz w:val="20"/>
              </w:rPr>
              <w:t xml:space="preserve">U </w:t>
            </w:r>
            <w:r w:rsidRPr="00E20621">
              <w:rPr>
                <w:rFonts w:eastAsia="Calibri" w:cs="Calibri"/>
                <w:color w:val="000000"/>
                <w:sz w:val="20"/>
              </w:rPr>
              <w:t>(V)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4550267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C4A25F2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39EB0EC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9F618E3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1259D6C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1513BA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2A271BB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CF1DE62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5ED526F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4C80377A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DDD2446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C59347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1B002C1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8667888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E2AF21E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</w:tr>
      <w:tr w:rsidR="00E20621" w:rsidRPr="00E20621" w14:paraId="38977B65" w14:textId="77777777" w:rsidTr="00E20621">
        <w:trPr>
          <w:trHeight w:val="406"/>
          <w:jc w:val="center"/>
        </w:trPr>
        <w:tc>
          <w:tcPr>
            <w:tcW w:w="77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BD574B" w14:textId="77777777" w:rsidR="00E20621" w:rsidRPr="00E20621" w:rsidRDefault="00E20621" w:rsidP="00E20621">
            <w:pPr>
              <w:spacing w:line="259" w:lineRule="auto"/>
              <w:ind w:left="27"/>
              <w:rPr>
                <w:rFonts w:eastAsia="Calibri" w:cs="Calibri"/>
                <w:color w:val="000000"/>
                <w:sz w:val="22"/>
              </w:rPr>
            </w:pPr>
            <w:r w:rsidRPr="00E20621">
              <w:rPr>
                <w:rFonts w:ascii="Cambria" w:eastAsia="Cambria" w:hAnsi="Cambria" w:cs="Cambria"/>
                <w:i/>
                <w:color w:val="000000"/>
                <w:sz w:val="20"/>
              </w:rPr>
              <w:t xml:space="preserve">I </w:t>
            </w:r>
            <w:r w:rsidRPr="00E20621">
              <w:rPr>
                <w:rFonts w:eastAsia="Calibri" w:cs="Calibri"/>
                <w:color w:val="000000"/>
                <w:sz w:val="20"/>
              </w:rPr>
              <w:t>(A)</w:t>
            </w: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1CAA75E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683BA29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68977C8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2C5190A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E5E3EF8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0A27B9E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246D6033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3104B7D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347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732CAE68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42BCE3C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6F939069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0B180A54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3450E77F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1ECDC8B5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  <w:tc>
          <w:tcPr>
            <w:tcW w:w="446" w:type="dxa"/>
            <w:tcBorders>
              <w:top w:val="single" w:sz="3" w:space="0" w:color="000000"/>
              <w:left w:val="single" w:sz="3" w:space="0" w:color="000000"/>
              <w:bottom w:val="single" w:sz="3" w:space="0" w:color="000000"/>
              <w:right w:val="single" w:sz="3" w:space="0" w:color="000000"/>
            </w:tcBorders>
          </w:tcPr>
          <w:p w14:paraId="57998BDD" w14:textId="77777777" w:rsidR="00E20621" w:rsidRPr="00E20621" w:rsidRDefault="00E20621" w:rsidP="00E20621">
            <w:pPr>
              <w:spacing w:after="160" w:line="259" w:lineRule="auto"/>
              <w:rPr>
                <w:rFonts w:eastAsia="Calibri" w:cs="Calibri"/>
                <w:color w:val="000000"/>
                <w:sz w:val="22"/>
              </w:rPr>
            </w:pPr>
          </w:p>
        </w:tc>
      </w:tr>
    </w:tbl>
    <w:p w14:paraId="2665B0ED" w14:textId="20638CB7" w:rsidR="00E20621" w:rsidRPr="00E20621" w:rsidRDefault="00E20621" w:rsidP="00D1737A">
      <w:pPr>
        <w:spacing w:before="120" w:line="252" w:lineRule="auto"/>
        <w:ind w:firstLine="339"/>
        <w:jc w:val="both"/>
        <w:rPr>
          <w:rFonts w:eastAsia="Calibri" w:cs="Calibri"/>
          <w:color w:val="000000"/>
          <w:kern w:val="2"/>
          <w:szCs w:val="24"/>
        </w:rPr>
      </w:pPr>
      <w:r w:rsidRPr="00E20621">
        <w:rPr>
          <w:rFonts w:eastAsia="Calibri" w:cs="Calibri"/>
          <w:color w:val="000000"/>
          <w:kern w:val="2"/>
          <w:szCs w:val="24"/>
        </w:rPr>
        <w:t xml:space="preserve">Saisir les données dans le tableau interactif du site – les courbes </w:t>
      </w:r>
      <w:r w:rsidRPr="00E20621">
        <w:rPr>
          <w:rFonts w:ascii="Cambria" w:eastAsia="Cambria" w:hAnsi="Cambria" w:cs="Cambria"/>
          <w:i/>
          <w:color w:val="000000"/>
          <w:kern w:val="2"/>
          <w:szCs w:val="24"/>
        </w:rPr>
        <w:t>I</w:t>
      </w:r>
      <w:r w:rsidRPr="00E20621">
        <w:rPr>
          <w:rFonts w:ascii="Cambria" w:eastAsia="Cambria" w:hAnsi="Cambria" w:cs="Cambria"/>
          <w:color w:val="000000"/>
          <w:kern w:val="2"/>
          <w:szCs w:val="24"/>
        </w:rPr>
        <w:t>(</w:t>
      </w:r>
      <w:r w:rsidRPr="00E20621">
        <w:rPr>
          <w:rFonts w:ascii="Cambria" w:eastAsia="Cambria" w:hAnsi="Cambria" w:cs="Cambria"/>
          <w:i/>
          <w:color w:val="000000"/>
          <w:kern w:val="2"/>
          <w:szCs w:val="24"/>
        </w:rPr>
        <w:t>U</w:t>
      </w:r>
      <w:r w:rsidRPr="00E20621">
        <w:rPr>
          <w:rFonts w:ascii="Cambria" w:eastAsia="Cambria" w:hAnsi="Cambria" w:cs="Cambria"/>
          <w:color w:val="000000"/>
          <w:kern w:val="2"/>
          <w:szCs w:val="24"/>
        </w:rPr>
        <w:t xml:space="preserve">) </w:t>
      </w:r>
      <w:r w:rsidRPr="00E20621">
        <w:rPr>
          <w:rFonts w:eastAsia="Calibri" w:cs="Calibri"/>
          <w:color w:val="000000"/>
          <w:kern w:val="2"/>
          <w:szCs w:val="24"/>
        </w:rPr>
        <w:t xml:space="preserve">et </w:t>
      </w:r>
      <w:r w:rsidRPr="00E20621">
        <w:rPr>
          <w:rFonts w:ascii="Cambria" w:eastAsia="Cambria" w:hAnsi="Cambria" w:cs="Cambria"/>
          <w:i/>
          <w:color w:val="000000"/>
          <w:kern w:val="2"/>
          <w:szCs w:val="24"/>
        </w:rPr>
        <w:t>P</w:t>
      </w:r>
      <w:r w:rsidRPr="00E20621">
        <w:rPr>
          <w:rFonts w:ascii="Cambria" w:eastAsia="Cambria" w:hAnsi="Cambria" w:cs="Cambria"/>
          <w:color w:val="000000"/>
          <w:kern w:val="2"/>
          <w:szCs w:val="24"/>
        </w:rPr>
        <w:t>(</w:t>
      </w:r>
      <w:r w:rsidRPr="00E20621">
        <w:rPr>
          <w:rFonts w:ascii="Cambria" w:eastAsia="Cambria" w:hAnsi="Cambria" w:cs="Cambria"/>
          <w:i/>
          <w:color w:val="000000"/>
          <w:kern w:val="2"/>
          <w:szCs w:val="24"/>
        </w:rPr>
        <w:t>U</w:t>
      </w:r>
      <w:r w:rsidRPr="00E20621">
        <w:rPr>
          <w:rFonts w:ascii="Cambria" w:eastAsia="Cambria" w:hAnsi="Cambria" w:cs="Cambria"/>
          <w:color w:val="000000"/>
          <w:kern w:val="2"/>
          <w:szCs w:val="24"/>
        </w:rPr>
        <w:t xml:space="preserve">) </w:t>
      </w:r>
      <w:r w:rsidRPr="00E20621">
        <w:rPr>
          <w:rFonts w:eastAsia="Calibri" w:cs="Calibri"/>
          <w:color w:val="000000"/>
          <w:kern w:val="2"/>
          <w:szCs w:val="24"/>
        </w:rPr>
        <w:t>se tracent automatiquement.</w:t>
      </w:r>
    </w:p>
    <w:p w14:paraId="49FCB59E" w14:textId="77777777" w:rsidR="00E20621" w:rsidRDefault="00E20621" w:rsidP="0023791E"/>
    <w:p w14:paraId="75331F44" w14:textId="7D2A2C2B" w:rsidR="00AE57FB" w:rsidRPr="00960B57" w:rsidRDefault="003962C3" w:rsidP="0036392D">
      <w:pPr>
        <w:pStyle w:val="Question"/>
      </w:pPr>
      <w:r>
        <w:t>Analyse des résulta</w:t>
      </w:r>
      <w:r w:rsidR="00666CDB">
        <w:t>t</w:t>
      </w:r>
      <w:r>
        <w:t>s</w:t>
      </w:r>
      <w:r w:rsidR="001E3647">
        <w:t>:</w:t>
      </w:r>
      <w:r w:rsidR="00AE57FB">
        <w:t xml:space="preserve"> </w:t>
      </w:r>
    </w:p>
    <w:p w14:paraId="454366E8" w14:textId="4A587B03" w:rsidR="00805572" w:rsidRDefault="003962C3" w:rsidP="00D537AA">
      <w:pPr>
        <w:pStyle w:val="Decal2"/>
      </w:pPr>
      <w:r>
        <w:t>En observant les courbes obtenues</w:t>
      </w:r>
      <w:r w:rsidR="00E20621">
        <w:t>,</w:t>
      </w:r>
      <w:r>
        <w:t>  dire</w:t>
      </w:r>
      <w:r w:rsidR="00805572">
        <w:t xml:space="preserve"> quel est, selon vous, </w:t>
      </w:r>
      <w:r w:rsidR="001E3647">
        <w:t>le</w:t>
      </w:r>
      <w:r w:rsidR="00805572">
        <w:t xml:space="preserve"> point de fonctionnement </w:t>
      </w:r>
      <w:r w:rsidR="00124A8F">
        <w:t>optimal</w:t>
      </w:r>
      <w:r w:rsidR="001E3647">
        <w:t xml:space="preserve"> du panneau</w:t>
      </w:r>
      <w:r w:rsidR="00805572">
        <w:t>.</w:t>
      </w:r>
    </w:p>
    <w:p w14:paraId="45CFA36E" w14:textId="77777777" w:rsidR="00124A8F" w:rsidRDefault="00124A8F" w:rsidP="00D537AA">
      <w:pPr>
        <w:pStyle w:val="Decal2"/>
      </w:pPr>
      <w:r>
        <w:t>Pour quelle valeur du courant et de la tension obtient-on ce point ?</w:t>
      </w:r>
    </w:p>
    <w:p w14:paraId="49BD81EF" w14:textId="77777777" w:rsidR="001E3647" w:rsidRDefault="001E3647" w:rsidP="0023791E"/>
    <w:p w14:paraId="7BAE645B" w14:textId="7EB81CC0" w:rsidR="00E20621" w:rsidRPr="00E20621" w:rsidRDefault="00DC4928" w:rsidP="00E20621">
      <w:r w:rsidRPr="00E20621">
        <w:rPr>
          <w:noProof/>
        </w:rPr>
        <w:lastRenderedPageBreak/>
        <mc:AlternateContent>
          <mc:Choice Requires="wpg">
            <w:drawing>
              <wp:inline distT="0" distB="0" distL="0" distR="0" wp14:anchorId="2424A00B" wp14:editId="7033650A">
                <wp:extent cx="6120130" cy="1998980"/>
                <wp:effectExtent l="0" t="3810" r="4445" b="6985"/>
                <wp:docPr id="1493347489" name="Group 975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120130" cy="1998980"/>
                          <a:chOff x="0" y="0"/>
                          <a:chExt cx="6120079" cy="1998864"/>
                        </a:xfrm>
                      </wpg:grpSpPr>
                      <wps:wsp>
                        <wps:cNvPr id="240886560" name="Shape 25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6120079" cy="1998864"/>
                          </a:xfrm>
                          <a:custGeom>
                            <a:avLst/>
                            <a:gdLst>
                              <a:gd name="T0" fmla="*/ 54000 w 6120079"/>
                              <a:gd name="T1" fmla="*/ 0 h 1998864"/>
                              <a:gd name="T2" fmla="*/ 6066080 w 6120079"/>
                              <a:gd name="T3" fmla="*/ 0 h 1998864"/>
                              <a:gd name="T4" fmla="*/ 6120079 w 6120079"/>
                              <a:gd name="T5" fmla="*/ 54001 h 1998864"/>
                              <a:gd name="T6" fmla="*/ 6120079 w 6120079"/>
                              <a:gd name="T7" fmla="*/ 1944864 h 1998864"/>
                              <a:gd name="T8" fmla="*/ 6066080 w 6120079"/>
                              <a:gd name="T9" fmla="*/ 1998864 h 1998864"/>
                              <a:gd name="T10" fmla="*/ 54000 w 6120079"/>
                              <a:gd name="T11" fmla="*/ 1998864 h 1998864"/>
                              <a:gd name="T12" fmla="*/ 0 w 6120079"/>
                              <a:gd name="T13" fmla="*/ 1944864 h 1998864"/>
                              <a:gd name="T14" fmla="*/ 0 w 6120079"/>
                              <a:gd name="T15" fmla="*/ 54001 h 1998864"/>
                              <a:gd name="T16" fmla="*/ 54000 w 6120079"/>
                              <a:gd name="T17" fmla="*/ 0 h 1998864"/>
                              <a:gd name="T18" fmla="*/ 0 w 6120079"/>
                              <a:gd name="T19" fmla="*/ 0 h 1998864"/>
                              <a:gd name="T20" fmla="*/ 6120079 w 6120079"/>
                              <a:gd name="T21" fmla="*/ 1998864 h 1998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6120079" h="1998864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7"/>
                                  <a:pt x="6120079" y="54001"/>
                                </a:cubicBezTo>
                                <a:lnTo>
                                  <a:pt x="6120079" y="1944864"/>
                                </a:lnTo>
                                <a:cubicBezTo>
                                  <a:pt x="6120079" y="1974688"/>
                                  <a:pt x="6095903" y="1998864"/>
                                  <a:pt x="6066080" y="1998864"/>
                                </a:cubicBezTo>
                                <a:lnTo>
                                  <a:pt x="54000" y="1998864"/>
                                </a:lnTo>
                                <a:cubicBezTo>
                                  <a:pt x="24176" y="1998864"/>
                                  <a:pt x="0" y="1974688"/>
                                  <a:pt x="0" y="1944864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flat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467614060" name="Shape 260"/>
                        <wps:cNvSpPr>
                          <a:spLocks/>
                        </wps:cNvSpPr>
                        <wps:spPr bwMode="auto">
                          <a:xfrm>
                            <a:off x="18000" y="18000"/>
                            <a:ext cx="6084080" cy="1962864"/>
                          </a:xfrm>
                          <a:custGeom>
                            <a:avLst/>
                            <a:gdLst>
                              <a:gd name="T0" fmla="*/ 36000 w 6084080"/>
                              <a:gd name="T1" fmla="*/ 0 h 1962864"/>
                              <a:gd name="T2" fmla="*/ 6048080 w 6084080"/>
                              <a:gd name="T3" fmla="*/ 0 h 1962864"/>
                              <a:gd name="T4" fmla="*/ 6084080 w 6084080"/>
                              <a:gd name="T5" fmla="*/ 36000 h 1962864"/>
                              <a:gd name="T6" fmla="*/ 6084080 w 6084080"/>
                              <a:gd name="T7" fmla="*/ 1926864 h 1962864"/>
                              <a:gd name="T8" fmla="*/ 6048080 w 6084080"/>
                              <a:gd name="T9" fmla="*/ 1962864 h 1962864"/>
                              <a:gd name="T10" fmla="*/ 36000 w 6084080"/>
                              <a:gd name="T11" fmla="*/ 1962864 h 1962864"/>
                              <a:gd name="T12" fmla="*/ 0 w 6084080"/>
                              <a:gd name="T13" fmla="*/ 1926864 h 1962864"/>
                              <a:gd name="T14" fmla="*/ 0 w 6084080"/>
                              <a:gd name="T15" fmla="*/ 36000 h 1962864"/>
                              <a:gd name="T16" fmla="*/ 36000 w 6084080"/>
                              <a:gd name="T17" fmla="*/ 0 h 1962864"/>
                              <a:gd name="T18" fmla="*/ 0 w 6084080"/>
                              <a:gd name="T19" fmla="*/ 0 h 1962864"/>
                              <a:gd name="T20" fmla="*/ 6084080 w 6084080"/>
                              <a:gd name="T21" fmla="*/ 1962864 h 196286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</a:cxnLst>
                            <a:rect l="T18" t="T19" r="T20" b="T21"/>
                            <a:pathLst>
                              <a:path w="6084080" h="1962864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1926864"/>
                                </a:lnTo>
                                <a:cubicBezTo>
                                  <a:pt x="6084080" y="1946746"/>
                                  <a:pt x="6067962" y="1962864"/>
                                  <a:pt x="6048080" y="1962864"/>
                                </a:cubicBezTo>
                                <a:lnTo>
                                  <a:pt x="36000" y="1962864"/>
                                </a:lnTo>
                                <a:cubicBezTo>
                                  <a:pt x="16118" y="1962864"/>
                                  <a:pt x="0" y="1946746"/>
                                  <a:pt x="0" y="1926864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5F8FB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0" cap="flat">
                                <a:solidFill>
                                  <a:srgbClr val="000000"/>
                                </a:solidFill>
                                <a:miter lim="127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704731917" name="Rectangle 261"/>
                        <wps:cNvSpPr>
                          <a:spLocks noChangeArrowheads="1"/>
                        </wps:cNvSpPr>
                        <wps:spPr bwMode="auto">
                          <a:xfrm>
                            <a:off x="197993" y="126030"/>
                            <a:ext cx="321838" cy="162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996552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Q1.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52372549" name="Rectangle 262"/>
                        <wps:cNvSpPr>
                          <a:spLocks noChangeArrowheads="1"/>
                        </wps:cNvSpPr>
                        <wps:spPr bwMode="auto">
                          <a:xfrm>
                            <a:off x="485974" y="91116"/>
                            <a:ext cx="592893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3574C3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6"/>
                                </w:rPr>
                                <w:t>Relever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4150790" name="Rectangle 263"/>
                        <wps:cNvSpPr>
                          <a:spLocks noChangeArrowheads="1"/>
                        </wps:cNvSpPr>
                        <wps:spPr bwMode="auto">
                          <a:xfrm>
                            <a:off x="977617" y="125475"/>
                            <a:ext cx="125817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7064A5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837734891" name="Rectangle 264"/>
                        <wps:cNvSpPr>
                          <a:spLocks noChangeArrowheads="1"/>
                        </wps:cNvSpPr>
                        <wps:spPr bwMode="auto">
                          <a:xfrm>
                            <a:off x="1072261" y="173882"/>
                            <a:ext cx="325451" cy="11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40729D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14059671" name="Rectangle 265"/>
                        <wps:cNvSpPr>
                          <a:spLocks noChangeArrowheads="1"/>
                        </wps:cNvSpPr>
                        <wps:spPr bwMode="auto">
                          <a:xfrm>
                            <a:off x="1369225" y="91116"/>
                            <a:ext cx="152719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5E650B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t>et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6517472" name="Rectangle 266"/>
                        <wps:cNvSpPr>
                          <a:spLocks noChangeArrowheads="1"/>
                        </wps:cNvSpPr>
                        <wps:spPr bwMode="auto">
                          <a:xfrm>
                            <a:off x="1529910" y="125475"/>
                            <a:ext cx="81003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C201FC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0733556" name="Rectangle 267"/>
                        <wps:cNvSpPr>
                          <a:spLocks noChangeArrowheads="1"/>
                        </wps:cNvSpPr>
                        <wps:spPr bwMode="auto">
                          <a:xfrm>
                            <a:off x="1590878" y="173882"/>
                            <a:ext cx="325451" cy="11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C0A775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24764128" name="Rectangle 268"/>
                        <wps:cNvSpPr>
                          <a:spLocks noChangeArrowheads="1"/>
                        </wps:cNvSpPr>
                        <wps:spPr bwMode="auto">
                          <a:xfrm>
                            <a:off x="1887830" y="91116"/>
                            <a:ext cx="50931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03B9D0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6148681" name="Rectangle 269"/>
                        <wps:cNvSpPr>
                          <a:spLocks noChangeArrowheads="1"/>
                        </wps:cNvSpPr>
                        <wps:spPr bwMode="auto">
                          <a:xfrm>
                            <a:off x="197993" y="405561"/>
                            <a:ext cx="125817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96A1DC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502846" name="Rectangle 270"/>
                        <wps:cNvSpPr>
                          <a:spLocks noChangeArrowheads="1"/>
                        </wps:cNvSpPr>
                        <wps:spPr bwMode="auto">
                          <a:xfrm>
                            <a:off x="292595" y="453955"/>
                            <a:ext cx="325451" cy="11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F389AFD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79941168" name="Rectangle 271"/>
                        <wps:cNvSpPr>
                          <a:spLocks noChangeArrowheads="1"/>
                        </wps:cNvSpPr>
                        <wps:spPr bwMode="auto">
                          <a:xfrm>
                            <a:off x="582104" y="405561"/>
                            <a:ext cx="143322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C6AE6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190163" name="Shape 272"/>
                        <wps:cNvSpPr>
                          <a:spLocks/>
                        </wps:cNvSpPr>
                        <wps:spPr bwMode="auto">
                          <a:xfrm>
                            <a:off x="866102" y="521105"/>
                            <a:ext cx="1079995" cy="0"/>
                          </a:xfrm>
                          <a:custGeom>
                            <a:avLst/>
                            <a:gdLst>
                              <a:gd name="T0" fmla="*/ 0 w 1079995"/>
                              <a:gd name="T1" fmla="*/ 1079995 w 1079995"/>
                              <a:gd name="T2" fmla="*/ 0 w 1079995"/>
                              <a:gd name="T3" fmla="*/ 1079995 w 107999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noFill/>
                          <a:ln w="5537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8353810" name="Rectangle 273"/>
                        <wps:cNvSpPr>
                          <a:spLocks noChangeArrowheads="1"/>
                        </wps:cNvSpPr>
                        <wps:spPr bwMode="auto">
                          <a:xfrm>
                            <a:off x="1992034" y="371202"/>
                            <a:ext cx="137333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0D785E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84039020" name="Rectangle 274"/>
                        <wps:cNvSpPr>
                          <a:spLocks noChangeArrowheads="1"/>
                        </wps:cNvSpPr>
                        <wps:spPr bwMode="auto">
                          <a:xfrm>
                            <a:off x="2416717" y="405561"/>
                            <a:ext cx="81003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75AC9A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27887276" name="Rectangle 275"/>
                        <wps:cNvSpPr>
                          <a:spLocks noChangeArrowheads="1"/>
                        </wps:cNvSpPr>
                        <wps:spPr bwMode="auto">
                          <a:xfrm>
                            <a:off x="2477656" y="453954"/>
                            <a:ext cx="325451" cy="11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5A2813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381587089" name="Rectangle 276"/>
                        <wps:cNvSpPr>
                          <a:spLocks noChangeArrowheads="1"/>
                        </wps:cNvSpPr>
                        <wps:spPr bwMode="auto">
                          <a:xfrm>
                            <a:off x="2767165" y="405561"/>
                            <a:ext cx="143322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BD14A9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71005909" name="Shape 277"/>
                        <wps:cNvSpPr>
                          <a:spLocks/>
                        </wps:cNvSpPr>
                        <wps:spPr bwMode="auto">
                          <a:xfrm>
                            <a:off x="3051162" y="521105"/>
                            <a:ext cx="1079995" cy="0"/>
                          </a:xfrm>
                          <a:custGeom>
                            <a:avLst/>
                            <a:gdLst>
                              <a:gd name="T0" fmla="*/ 0 w 1079995"/>
                              <a:gd name="T1" fmla="*/ 1079995 w 1079995"/>
                              <a:gd name="T2" fmla="*/ 0 w 1079995"/>
                              <a:gd name="T3" fmla="*/ 1079995 w 107999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noFill/>
                          <a:ln w="5537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89419983" name="Rectangle 278"/>
                        <wps:cNvSpPr>
                          <a:spLocks noChangeArrowheads="1"/>
                        </wps:cNvSpPr>
                        <wps:spPr bwMode="auto">
                          <a:xfrm>
                            <a:off x="4177094" y="371202"/>
                            <a:ext cx="137333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E9D82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1744737" name="Rectangle 279"/>
                        <wps:cNvSpPr>
                          <a:spLocks noChangeArrowheads="1"/>
                        </wps:cNvSpPr>
                        <wps:spPr bwMode="auto">
                          <a:xfrm>
                            <a:off x="197993" y="722180"/>
                            <a:ext cx="321838" cy="162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0B48F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Q2.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09100559" name="Rectangle 280"/>
                        <wps:cNvSpPr>
                          <a:spLocks noChangeArrowheads="1"/>
                        </wps:cNvSpPr>
                        <wps:spPr bwMode="auto">
                          <a:xfrm>
                            <a:off x="485974" y="687267"/>
                            <a:ext cx="661550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6B58F7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1"/>
                                </w:rPr>
                                <w:t>Calculer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77718290" name="Rectangle 281"/>
                        <wps:cNvSpPr>
                          <a:spLocks noChangeArrowheads="1"/>
                        </wps:cNvSpPr>
                        <wps:spPr bwMode="auto">
                          <a:xfrm>
                            <a:off x="1029377" y="721626"/>
                            <a:ext cx="118299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0A95BAFD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45791287" name="Rectangle 282"/>
                        <wps:cNvSpPr>
                          <a:spLocks noChangeArrowheads="1"/>
                        </wps:cNvSpPr>
                        <wps:spPr bwMode="auto">
                          <a:xfrm>
                            <a:off x="1118298" y="768319"/>
                            <a:ext cx="266217" cy="11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2BB977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13356266" name="Rectangle 283"/>
                        <wps:cNvSpPr>
                          <a:spLocks noChangeArrowheads="1"/>
                        </wps:cNvSpPr>
                        <wps:spPr bwMode="auto">
                          <a:xfrm>
                            <a:off x="1363269" y="721626"/>
                            <a:ext cx="143322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8E0B7A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39898574" name="Rectangle 284"/>
                        <wps:cNvSpPr>
                          <a:spLocks noChangeArrowheads="1"/>
                        </wps:cNvSpPr>
                        <wps:spPr bwMode="auto">
                          <a:xfrm>
                            <a:off x="1509545" y="721626"/>
                            <a:ext cx="125817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17C9E3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976495662" name="Rectangle 285"/>
                        <wps:cNvSpPr>
                          <a:spLocks noChangeArrowheads="1"/>
                        </wps:cNvSpPr>
                        <wps:spPr bwMode="auto">
                          <a:xfrm>
                            <a:off x="1604112" y="770032"/>
                            <a:ext cx="325451" cy="11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7EA589D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861079395" name="Rectangle 286"/>
                        <wps:cNvSpPr>
                          <a:spLocks noChangeArrowheads="1"/>
                        </wps:cNvSpPr>
                        <wps:spPr bwMode="auto">
                          <a:xfrm>
                            <a:off x="1885925" y="713867"/>
                            <a:ext cx="143322" cy="17394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C49815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87716147" name="Rectangle 287"/>
                        <wps:cNvSpPr>
                          <a:spLocks noChangeArrowheads="1"/>
                        </wps:cNvSpPr>
                        <wps:spPr bwMode="auto">
                          <a:xfrm>
                            <a:off x="2024442" y="721626"/>
                            <a:ext cx="81003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1AF3BF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629768250" name="Rectangle 288"/>
                        <wps:cNvSpPr>
                          <a:spLocks noChangeArrowheads="1"/>
                        </wps:cNvSpPr>
                        <wps:spPr bwMode="auto">
                          <a:xfrm>
                            <a:off x="2085365" y="770032"/>
                            <a:ext cx="325451" cy="11887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C93601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056414714" name="Rectangle 289"/>
                        <wps:cNvSpPr>
                          <a:spLocks noChangeArrowheads="1"/>
                        </wps:cNvSpPr>
                        <wps:spPr bwMode="auto">
                          <a:xfrm>
                            <a:off x="2382330" y="687267"/>
                            <a:ext cx="50931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052A68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79489455" name="Rectangle 290"/>
                        <wps:cNvSpPr>
                          <a:spLocks noChangeArrowheads="1"/>
                        </wps:cNvSpPr>
                        <wps:spPr bwMode="auto">
                          <a:xfrm>
                            <a:off x="197993" y="1001699"/>
                            <a:ext cx="118298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4884D5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77966203" name="Rectangle 291"/>
                        <wps:cNvSpPr>
                          <a:spLocks noChangeArrowheads="1"/>
                        </wps:cNvSpPr>
                        <wps:spPr bwMode="auto">
                          <a:xfrm>
                            <a:off x="286944" y="1048393"/>
                            <a:ext cx="266217" cy="11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9045D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58850536" name="Rectangle 292"/>
                        <wps:cNvSpPr>
                          <a:spLocks noChangeArrowheads="1"/>
                        </wps:cNvSpPr>
                        <wps:spPr bwMode="auto">
                          <a:xfrm>
                            <a:off x="531914" y="1001699"/>
                            <a:ext cx="143322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29EA19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094469589" name="Shape 293"/>
                        <wps:cNvSpPr>
                          <a:spLocks/>
                        </wps:cNvSpPr>
                        <wps:spPr bwMode="auto">
                          <a:xfrm>
                            <a:off x="815912" y="1117256"/>
                            <a:ext cx="1079995" cy="0"/>
                          </a:xfrm>
                          <a:custGeom>
                            <a:avLst/>
                            <a:gdLst>
                              <a:gd name="T0" fmla="*/ 0 w 1079995"/>
                              <a:gd name="T1" fmla="*/ 1079995 w 1079995"/>
                              <a:gd name="T2" fmla="*/ 0 w 1079995"/>
                              <a:gd name="T3" fmla="*/ 1079995 w 1079995"/>
                            </a:gdLst>
                            <a:ahLst/>
                            <a:cxnLst>
                              <a:cxn ang="0">
                                <a:pos x="T0" y="0"/>
                              </a:cxn>
                              <a:cxn ang="0">
                                <a:pos x="T1" y="0"/>
                              </a:cxn>
                            </a:cxnLst>
                            <a:rect l="T2" t="0" r="T3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noFill/>
                          <a:ln w="5537" cap="flat" cmpd="sng" algn="ctr">
                            <a:solidFill>
                              <a:srgbClr val="000000"/>
                            </a:solidFill>
                            <a:prstDash val="solid"/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596965386" name="Rectangle 294"/>
                        <wps:cNvSpPr>
                          <a:spLocks noChangeArrowheads="1"/>
                        </wps:cNvSpPr>
                        <wps:spPr bwMode="auto">
                          <a:xfrm>
                            <a:off x="1941856" y="967340"/>
                            <a:ext cx="188190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9AF519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06572390" name="Rectangle 295"/>
                        <wps:cNvSpPr>
                          <a:spLocks noChangeArrowheads="1"/>
                        </wps:cNvSpPr>
                        <wps:spPr bwMode="auto">
                          <a:xfrm>
                            <a:off x="197993" y="1318331"/>
                            <a:ext cx="321838" cy="162891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AE98D6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Q3.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603637670" name="Rectangle 296"/>
                        <wps:cNvSpPr>
                          <a:spLocks noChangeArrowheads="1"/>
                        </wps:cNvSpPr>
                        <wps:spPr bwMode="auto">
                          <a:xfrm>
                            <a:off x="485974" y="1283417"/>
                            <a:ext cx="793779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76D552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7"/>
                                </w:rPr>
                                <w:t>Comparer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68307475" name="Rectangle 297"/>
                        <wps:cNvSpPr>
                          <a:spLocks noChangeArrowheads="1"/>
                        </wps:cNvSpPr>
                        <wps:spPr bwMode="auto">
                          <a:xfrm>
                            <a:off x="1128798" y="1317777"/>
                            <a:ext cx="118299" cy="163628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611A2F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498199231" name="Rectangle 298"/>
                        <wps:cNvSpPr>
                          <a:spLocks noChangeArrowheads="1"/>
                        </wps:cNvSpPr>
                        <wps:spPr bwMode="auto">
                          <a:xfrm>
                            <a:off x="1217727" y="1364457"/>
                            <a:ext cx="266217" cy="11954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383EAE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178358281" name="Rectangle 299"/>
                        <wps:cNvSpPr>
                          <a:spLocks noChangeArrowheads="1"/>
                        </wps:cNvSpPr>
                        <wps:spPr bwMode="auto">
                          <a:xfrm>
                            <a:off x="1470152" y="1283417"/>
                            <a:ext cx="4498587" cy="2325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7C747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4"/>
                                </w:rPr>
                                <w:t>à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puissance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crête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indiquée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sur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plaque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signalétique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24A00B" id="Group 9751" o:spid="_x0000_s1029" style="width:481.9pt;height:157.4pt;mso-position-horizontal-relative:char;mso-position-vertical-relative:line" coordsize="61200,19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">
                <v:shape id="Shape 259" o:spid="_x0000_s1030" style="position:absolute;width:61200;height:19988;visibility:visible;mso-wrap-style:square;v-text-anchor:top" coordsize="6120079,1998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" path="m54000,l6066080,v29823,,53999,24177,53999,54001l6120079,1944864v,29824,-24176,54000,-53999,54000l54000,1998864c24176,1998864,,1974688,,1944864l,54001c,24177,24176,,54000,xe" fillcolor="#00bcd4" stroked="f" strokeweight="0">
                  <v:stroke miterlimit="83231f" joinstyle="miter"/>
                  <v:path arrowok="t" o:connecttype="custom" o:connectlocs="54000,0;6066080,0;6120079,54001;6120079,1944864;6066080,1998864;54000,1998864;0,1944864;0,54001;54000,0" o:connectangles="0,0,0,0,0,0,0,0,0" textboxrect="0,0,6120079,1998864"/>
                </v:shape>
                <v:shape id="Shape 260" o:spid="_x0000_s1031" style="position:absolute;left:180;top:180;width:60840;height:19628;visibility:visible;mso-wrap-style:square;v-text-anchor:top" coordsize="6084080,196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" path="m36000,l6048080,v19882,,36000,16118,36000,36000l6084080,1926864v,19882,-16118,36000,-36000,36000l36000,1962864c16118,1962864,,1946746,,1926864l,36000c,16118,16118,,36000,xe" fillcolor="#e5f8fb" stroked="f" strokeweight="0">
                  <v:stroke miterlimit="83231f" joinstyle="miter"/>
                  <v:path arrowok="t" o:connecttype="custom" o:connectlocs="36000,0;6048080,0;6084080,36000;6084080,1926864;6048080,1962864;36000,1962864;0,1926864;0,36000;36000,0" o:connectangles="0,0,0,0,0,0,0,0,0" textboxrect="0,0,6084080,1962864"/>
                </v:shape>
                <v:rect id="Rectangle 261" o:spid="_x0000_s1032" style="position:absolute;left:1979;top:1260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" filled="f" stroked="f">
                  <v:textbox inset="0,0,0,0">
                    <w:txbxContent>
                      <w:p w14:paraId="49996552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Q1.</w:t>
                        </w:r>
                      </w:p>
                    </w:txbxContent>
                  </v:textbox>
                </v:rect>
                <v:rect id="Rectangle 262" o:spid="_x0000_s1033" style="position:absolute;left:4859;top:911;width:592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" filled="f" stroked="f">
                  <v:textbox inset="0,0,0,0">
                    <w:txbxContent>
                      <w:p w14:paraId="13574C3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6"/>
                          </w:rPr>
                          <w:t>Relever</w:t>
                        </w:r>
                      </w:p>
                    </w:txbxContent>
                  </v:textbox>
                </v:rect>
                <v:rect id="Rectangle 263" o:spid="_x0000_s1034" style="position:absolute;left:9776;top:1254;width:1258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" filled="f" stroked="f">
                  <v:textbox inset="0,0,0,0">
                    <w:txbxContent>
                      <w:p w14:paraId="57064A5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264" o:spid="_x0000_s1035" style="position:absolute;left:10722;top:1738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" filled="f" stroked="f">
                  <v:textbox inset="0,0,0,0">
                    <w:txbxContent>
                      <w:p w14:paraId="140729D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65" o:spid="_x0000_s1036" style="position:absolute;left:13692;top:911;width:152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" filled="f" stroked="f">
                  <v:textbox inset="0,0,0,0">
                    <w:txbxContent>
                      <w:p w14:paraId="55E650B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t>et</w:t>
                        </w:r>
                      </w:p>
                    </w:txbxContent>
                  </v:textbox>
                </v:rect>
                <v:rect id="Rectangle 266" o:spid="_x0000_s1037" style="position:absolute;left:15299;top:1254;width:810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" filled="f" stroked="f">
                  <v:textbox inset="0,0,0,0">
                    <w:txbxContent>
                      <w:p w14:paraId="7C201FC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267" o:spid="_x0000_s1038" style="position:absolute;left:15908;top:1738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" filled="f" stroked="f">
                  <v:textbox inset="0,0,0,0">
                    <w:txbxContent>
                      <w:p w14:paraId="0C0A775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68" o:spid="_x0000_s1039" style="position:absolute;left:18878;top:911;width:50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" filled="f" stroked="f">
                  <v:textbox inset="0,0,0,0">
                    <w:txbxContent>
                      <w:p w14:paraId="303B9D0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269" o:spid="_x0000_s1040" style="position:absolute;left:1979;top:4055;width:125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" filled="f" stroked="f">
                  <v:textbox inset="0,0,0,0">
                    <w:txbxContent>
                      <w:p w14:paraId="196A1DC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270" o:spid="_x0000_s1041" style="position:absolute;left:2925;top:4539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" filled="f" stroked="f">
                  <v:textbox inset="0,0,0,0">
                    <w:txbxContent>
                      <w:p w14:paraId="3F389AFD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71" o:spid="_x0000_s1042" style="position:absolute;left:5821;top:4055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" filled="f" stroked="f">
                  <v:textbox inset="0,0,0,0">
                    <w:txbxContent>
                      <w:p w14:paraId="56C6AE6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272" o:spid="_x0000_s1043" style="position:absolute;left:8661;top:5211;width:10799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" path="m,l1079995,e" filled="f" strokeweight=".15381mm">
                  <v:stroke miterlimit="83231f" joinstyle="miter"/>
                  <v:path arrowok="t" o:connecttype="custom" o:connectlocs="0,0;1079995,0" o:connectangles="0,0" textboxrect="0,0,1079995,0"/>
                </v:shape>
                <v:rect id="Rectangle 273" o:spid="_x0000_s1044" style="position:absolute;left:19920;top:3712;width:137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" filled="f" stroked="f">
                  <v:textbox inset="0,0,0,0">
                    <w:txbxContent>
                      <w:p w14:paraId="50D785E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V</w:t>
                        </w:r>
                      </w:p>
                    </w:txbxContent>
                  </v:textbox>
                </v:rect>
                <v:rect id="Rectangle 274" o:spid="_x0000_s1045" style="position:absolute;left:24167;top:4055;width: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" filled="f" stroked="f">
                  <v:textbox inset="0,0,0,0">
                    <w:txbxContent>
                      <w:p w14:paraId="375AC9A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275" o:spid="_x0000_s1046" style="position:absolute;left:24776;top:4539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" filled="f" stroked="f">
                  <v:textbox inset="0,0,0,0">
                    <w:txbxContent>
                      <w:p w14:paraId="15A2813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76" o:spid="_x0000_s1047" style="position:absolute;left:27671;top:4055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" filled="f" stroked="f">
                  <v:textbox inset="0,0,0,0">
                    <w:txbxContent>
                      <w:p w14:paraId="5BD14A9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277" o:spid="_x0000_s1048" style="position:absolute;left:30511;top:5211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" path="m,l1079995,e" filled="f" strokeweight=".15381mm">
                  <v:stroke miterlimit="83231f" joinstyle="miter"/>
                  <v:path arrowok="t" o:connecttype="custom" o:connectlocs="0,0;1079995,0" o:connectangles="0,0" textboxrect="0,0,1079995,0"/>
                </v:shape>
                <v:rect id="Rectangle 278" o:spid="_x0000_s1049" style="position:absolute;left:41770;top:3712;width:137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" filled="f" stroked="f">
                  <v:textbox inset="0,0,0,0">
                    <w:txbxContent>
                      <w:p w14:paraId="23E9D82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2"/>
                          </w:rPr>
                          <w:t>A</w:t>
                        </w:r>
                      </w:p>
                    </w:txbxContent>
                  </v:textbox>
                </v:rect>
                <v:rect id="Rectangle 279" o:spid="_x0000_s1050" style="position:absolute;left:1979;top:7221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" filled="f" stroked="f">
                  <v:textbox inset="0,0,0,0">
                    <w:txbxContent>
                      <w:p w14:paraId="490B48F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Q2.</w:t>
                        </w:r>
                      </w:p>
                    </w:txbxContent>
                  </v:textbox>
                </v:rect>
                <v:rect id="Rectangle 280" o:spid="_x0000_s1051" style="position:absolute;left:4859;top:6872;width:661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" filled="f" stroked="f">
                  <v:textbox inset="0,0,0,0">
                    <w:txbxContent>
                      <w:p w14:paraId="26B58F7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1"/>
                          </w:rPr>
                          <w:t>Calculer</w:t>
                        </w:r>
                      </w:p>
                    </w:txbxContent>
                  </v:textbox>
                </v:rect>
                <v:rect id="Rectangle 281" o:spid="_x0000_s1052" style="position:absolute;left:10293;top:7216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" filled="f" stroked="f">
                  <v:textbox inset="0,0,0,0">
                    <w:txbxContent>
                      <w:p w14:paraId="0A95BAFD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282" o:spid="_x0000_s1053" style="position:absolute;left:11182;top:7683;width:2663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" filled="f" stroked="f">
                  <v:textbox inset="0,0,0,0">
                    <w:txbxContent>
                      <w:p w14:paraId="22BB977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283" o:spid="_x0000_s1054" style="position:absolute;left:13632;top:7216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" filled="f" stroked="f">
                  <v:textbox inset="0,0,0,0">
                    <w:txbxContent>
                      <w:p w14:paraId="68E0B7A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284" o:spid="_x0000_s1055" style="position:absolute;left:15095;top:7216;width:125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" filled="f" stroked="f">
                  <v:textbox inset="0,0,0,0">
                    <w:txbxContent>
                      <w:p w14:paraId="117C9E3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285" o:spid="_x0000_s1056" style="position:absolute;left:16041;top:7700;width:325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" filled="f" stroked="f">
                  <v:textbox inset="0,0,0,0">
                    <w:txbxContent>
                      <w:p w14:paraId="27EA589D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86" o:spid="_x0000_s1057" style="position:absolute;left:18859;top:7138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" filled="f" stroked="f">
                  <v:textbox inset="0,0,0,0">
                    <w:txbxContent>
                      <w:p w14:paraId="5C49815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287" o:spid="_x0000_s1058" style="position:absolute;left:20244;top:7216;width: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" filled="f" stroked="f">
                  <v:textbox inset="0,0,0,0">
                    <w:txbxContent>
                      <w:p w14:paraId="31AF3BF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288" o:spid="_x0000_s1059" style="position:absolute;left:20853;top:7700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" filled="f" stroked="f">
                  <v:textbox inset="0,0,0,0">
                    <w:txbxContent>
                      <w:p w14:paraId="3C93601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89" o:spid="_x0000_s1060" style="position:absolute;left:23823;top:6872;width:50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" filled="f" stroked="f">
                  <v:textbox inset="0,0,0,0">
                    <w:txbxContent>
                      <w:p w14:paraId="4052A68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290" o:spid="_x0000_s1061" style="position:absolute;left:1979;top:10016;width:118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" filled="f" stroked="f">
                  <v:textbox inset="0,0,0,0">
                    <w:txbxContent>
                      <w:p w14:paraId="54884D5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291" o:spid="_x0000_s1062" style="position:absolute;left:2869;top:10483;width:266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" filled="f" stroked="f">
                  <v:textbox inset="0,0,0,0">
                    <w:txbxContent>
                      <w:p w14:paraId="2E9045D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292" o:spid="_x0000_s1063" style="position:absolute;left:5319;top:10016;width:1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" filled="f" stroked="f">
                  <v:textbox inset="0,0,0,0">
                    <w:txbxContent>
                      <w:p w14:paraId="129EA19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293" o:spid="_x0000_s1064" style="position:absolute;left:8159;top:11172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" path="m,l1079995,e" filled="f" strokeweight=".15381mm">
                  <v:stroke miterlimit="83231f" joinstyle="miter"/>
                  <v:path arrowok="t" o:connecttype="custom" o:connectlocs="0,0;1079995,0" o:connectangles="0,0" textboxrect="0,0,1079995,0"/>
                </v:shape>
                <v:rect id="Rectangle 294" o:spid="_x0000_s1065" style="position:absolute;left:19418;top:9673;width:188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" filled="f" stroked="f">
                  <v:textbox inset="0,0,0,0">
                    <w:txbxContent>
                      <w:p w14:paraId="29AF519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</w:t>
                        </w:r>
                      </w:p>
                    </w:txbxContent>
                  </v:textbox>
                </v:rect>
                <v:rect id="Rectangle 295" o:spid="_x0000_s1066" style="position:absolute;left:1979;top:13183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" filled="f" stroked="f">
                  <v:textbox inset="0,0,0,0">
                    <w:txbxContent>
                      <w:p w14:paraId="4AE98D6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Q3.</w:t>
                        </w:r>
                      </w:p>
                    </w:txbxContent>
                  </v:textbox>
                </v:rect>
                <v:rect id="Rectangle 296" o:spid="_x0000_s1067" style="position:absolute;left:4859;top:12834;width:793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" filled="f" stroked="f">
                  <v:textbox inset="0,0,0,0">
                    <w:txbxContent>
                      <w:p w14:paraId="476D552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7"/>
                          </w:rPr>
                          <w:t>Comparer</w:t>
                        </w:r>
                      </w:p>
                    </w:txbxContent>
                  </v:textbox>
                </v:rect>
                <v:rect id="Rectangle 297" o:spid="_x0000_s1068" style="position:absolute;left:11287;top:13177;width:118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" filled="f" stroked="f">
                  <v:textbox inset="0,0,0,0">
                    <w:txbxContent>
                      <w:p w14:paraId="5611A2F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298" o:spid="_x0000_s1069" style="position:absolute;left:12177;top:13644;width:266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" filled="f" stroked="f">
                  <v:textbox inset="0,0,0,0">
                    <w:txbxContent>
                      <w:p w14:paraId="4383EAE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299" o:spid="_x0000_s1070" style="position:absolute;left:14701;top:12834;width:4498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" filled="f" stroked="f">
                  <v:textbox inset="0,0,0,0">
                    <w:txbxContent>
                      <w:p w14:paraId="2D7C747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4"/>
                          </w:rPr>
                          <w:t>à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la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puissance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crête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indiquée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sur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la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plaque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signalétique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4EA86671" w14:textId="77777777" w:rsidR="00E20621" w:rsidRDefault="00E20621" w:rsidP="0023791E"/>
    <w:p w14:paraId="062E98E7" w14:textId="77777777" w:rsidR="001E3647" w:rsidRDefault="001E3647" w:rsidP="0036392D">
      <w:pPr>
        <w:pStyle w:val="Question"/>
      </w:pPr>
      <w:r w:rsidRPr="0028484B">
        <w:t>Vérifier par une expérimentation simple, que l’intensité du rayonnement solaire a une influence sur la puissance électrique délivrée par le panneau.</w:t>
      </w:r>
    </w:p>
    <w:p w14:paraId="2E8376C6" w14:textId="04706858" w:rsidR="00E20621" w:rsidRDefault="00E20621" w:rsidP="00E20621">
      <w:pPr>
        <w:pStyle w:val="Titre1"/>
        <w:numPr>
          <w:ilvl w:val="0"/>
          <w:numId w:val="0"/>
        </w:numPr>
        <w:ind w:left="432" w:hanging="432"/>
        <w:rPr>
          <w:rStyle w:val="Accentuation"/>
          <w:rFonts w:ascii="Arial" w:hAnsi="Arial"/>
          <w:b w:val="0"/>
          <w:bCs w:val="0"/>
          <w:sz w:val="24"/>
        </w:rPr>
      </w:pPr>
      <w:r w:rsidRPr="00E20621">
        <w:rPr>
          <w:rStyle w:val="Accentuation"/>
          <w:rFonts w:ascii="Arial" w:hAnsi="Arial"/>
          <w:sz w:val="24"/>
        </w:rPr>
        <w:t xml:space="preserve">Partie 3 – Animation : panneau 50 Wc sous différentes conditions </w:t>
      </w:r>
    </w:p>
    <w:p w14:paraId="4AF3EDDD" w14:textId="77777777" w:rsidR="00E20621" w:rsidRDefault="00E20621" w:rsidP="00586D83">
      <w:pPr>
        <w:spacing w:line="240" w:lineRule="auto"/>
        <w:rPr>
          <w:rFonts w:asciiTheme="minorHAnsi" w:hAnsiTheme="minorHAnsi" w:cstheme="minorHAnsi"/>
        </w:rPr>
      </w:pPr>
      <w:r w:rsidRPr="00E20621">
        <w:rPr>
          <w:rFonts w:asciiTheme="minorHAnsi" w:hAnsiTheme="minorHAnsi" w:cstheme="minorHAnsi"/>
        </w:rPr>
        <w:t>Objectif : explorer le comportement modélisé d’un panneau 50 Wc en faisant varier G et T.</w:t>
      </w:r>
    </w:p>
    <w:p w14:paraId="12FE28AD" w14:textId="77777777" w:rsidR="00E20621" w:rsidRDefault="00E20621" w:rsidP="00586D83">
      <w:pPr>
        <w:spacing w:line="240" w:lineRule="auto"/>
        <w:rPr>
          <w:rFonts w:asciiTheme="minorHAnsi" w:hAnsiTheme="minorHAnsi" w:cstheme="minorHAnsi"/>
        </w:rPr>
      </w:pPr>
    </w:p>
    <w:p w14:paraId="3A20434E" w14:textId="79E01885" w:rsidR="00E20621" w:rsidRDefault="00E20621" w:rsidP="00DC4928">
      <w:pPr>
        <w:pStyle w:val="Titre2"/>
        <w:numPr>
          <w:ilvl w:val="1"/>
          <w:numId w:val="60"/>
        </w:numPr>
      </w:pPr>
      <w:r>
        <w:rPr>
          <w:rFonts w:eastAsia="Calibri"/>
        </w:rPr>
        <w:t>Conditions NTP (</w:t>
      </w:r>
      <w:r>
        <w:rPr>
          <w:rFonts w:ascii="Cambria" w:eastAsia="Cambria" w:hAnsi="Cambria" w:cs="Cambria"/>
          <w:i/>
        </w:rPr>
        <w:t>G</w:t>
      </w:r>
      <w:r>
        <w:rPr>
          <w:rFonts w:ascii="Cambria" w:eastAsia="Cambria" w:hAnsi="Cambria" w:cs="Cambria"/>
        </w:rPr>
        <w:t xml:space="preserve">=1000 </w:t>
      </w:r>
      <w:r>
        <w:rPr>
          <w:rFonts w:eastAsia="Calibri"/>
        </w:rPr>
        <w:t>W/m</w:t>
      </w:r>
      <w:r>
        <w:rPr>
          <w:rFonts w:eastAsia="Calibri"/>
          <w:vertAlign w:val="superscript"/>
        </w:rPr>
        <w:t>2</w:t>
      </w:r>
      <w:r>
        <w:rPr>
          <w:rFonts w:eastAsia="Calibri"/>
        </w:rPr>
        <w:t xml:space="preserve">, </w:t>
      </w:r>
      <w:r>
        <w:rPr>
          <w:rFonts w:ascii="Cambria" w:eastAsia="Cambria" w:hAnsi="Cambria" w:cs="Cambria"/>
          <w:i/>
        </w:rPr>
        <w:t xml:space="preserve">T </w:t>
      </w:r>
      <w:r>
        <w:rPr>
          <w:rFonts w:ascii="Cambria" w:eastAsia="Cambria" w:hAnsi="Cambria" w:cs="Cambria"/>
        </w:rPr>
        <w:t>=25</w:t>
      </w:r>
      <w:r>
        <w:rPr>
          <w:rFonts w:eastAsia="Calibri"/>
        </w:rPr>
        <w:t>°C)</w:t>
      </w:r>
    </w:p>
    <w:p w14:paraId="03AD3AEE" w14:textId="77777777" w:rsidR="006976B1" w:rsidRDefault="006976B1" w:rsidP="00263B71">
      <w:pPr>
        <w:shd w:val="clear" w:color="auto" w:fill="FFFFFF"/>
        <w:spacing w:line="240" w:lineRule="auto"/>
        <w:contextualSpacing/>
      </w:pPr>
    </w:p>
    <w:p w14:paraId="169EBD43" w14:textId="2CD45A41" w:rsidR="00E20621" w:rsidRPr="00E20621" w:rsidRDefault="00DC4928" w:rsidP="00E20621">
      <w:pPr>
        <w:shd w:val="clear" w:color="auto" w:fill="FFFFFF"/>
        <w:spacing w:line="240" w:lineRule="auto"/>
        <w:contextualSpacing/>
      </w:pPr>
      <w:r w:rsidRPr="00E20621">
        <w:rPr>
          <w:noProof/>
        </w:rPr>
        <mc:AlternateContent>
          <mc:Choice Requires="wpg">
            <w:drawing>
              <wp:inline distT="0" distB="0" distL="0" distR="0" wp14:anchorId="1F6C4194" wp14:editId="09160542">
                <wp:extent cx="6120130" cy="1998980"/>
                <wp:effectExtent l="0" t="0" r="0" b="0"/>
                <wp:docPr id="299787096" name="Groupe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998980"/>
                          <a:chOff x="0" y="0"/>
                          <a:chExt cx="6120079" cy="1998864"/>
                        </a:xfrm>
                      </wpg:grpSpPr>
                      <wps:wsp>
                        <wps:cNvPr id="259" name="Shape 259"/>
                        <wps:cNvSpPr/>
                        <wps:spPr>
                          <a:xfrm>
                            <a:off x="0" y="0"/>
                            <a:ext cx="6120079" cy="1998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998864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7"/>
                                  <a:pt x="6120079" y="54001"/>
                                </a:cubicBezTo>
                                <a:lnTo>
                                  <a:pt x="6120079" y="1944864"/>
                                </a:lnTo>
                                <a:cubicBezTo>
                                  <a:pt x="6120079" y="1974688"/>
                                  <a:pt x="6095903" y="1998864"/>
                                  <a:pt x="6066080" y="1998864"/>
                                </a:cubicBezTo>
                                <a:lnTo>
                                  <a:pt x="54000" y="1998864"/>
                                </a:lnTo>
                                <a:cubicBezTo>
                                  <a:pt x="24176" y="1998864"/>
                                  <a:pt x="0" y="1974688"/>
                                  <a:pt x="0" y="1944864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BCD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0" name="Shape 260"/>
                        <wps:cNvSpPr/>
                        <wps:spPr>
                          <a:xfrm>
                            <a:off x="18000" y="18000"/>
                            <a:ext cx="6084080" cy="196286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962864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1926864"/>
                                </a:lnTo>
                                <a:cubicBezTo>
                                  <a:pt x="6084080" y="1946746"/>
                                  <a:pt x="6067962" y="1962864"/>
                                  <a:pt x="6048080" y="1962864"/>
                                </a:cubicBezTo>
                                <a:lnTo>
                                  <a:pt x="36000" y="1962864"/>
                                </a:lnTo>
                                <a:cubicBezTo>
                                  <a:pt x="16118" y="1962864"/>
                                  <a:pt x="0" y="1946746"/>
                                  <a:pt x="0" y="1926864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F8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Rectangle 261"/>
                        <wps:cNvSpPr/>
                        <wps:spPr>
                          <a:xfrm>
                            <a:off x="197993" y="126030"/>
                            <a:ext cx="32183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B9145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" name="Rectangle 262"/>
                        <wps:cNvSpPr/>
                        <wps:spPr>
                          <a:xfrm>
                            <a:off x="485974" y="91116"/>
                            <a:ext cx="59289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0AD63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6"/>
                                </w:rPr>
                                <w:t>Relever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" name="Rectangle 263"/>
                        <wps:cNvSpPr/>
                        <wps:spPr>
                          <a:xfrm>
                            <a:off x="977617" y="125475"/>
                            <a:ext cx="12581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53CBF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" name="Rectangle 264"/>
                        <wps:cNvSpPr/>
                        <wps:spPr>
                          <a:xfrm>
                            <a:off x="1072261" y="173882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A880B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5" name="Rectangle 265"/>
                        <wps:cNvSpPr/>
                        <wps:spPr>
                          <a:xfrm>
                            <a:off x="1369225" y="91116"/>
                            <a:ext cx="152719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BA867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t>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1529910" y="125475"/>
                            <a:ext cx="8100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1CA08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Rectangle 267"/>
                        <wps:cNvSpPr/>
                        <wps:spPr>
                          <a:xfrm>
                            <a:off x="1590878" y="173882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9700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8" name="Rectangle 268"/>
                        <wps:cNvSpPr/>
                        <wps:spPr>
                          <a:xfrm>
                            <a:off x="1887830" y="91116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AA9D8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9" name="Rectangle 269"/>
                        <wps:cNvSpPr/>
                        <wps:spPr>
                          <a:xfrm>
                            <a:off x="197993" y="405561"/>
                            <a:ext cx="12581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30C8ED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0" name="Rectangle 270"/>
                        <wps:cNvSpPr/>
                        <wps:spPr>
                          <a:xfrm>
                            <a:off x="292595" y="453955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2A4C0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1" name="Rectangle 271"/>
                        <wps:cNvSpPr/>
                        <wps:spPr>
                          <a:xfrm>
                            <a:off x="582104" y="405561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F44A9D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2" name="Shape 272"/>
                        <wps:cNvSpPr/>
                        <wps:spPr>
                          <a:xfrm>
                            <a:off x="866102" y="521105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1992034" y="371202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854C7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Rectangle 274"/>
                        <wps:cNvSpPr/>
                        <wps:spPr>
                          <a:xfrm>
                            <a:off x="2416717" y="405561"/>
                            <a:ext cx="8100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9663B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5" name="Rectangle 275"/>
                        <wps:cNvSpPr/>
                        <wps:spPr>
                          <a:xfrm>
                            <a:off x="2477656" y="453954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9DCB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6" name="Rectangle 276"/>
                        <wps:cNvSpPr/>
                        <wps:spPr>
                          <a:xfrm>
                            <a:off x="2767165" y="405561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2A7CF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7" name="Shape 277"/>
                        <wps:cNvSpPr/>
                        <wps:spPr>
                          <a:xfrm>
                            <a:off x="3051162" y="521105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Rectangle 278"/>
                        <wps:cNvSpPr/>
                        <wps:spPr>
                          <a:xfrm>
                            <a:off x="4177094" y="371202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DDA31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197993" y="722180"/>
                            <a:ext cx="32183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8B87F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485974" y="687267"/>
                            <a:ext cx="66155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F1BD5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1"/>
                                </w:rPr>
                                <w:t>Calculer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Rectangle 281"/>
                        <wps:cNvSpPr/>
                        <wps:spPr>
                          <a:xfrm>
                            <a:off x="1029377" y="721626"/>
                            <a:ext cx="11829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77E7C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118298" y="768319"/>
                            <a:ext cx="26621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F6926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3" name="Rectangle 283"/>
                        <wps:cNvSpPr/>
                        <wps:spPr>
                          <a:xfrm>
                            <a:off x="1363269" y="721626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D3F0D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4" name="Rectangle 284"/>
                        <wps:cNvSpPr/>
                        <wps:spPr>
                          <a:xfrm>
                            <a:off x="1509545" y="721626"/>
                            <a:ext cx="12581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08D8B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5" name="Rectangle 285"/>
                        <wps:cNvSpPr/>
                        <wps:spPr>
                          <a:xfrm>
                            <a:off x="1604112" y="770032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0292E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6" name="Rectangle 286"/>
                        <wps:cNvSpPr/>
                        <wps:spPr>
                          <a:xfrm>
                            <a:off x="1885925" y="713867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1044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7" name="Rectangle 287"/>
                        <wps:cNvSpPr/>
                        <wps:spPr>
                          <a:xfrm>
                            <a:off x="2024442" y="721626"/>
                            <a:ext cx="8100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9DD0DE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8" name="Rectangle 288"/>
                        <wps:cNvSpPr/>
                        <wps:spPr>
                          <a:xfrm>
                            <a:off x="2085365" y="770032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1F9BC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2382330" y="687267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3B634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Rectangle 290"/>
                        <wps:cNvSpPr/>
                        <wps:spPr>
                          <a:xfrm>
                            <a:off x="197993" y="1001699"/>
                            <a:ext cx="11829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A3923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1" name="Rectangle 291"/>
                        <wps:cNvSpPr/>
                        <wps:spPr>
                          <a:xfrm>
                            <a:off x="286944" y="1048393"/>
                            <a:ext cx="26621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15C9D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2" name="Rectangle 292"/>
                        <wps:cNvSpPr/>
                        <wps:spPr>
                          <a:xfrm>
                            <a:off x="531914" y="1001699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9657AD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3" name="Shape 293"/>
                        <wps:cNvSpPr/>
                        <wps:spPr>
                          <a:xfrm>
                            <a:off x="815912" y="1117256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Rectangle 294"/>
                        <wps:cNvSpPr/>
                        <wps:spPr>
                          <a:xfrm>
                            <a:off x="1941856" y="967340"/>
                            <a:ext cx="18819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2F767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5" name="Rectangle 295"/>
                        <wps:cNvSpPr/>
                        <wps:spPr>
                          <a:xfrm>
                            <a:off x="197993" y="1318331"/>
                            <a:ext cx="32183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B1564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485974" y="1283417"/>
                            <a:ext cx="793779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FDF4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7"/>
                                </w:rPr>
                                <w:t>Comparer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Rectangle 297"/>
                        <wps:cNvSpPr/>
                        <wps:spPr>
                          <a:xfrm>
                            <a:off x="1128798" y="1317777"/>
                            <a:ext cx="11829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39921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8" name="Rectangle 298"/>
                        <wps:cNvSpPr/>
                        <wps:spPr>
                          <a:xfrm>
                            <a:off x="1217727" y="1364457"/>
                            <a:ext cx="26621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72374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9" name="Rectangle 299"/>
                        <wps:cNvSpPr/>
                        <wps:spPr>
                          <a:xfrm>
                            <a:off x="1470152" y="1283417"/>
                            <a:ext cx="449858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59683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4"/>
                                </w:rPr>
                                <w:t>à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puissance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crête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indiquée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sur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plaque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signalétique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F6C4194" id="Groupe 24" o:spid="_x0000_s1071" style="width:481.9pt;height:157.4pt;mso-position-horizontal-relative:char;mso-position-vertical-relative:line" coordsize="61200,199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">
                <v:shape id="Shape 259" o:spid="_x0000_s1072" style="position:absolute;width:61200;height:19988;visibility:visible;mso-wrap-style:square;v-text-anchor:top" coordsize="6120079,1998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" path="m54000,l6066080,v29823,,53999,24177,53999,54001l6120079,1944864v,29824,-24176,54000,-53999,54000l54000,1998864c24176,1998864,,1974688,,1944864l,54001c,24177,24176,,54000,xe" fillcolor="#00bcd4" stroked="f" strokeweight="0">
                  <v:stroke miterlimit="83231f" joinstyle="miter"/>
                  <v:path arrowok="t" textboxrect="0,0,6120079,1998864"/>
                </v:shape>
                <v:shape id="Shape 260" o:spid="_x0000_s1073" style="position:absolute;left:180;top:180;width:60840;height:19628;visibility:visible;mso-wrap-style:square;v-text-anchor:top" coordsize="6084080,196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" path="m36000,l6048080,v19882,,36000,16118,36000,36000l6084080,1926864v,19882,-16118,36000,-36000,36000l36000,1962864c16118,1962864,,1946746,,1926864l,36000c,16118,16118,,36000,xe" fillcolor="#e5f8fb" stroked="f" strokeweight="0">
                  <v:stroke miterlimit="83231f" joinstyle="miter"/>
                  <v:path arrowok="t" textboxrect="0,0,6084080,1962864"/>
                </v:shape>
                <v:rect id="Rectangle 261" o:spid="_x0000_s1074" style="position:absolute;left:1979;top:1260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" filled="f" stroked="f">
                  <v:textbox inset="0,0,0,0">
                    <w:txbxContent>
                      <w:p w14:paraId="2EB9145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Q1.</w:t>
                        </w:r>
                      </w:p>
                    </w:txbxContent>
                  </v:textbox>
                </v:rect>
                <v:rect id="Rectangle 262" o:spid="_x0000_s1075" style="position:absolute;left:4859;top:911;width:592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" filled="f" stroked="f">
                  <v:textbox inset="0,0,0,0">
                    <w:txbxContent>
                      <w:p w14:paraId="630AD63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6"/>
                          </w:rPr>
                          <w:t>Relever</w:t>
                        </w:r>
                      </w:p>
                    </w:txbxContent>
                  </v:textbox>
                </v:rect>
                <v:rect id="Rectangle 263" o:spid="_x0000_s1076" style="position:absolute;left:9776;top:1254;width:1258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5E/bh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DkT9uHEAAAA3AAAAA8A&#10;AAAAAAAAAAAAAAAABwIAAGRycy9kb3ducmV2LnhtbFBLBQYAAAAAAwADALcAAAD4AgAAAAA=&#10;" filled="f" stroked="f">
                  <v:textbox inset="0,0,0,0">
                    <w:txbxContent>
                      <w:p w14:paraId="7853CBF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264" o:spid="_x0000_s1077" style="position:absolute;left:10722;top:1738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+m6V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Lb6bpXEAAAA3AAAAA8A&#10;AAAAAAAAAAAAAAAABwIAAGRycy9kb3ducmV2LnhtbFBLBQYAAAAAAwADALcAAAD4AgAAAAA=&#10;" filled="f" stroked="f">
                  <v:textbox inset="0,0,0,0">
                    <w:txbxContent>
                      <w:p w14:paraId="20A880B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65" o:spid="_x0000_s1078" style="position:absolute;left:13692;top:911;width:152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tssO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jkfwOROOgFz8AgAA//8DAFBLAQItABQABgAIAAAAIQDb4fbL7gAAAIUBAAATAAAAAAAAAAAA&#10;AAAAAAAAAABbQ29udGVudF9UeXBlc10ueG1sUEsBAi0AFAAGAAgAAAAhAFr0LFu/AAAAFQEAAAsA&#10;AAAAAAAAAAAAAAAAHwEAAF9yZWxzLy5yZWxzUEsBAi0AFAAGAAgAAAAhANm2yw7EAAAA3AAAAA8A&#10;AAAAAAAAAAAAAAAABwIAAGRycy9kb3ducmV2LnhtbFBLBQYAAAAAAwADALcAAAD4AgAAAAA=&#10;" filled="f" stroked="f">
                  <v:textbox inset="0,0,0,0">
                    <w:txbxContent>
                      <w:p w14:paraId="6ABA867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t>et</w:t>
                        </w:r>
                      </w:p>
                    </w:txbxContent>
                  </v:textbox>
                </v:rect>
                <v:rect id="Rectangle 266" o:spid="_x0000_s1079" style="position:absolute;left:15299;top:1254;width:810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ZFV5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" filled="f" stroked="f">
                  <v:textbox inset="0,0,0,0">
                    <w:txbxContent>
                      <w:p w14:paraId="131CA08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267" o:spid="_x0000_s1080" style="position:absolute;left:15908;top:1738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PDi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WML/mXAE5PYPAAD//wMAUEsBAi0AFAAGAAgAAAAhANvh9svuAAAAhQEAABMAAAAAAAAA&#10;AAAAAAAAAAAAAFtDb250ZW50X1R5cGVzXS54bWxQSwECLQAUAAYACAAAACEAWvQsW78AAAAVAQAA&#10;CwAAAAAAAAAAAAAAAAAfAQAAX3JlbHMvLnJlbHNQSwECLQAUAAYACAAAACEARijw4sYAAADcAAAA&#10;DwAAAAAAAAAAAAAAAAAHAgAAZHJzL2Rvd25yZXYueG1sUEsFBgAAAAADAAMAtwAAAPoCAAAAAA==&#10;" filled="f" stroked="f">
                  <v:textbox inset="0,0,0,0">
                    <w:txbxContent>
                      <w:p w14:paraId="7C19700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68" o:spid="_x0000_s1081" style="position:absolute;left:18878;top:911;width:50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t2SQ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" filled="f" stroked="f">
                  <v:textbox inset="0,0,0,0">
                    <w:txbxContent>
                      <w:p w14:paraId="33AA9D8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269" o:spid="_x0000_s1082" style="position:absolute;left:1979;top:4055;width:125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+8EL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" filled="f" stroked="f">
                  <v:textbox inset="0,0,0,0">
                    <w:txbxContent>
                      <w:p w14:paraId="0D30C8ED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270" o:spid="_x0000_s1083" style="position:absolute;left:2925;top:4539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P5L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mB/OhCMgV78AAAD//wMAUEsBAi0AFAAGAAgAAAAhANvh9svuAAAAhQEAABMAAAAAAAAAAAAA&#10;AAAAAAAAAFtDb250ZW50X1R5cGVzXS54bWxQSwECLQAUAAYACAAAACEAWvQsW78AAAAVAQAACwAA&#10;AAAAAAAAAAAAAAAfAQAAX3JlbHMvLnJlbHNQSwECLQAUAAYACAAAACEATBj+S8MAAADcAAAADwAA&#10;AAAAAAAAAAAAAAAHAgAAZHJzL2Rvd25yZXYueG1sUEsFBgAAAAADAAMAtwAAAPcCAAAAAA==&#10;" filled="f" stroked="f">
                  <v:textbox inset="0,0,0,0">
                    <w:txbxContent>
                      <w:p w14:paraId="3C2A4C0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71" o:spid="_x0000_s1084" style="position:absolute;left:5821;top:4055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FvQ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" filled="f" stroked="f">
                  <v:textbox inset="0,0,0,0">
                    <w:txbxContent>
                      <w:p w14:paraId="39F44A9D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272" o:spid="_x0000_s1085" style="position:absolute;left:8661;top:5211;width:10799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273" o:spid="_x0000_s1086" style="position:absolute;left:19920;top:3712;width:137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8ymA8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C8ymA8xQAAANwAAAAP&#10;AAAAAAAAAAAAAAAAAAcCAABkcnMvZG93bnJldi54bWxQSwUGAAAAAAMAAwC3AAAA+QIAAAAA&#10;" filled="f" stroked="f">
                  <v:textbox inset="0,0,0,0">
                    <w:txbxContent>
                      <w:p w14:paraId="70854C7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V</w:t>
                        </w:r>
                      </w:p>
                    </w:txbxContent>
                  </v:textbox>
                </v:rect>
                <v:rect id="Rectangle 274" o:spid="_x0000_s1087" style="position:absolute;left:24167;top:4055;width: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I/hI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AzI/hIxQAAANwAAAAP&#10;AAAAAAAAAAAAAAAAAAcCAABkcnMvZG93bnJldi54bWxQSwUGAAAAAAMAAwC3AAAA+QIAAAAA&#10;" filled="f" stroked="f">
                  <v:textbox inset="0,0,0,0">
                    <w:txbxContent>
                      <w:p w14:paraId="229663B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275" o:spid="_x0000_s1088" style="position:absolute;left:24776;top:4539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b13T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" filled="f" stroked="f">
                  <v:textbox inset="0,0,0,0">
                    <w:txbxContent>
                      <w:p w14:paraId="2C69DCB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76" o:spid="_x0000_s1089" style="position:absolute;left:27671;top:4055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vcOk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+XMD/mXAE5PYPAAD//wMAUEsBAi0AFAAGAAgAAAAhANvh9svuAAAAhQEAABMAAAAAAAAA&#10;AAAAAAAAAAAAAFtDb250ZW50X1R5cGVzXS54bWxQSwECLQAUAAYACAAAACEAWvQsW78AAAAVAQAA&#10;CwAAAAAAAAAAAAAAAAAfAQAAX3JlbHMvLnJlbHNQSwECLQAUAAYACAAAACEArL3DpMYAAADcAAAA&#10;DwAAAAAAAAAAAAAAAAAHAgAAZHJzL2Rvd25yZXYueG1sUEsFBgAAAAADAAMAtwAAAPoCAAAAAA==&#10;" filled="f" stroked="f">
                  <v:textbox inset="0,0,0,0">
                    <w:txbxContent>
                      <w:p w14:paraId="082A7CF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277" o:spid="_x0000_s1090" style="position:absolute;left:30511;top:5211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278" o:spid="_x0000_s1091" style="position:absolute;left:41770;top:3712;width:137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bvJN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fF7WBvOhCMgV78AAAD//wMAUEsBAi0AFAAGAAgAAAAhANvh9svuAAAAhQEAABMAAAAAAAAAAAAA&#10;AAAAAAAAAFtDb250ZW50X1R5cGVzXS54bWxQSwECLQAUAAYACAAAACEAWvQsW78AAAAVAQAACwAA&#10;AAAAAAAAAAAAAAAfAQAAX3JlbHMvLnJlbHNQSwECLQAUAAYACAAAACEAsm7yTcMAAADcAAAADwAA&#10;AAAAAAAAAAAAAAAHAgAAZHJzL2Rvd25yZXYueG1sUEsFBgAAAAADAAMAtwAAAPcCAAAAAA==&#10;" filled="f" stroked="f">
                  <v:textbox inset="0,0,0,0">
                    <w:txbxContent>
                      <w:p w14:paraId="53DDA31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2"/>
                          </w:rPr>
                          <w:t>A</w:t>
                        </w:r>
                      </w:p>
                    </w:txbxContent>
                  </v:textbox>
                </v:rect>
                <v:rect id="Rectangle 279" o:spid="_x0000_s1092" style="position:absolute;left:1979;top:7221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lfW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KXBP7PhCMg138AAAD//wMAUEsBAi0AFAAGAAgAAAAhANvh9svuAAAAhQEAABMAAAAAAAAA&#10;AAAAAAAAAAAAAFtDb250ZW50X1R5cGVzXS54bWxQSwECLQAUAAYACAAAACEAWvQsW78AAAAVAQAA&#10;CwAAAAAAAAAAAAAAAAAfAQAAX3JlbHMvLnJlbHNQSwECLQAUAAYACAAAACEA3SJX1sYAAADcAAAA&#10;DwAAAAAAAAAAAAAAAAAHAgAAZHJzL2Rvd25yZXYueG1sUEsFBgAAAAADAAMAtwAAAPoCAAAAAA==&#10;" filled="f" stroked="f">
                  <v:textbox inset="0,0,0,0">
                    <w:txbxContent>
                      <w:p w14:paraId="0B8B87F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Q2.</w:t>
                        </w:r>
                      </w:p>
                    </w:txbxContent>
                  </v:textbox>
                </v:rect>
                <v:rect id="Rectangle 280" o:spid="_x0000_s1093" style="position:absolute;left:4859;top:6872;width:661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zY5s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/nhTDgCcvYGAAD//wMAUEsBAi0AFAAGAAgAAAAhANvh9svuAAAAhQEAABMAAAAAAAAAAAAAAAAA&#10;AAAAAFtDb250ZW50X1R5cGVzXS54bWxQSwECLQAUAAYACAAAACEAWvQsW78AAAAVAQAACwAAAAAA&#10;AAAAAAAAAAAfAQAAX3JlbHMvLnJlbHNQSwECLQAUAAYACAAAACEAec2ObMAAAADcAAAADwAAAAAA&#10;AAAAAAAAAAAHAgAAZHJzL2Rvd25yZXYueG1sUEsFBgAAAAADAAMAtwAAAPQCAAAAAA==&#10;" filled="f" stroked="f">
                  <v:textbox inset="0,0,0,0">
                    <w:txbxContent>
                      <w:p w14:paraId="55F1BD5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1"/>
                          </w:rPr>
                          <w:t>Calculer</w:t>
                        </w:r>
                      </w:p>
                    </w:txbxContent>
                  </v:textbox>
                </v:rect>
                <v:rect id="Rectangle 281" o:spid="_x0000_s1094" style="position:absolute;left:10293;top:7216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" filled="f" stroked="f">
                  <v:textbox inset="0,0,0,0">
                    <w:txbxContent>
                      <w:p w14:paraId="1977E7C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282" o:spid="_x0000_s1095" style="position:absolute;left:11182;top:7683;width:2663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" filled="f" stroked="f">
                  <v:textbox inset="0,0,0,0">
                    <w:txbxContent>
                      <w:p w14:paraId="33F6926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283" o:spid="_x0000_s1096" style="position:absolute;left:13632;top:7216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HxAb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iR8QG8YAAADcAAAA&#10;DwAAAAAAAAAAAAAAAAAHAgAAZHJzL2Rvd25yZXYueG1sUEsFBgAAAAADAAMAtwAAAPoCAAAAAA==&#10;" filled="f" stroked="f">
                  <v:textbox inset="0,0,0,0">
                    <w:txbxContent>
                      <w:p w14:paraId="50D3F0D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284" o:spid="_x0000_s1097" style="position:absolute;left:15095;top:7216;width:125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9ohv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BvaIb8YAAADcAAAA&#10;DwAAAAAAAAAAAAAAAAAHAgAAZHJzL2Rvd25yZXYueG1sUEsFBgAAAAADAAMAtwAAAPoCAAAAAA==&#10;" filled="f" stroked="f">
                  <v:textbox inset="0,0,0,0">
                    <w:txbxContent>
                      <w:p w14:paraId="1E08D8B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285" o:spid="_x0000_s1098" style="position:absolute;left:16041;top:7700;width:325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ui30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uJkDv9nwhGQ6z8AAAD//wMAUEsBAi0AFAAGAAgAAAAhANvh9svuAAAAhQEAABMAAAAAAAAA&#10;AAAAAAAAAAAAAFtDb250ZW50X1R5cGVzXS54bWxQSwECLQAUAAYACAAAACEAWvQsW78AAAAVAQAA&#10;CwAAAAAAAAAAAAAAAAAfAQAAX3JlbHMvLnJlbHNQSwECLQAUAAYACAAAACEAabot9MYAAADcAAAA&#10;DwAAAAAAAAAAAAAAAAAHAgAAZHJzL2Rvd25yZXYueG1sUEsFBgAAAAADAAMAtwAAAPoCAAAAAA==&#10;" filled="f" stroked="f">
                  <v:textbox inset="0,0,0,0">
                    <w:txbxContent>
                      <w:p w14:paraId="1D0292E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86" o:spid="_x0000_s1099" style="position:absolute;left:18859;top:7138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aLOD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" filled="f" stroked="f">
                  <v:textbox inset="0,0,0,0">
                    <w:txbxContent>
                      <w:p w14:paraId="4881044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287" o:spid="_x0000_s1100" style="position:absolute;left:20244;top:7216;width: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JBYY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uLkBf7PhCMg138AAAD//wMAUEsBAi0AFAAGAAgAAAAhANvh9svuAAAAhQEAABMAAAAAAAAA&#10;AAAAAAAAAAAAAFtDb250ZW50X1R5cGVzXS54bWxQSwECLQAUAAYACAAAACEAWvQsW78AAAAVAQAA&#10;CwAAAAAAAAAAAAAAAAAfAQAAX3JlbHMvLnJlbHNQSwECLQAUAAYACAAAACEA9iQWGMYAAADcAAAA&#10;DwAAAAAAAAAAAAAAAAAHAgAAZHJzL2Rvd25yZXYueG1sUEsFBgAAAAADAAMAtwAAAPoCAAAAAA==&#10;" filled="f" stroked="f">
                  <v:textbox inset="0,0,0,0">
                    <w:txbxContent>
                      <w:p w14:paraId="09DD0DE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288" o:spid="_x0000_s1101" style="position:absolute;left:20853;top:7700;width:325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u4Jq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WAY&#10;h7XhTDgCcvYGAAD//wMAUEsBAi0AFAAGAAgAAAAhANvh9svuAAAAhQEAABMAAAAAAAAAAAAAAAAA&#10;AAAAAFtDb250ZW50X1R5cGVzXS54bWxQSwECLQAUAAYACAAAACEAWvQsW78AAAAVAQAACwAAAAAA&#10;AAAAAAAAAAAfAQAAX3JlbHMvLnJlbHNQSwECLQAUAAYACAAAACEAh7uCasAAAADcAAAADwAAAAAA&#10;AAAAAAAAAAAHAgAAZHJzL2Rvd25yZXYueG1sUEsFBgAAAAADAAMAtwAAAPQCAAAAAA==&#10;" filled="f" stroked="f">
                  <v:textbox inset="0,0,0,0">
                    <w:txbxContent>
                      <w:p w14:paraId="301F9BC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rect id="Rectangle 289" o:spid="_x0000_s1102" style="position:absolute;left:23823;top:6872;width:50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9yfx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wjhN4nglHQM7/AQAA//8DAFBLAQItABQABgAIAAAAIQDb4fbL7gAAAIUBAAATAAAAAAAAAAAA&#10;AAAAAAAAAABbQ29udGVudF9UeXBlc10ueG1sUEsBAi0AFAAGAAgAAAAhAFr0LFu/AAAAFQEAAAsA&#10;AAAAAAAAAAAAAAAAHwEAAF9yZWxzLy5yZWxzUEsBAi0AFAAGAAgAAAAhAOj3J/HEAAAA3AAAAA8A&#10;AAAAAAAAAAAAAAAABwIAAGRycy9kb3ducmV2LnhtbFBLBQYAAAAAAwADALcAAAD4AgAAAAA=&#10;" filled="f" stroked="f">
                  <v:textbox inset="0,0,0,0">
                    <w:txbxContent>
                      <w:p w14:paraId="7C3B634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290" o:spid="_x0000_s1103" style="position:absolute;left:1979;top:10016;width:118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FBix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mhzPhCMj0HwAA//8DAFBLAQItABQABgAIAAAAIQDb4fbL7gAAAIUBAAATAAAAAAAAAAAAAAAA&#10;AAAAAABbQ29udGVudF9UeXBlc10ueG1sUEsBAi0AFAAGAAgAAAAhAFr0LFu/AAAAFQEAAAsAAAAA&#10;AAAAAAAAAAAAHwEAAF9yZWxzLy5yZWxzUEsBAi0AFAAGAAgAAAAhAPwUGLHBAAAA3AAAAA8AAAAA&#10;AAAAAAAAAAAABwIAAGRycy9kb3ducmV2LnhtbFBLBQYAAAAAAwADALcAAAD1AgAAAAA=&#10;" filled="f" stroked="f">
                  <v:textbox inset="0,0,0,0">
                    <w:txbxContent>
                      <w:p w14:paraId="4BA3923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291" o:spid="_x0000_s1104" style="position:absolute;left:2869;top:10483;width:266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L0q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" filled="f" stroked="f">
                  <v:textbox inset="0,0,0,0">
                    <w:txbxContent>
                      <w:p w14:paraId="54D15C9D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292" o:spid="_x0000_s1105" style="position:absolute;left:5319;top:10016;width:1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iiNd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xEkMzzPhCMjpAwAA//8DAFBLAQItABQABgAIAAAAIQDb4fbL7gAAAIUBAAATAAAAAAAAAAAA&#10;AAAAAAAAAABbQ29udGVudF9UeXBlc10ueG1sUEsBAi0AFAAGAAgAAAAhAFr0LFu/AAAAFQEAAAsA&#10;AAAAAAAAAAAAAAAAHwEAAF9yZWxzLy5yZWxzUEsBAi0AFAAGAAgAAAAhAGOKI13EAAAA3AAAAA8A&#10;AAAAAAAAAAAAAAAABwIAAGRycy9kb3ducmV2LnhtbFBLBQYAAAAAAwADALcAAAD4AgAAAAA=&#10;" filled="f" stroked="f">
                  <v:textbox inset="0,0,0,0">
                    <w:txbxContent>
                      <w:p w14:paraId="2B9657AD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293" o:spid="_x0000_s1106" style="position:absolute;left:8159;top:11172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294" o:spid="_x0000_s1107" style="position:absolute;left:19418;top:9673;width:188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Lx6yxgAAANwAAAAPAAAAZHJzL2Rvd25yZXYueG1sRI9Ba8JA&#10;FITvBf/D8oTe6qZBio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gy8essYAAADcAAAA&#10;DwAAAAAAAAAAAAAAAAAHAgAAZHJzL2Rvd25yZXYueG1sUEsFBgAAAAADAAMAtwAAAPoCAAAAAA==&#10;" filled="f" stroked="f">
                  <v:textbox inset="0,0,0,0">
                    <w:txbxContent>
                      <w:p w14:paraId="5922F767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</w:t>
                        </w:r>
                      </w:p>
                    </w:txbxContent>
                  </v:textbox>
                </v:rect>
                <v:rect id="Rectangle 295" o:spid="_x0000_s1108" style="position:absolute;left:1979;top:13183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7sp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uJkDv9nwhGQ6z8AAAD//wMAUEsBAi0AFAAGAAgAAAAhANvh9svuAAAAhQEAABMAAAAAAAAA&#10;AAAAAAAAAAAAAFtDb250ZW50X1R5cGVzXS54bWxQSwECLQAUAAYACAAAACEAWvQsW78AAAAVAQAA&#10;CwAAAAAAAAAAAAAAAAAfAQAAX3JlbHMvLnJlbHNQSwECLQAUAAYACAAAACEA7GO7KcYAAADcAAAA&#10;DwAAAAAAAAAAAAAAAAAHAgAAZHJzL2Rvd25yZXYueG1sUEsFBgAAAAADAAMAtwAAAPoCAAAAAA==&#10;" filled="f" stroked="f">
                  <v:textbox inset="0,0,0,0">
                    <w:txbxContent>
                      <w:p w14:paraId="3EB1564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Q3.</w:t>
                        </w:r>
                      </w:p>
                    </w:txbxContent>
                  </v:textbox>
                </v:rect>
                <v:rect id="Rectangle 296" o:spid="_x0000_s1109" style="position:absolute;left:4859;top:12834;width:793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sSV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" filled="f" stroked="f">
                  <v:textbox inset="0,0,0,0">
                    <w:txbxContent>
                      <w:p w14:paraId="15FFDF4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7"/>
                          </w:rPr>
                          <w:t>Comparer</w:t>
                        </w:r>
                      </w:p>
                    </w:txbxContent>
                  </v:textbox>
                </v:rect>
                <v:rect id="Rectangle 297" o:spid="_x0000_s1110" style="position:absolute;left:11287;top:13177;width:118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/YDF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uLkBf7PhCMg138AAAD//wMAUEsBAi0AFAAGAAgAAAAhANvh9svuAAAAhQEAABMAAAAAAAAA&#10;AAAAAAAAAAAAAFtDb250ZW50X1R5cGVzXS54bWxQSwECLQAUAAYACAAAACEAWvQsW78AAAAVAQAA&#10;CwAAAAAAAAAAAAAAAAAfAQAAX3JlbHMvLnJlbHNQSwECLQAUAAYACAAAACEAc/2AxcYAAADcAAAA&#10;DwAAAAAAAAAAAAAAAAAHAgAAZHJzL2Rvd25yZXYueG1sUEsFBgAAAAADAAMAtwAAAPoCAAAAAA==&#10;" filled="f" stroked="f">
                  <v:textbox inset="0,0,0,0">
                    <w:txbxContent>
                      <w:p w14:paraId="2539921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298" o:spid="_x0000_s1111" style="position:absolute;left:12177;top:13644;width:266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YhS3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aRzWhjPhCMj0HwAA//8DAFBLAQItABQABgAIAAAAIQDb4fbL7gAAAIUBAAATAAAAAAAAAAAAAAAA&#10;AAAAAABbQ29udGVudF9UeXBlc10ueG1sUEsBAi0AFAAGAAgAAAAhAFr0LFu/AAAAFQEAAAsAAAAA&#10;AAAAAAAAAAAAHwEAAF9yZWxzLy5yZWxzUEsBAi0AFAAGAAgAAAAhAAJiFLfBAAAA3AAAAA8AAAAA&#10;AAAAAAAAAAAABwIAAGRycy9kb3ducmV2LnhtbFBLBQYAAAAAAwADALcAAAD1AgAAAAA=&#10;" filled="f" stroked="f">
                  <v:textbox inset="0,0,0,0">
                    <w:txbxContent>
                      <w:p w14:paraId="6A72374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299" o:spid="_x0000_s1112" style="position:absolute;left:14701;top:12834;width:4498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LrE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" filled="f" stroked="f">
                  <v:textbox inset="0,0,0,0">
                    <w:txbxContent>
                      <w:p w14:paraId="6A59683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4"/>
                          </w:rPr>
                          <w:t>à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la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puissance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crête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indiquée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sur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la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plaque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signalétique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: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72742C7" w14:textId="77777777" w:rsidR="00E20621" w:rsidRDefault="00E20621" w:rsidP="00E20621">
      <w:pPr>
        <w:shd w:val="clear" w:color="auto" w:fill="FFFFFF"/>
        <w:spacing w:line="240" w:lineRule="auto"/>
        <w:contextualSpacing/>
      </w:pPr>
    </w:p>
    <w:p w14:paraId="62CF5E59" w14:textId="40F371C4" w:rsidR="00E20621" w:rsidRPr="00E20621" w:rsidRDefault="00E20621" w:rsidP="00DC4928">
      <w:pPr>
        <w:pStyle w:val="Titre2"/>
        <w:numPr>
          <w:ilvl w:val="1"/>
          <w:numId w:val="60"/>
        </w:numPr>
        <w:rPr>
          <w:rFonts w:eastAsia="Times New Roman"/>
        </w:rPr>
      </w:pPr>
      <w:r w:rsidRPr="00E20621">
        <w:rPr>
          <w:rFonts w:eastAsia="Times New Roman"/>
        </w:rPr>
        <w:t>Influence de l’irradiance</w:t>
      </w:r>
    </w:p>
    <w:p w14:paraId="48636036" w14:textId="77777777" w:rsidR="00E20621" w:rsidRPr="00E20621" w:rsidRDefault="00E20621" w:rsidP="00E20621">
      <w:pPr>
        <w:shd w:val="clear" w:color="auto" w:fill="FFFFFF"/>
        <w:spacing w:line="240" w:lineRule="auto"/>
        <w:contextualSpacing/>
      </w:pPr>
      <w:r w:rsidRPr="00E20621">
        <w:t>Recommencer quelques mesures en changeant l’irradiance (masque partiel, projecteur...).</w:t>
      </w:r>
    </w:p>
    <w:p w14:paraId="276ED654" w14:textId="018D4553" w:rsidR="00E20621" w:rsidRPr="00E20621" w:rsidRDefault="00DC4928" w:rsidP="00E20621">
      <w:pPr>
        <w:shd w:val="clear" w:color="auto" w:fill="FFFFFF"/>
        <w:spacing w:line="240" w:lineRule="auto"/>
        <w:contextualSpacing/>
      </w:pPr>
      <w:r w:rsidRPr="00E20621">
        <w:rPr>
          <w:noProof/>
        </w:rPr>
        <mc:AlternateContent>
          <mc:Choice Requires="wpg">
            <w:drawing>
              <wp:anchor distT="0" distB="0" distL="114300" distR="114300" simplePos="0" relativeHeight="251731968" behindDoc="0" locked="0" layoutInCell="1" allowOverlap="1" wp14:anchorId="550B8315" wp14:editId="5365C040">
                <wp:simplePos x="0" y="0"/>
                <wp:positionH relativeFrom="column">
                  <wp:posOffset>3573145</wp:posOffset>
                </wp:positionH>
                <wp:positionV relativeFrom="paragraph">
                  <wp:posOffset>140970</wp:posOffset>
                </wp:positionV>
                <wp:extent cx="1440180" cy="5715"/>
                <wp:effectExtent l="0" t="0" r="0" b="0"/>
                <wp:wrapNone/>
                <wp:docPr id="1784965680" name="Groupe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440180" cy="5715"/>
                          <a:chOff x="0" y="0"/>
                          <a:chExt cx="1440002" cy="5537"/>
                        </a:xfrm>
                      </wpg:grpSpPr>
                      <wps:wsp>
                        <wps:cNvPr id="308" name="Shape 308"/>
                        <wps:cNvSpPr/>
                        <wps:spPr>
                          <a:xfrm>
                            <a:off x="0" y="0"/>
                            <a:ext cx="144000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440002">
                                <a:moveTo>
                                  <a:pt x="0" y="0"/>
                                </a:moveTo>
                                <a:lnTo>
                                  <a:pt x="1440002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85AAD07" id="Groupe 22" o:spid="_x0000_s1026" style="position:absolute;margin-left:281.35pt;margin-top:11.1pt;width:113.4pt;height:.45pt;z-index:251731968" coordsize="14400,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">
                <v:shape id="Shape 308" o:spid="_x0000_s1027" style="position:absolute;width:14400;height:0;visibility:visible;mso-wrap-style:square;v-text-anchor:top" coordsize="144000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" path="m,l1440002,e" filled="f" strokeweight=".15381mm">
                  <v:stroke miterlimit="83231f" joinstyle="miter"/>
                  <v:path arrowok="t" textboxrect="0,0,1440002,0"/>
                </v:shape>
              </v:group>
            </w:pict>
          </mc:Fallback>
        </mc:AlternateContent>
      </w:r>
      <w:r w:rsidR="00E20621" w:rsidRPr="00E20621">
        <w:tab/>
        <w:t xml:space="preserve">Observation : quand l’irradiance augmente, </w:t>
      </w:r>
      <w:r w:rsidR="00E20621" w:rsidRPr="00E20621">
        <w:rPr>
          <w:i/>
        </w:rPr>
        <w:t>I</w:t>
      </w:r>
      <w:r w:rsidR="00E20621" w:rsidRPr="00E20621">
        <w:rPr>
          <w:vertAlign w:val="subscript"/>
        </w:rPr>
        <w:t xml:space="preserve">sc </w:t>
      </w:r>
      <w:r w:rsidR="00E20621" w:rsidRPr="00E20621">
        <w:t xml:space="preserve">et </w:t>
      </w:r>
      <w:r w:rsidR="00E20621" w:rsidRPr="00E20621">
        <w:rPr>
          <w:i/>
        </w:rPr>
        <w:t>P</w:t>
      </w:r>
      <w:r w:rsidR="00E20621" w:rsidRPr="00E20621">
        <w:rPr>
          <w:vertAlign w:val="subscript"/>
        </w:rPr>
        <w:t>max</w:t>
      </w:r>
      <w:r w:rsidR="00E20621" w:rsidRPr="00E20621">
        <w:rPr>
          <w:vertAlign w:val="subscript"/>
        </w:rPr>
        <w:tab/>
      </w:r>
      <w:r w:rsidR="00E20621" w:rsidRPr="00E20621">
        <w:t>.</w:t>
      </w:r>
    </w:p>
    <w:p w14:paraId="62211EC5" w14:textId="77777777" w:rsidR="00E20621" w:rsidRDefault="00E20621" w:rsidP="00E20621">
      <w:pPr>
        <w:shd w:val="clear" w:color="auto" w:fill="FFFFFF"/>
        <w:spacing w:line="240" w:lineRule="auto"/>
        <w:contextualSpacing/>
      </w:pPr>
      <w:r w:rsidRPr="00E20621">
        <w:t>Justification :</w:t>
      </w:r>
    </w:p>
    <w:p w14:paraId="5FDEF170" w14:textId="77777777" w:rsidR="00DC4928" w:rsidRDefault="00DC4928" w:rsidP="00E20621">
      <w:pPr>
        <w:shd w:val="clear" w:color="auto" w:fill="FFFFFF"/>
        <w:spacing w:line="240" w:lineRule="auto"/>
        <w:contextualSpacing/>
      </w:pPr>
    </w:p>
    <w:p w14:paraId="0802FE8E" w14:textId="77777777" w:rsidR="00DC4928" w:rsidRPr="00E20621" w:rsidRDefault="00DC4928" w:rsidP="00E20621">
      <w:pPr>
        <w:shd w:val="clear" w:color="auto" w:fill="FFFFFF"/>
        <w:spacing w:line="240" w:lineRule="auto"/>
        <w:contextualSpacing/>
      </w:pPr>
    </w:p>
    <w:p w14:paraId="3542C73E" w14:textId="131F2C96" w:rsidR="00E20621" w:rsidRPr="00E20621" w:rsidRDefault="00DC4928" w:rsidP="00E20621">
      <w:pPr>
        <w:shd w:val="clear" w:color="auto" w:fill="FFFFFF"/>
        <w:spacing w:line="240" w:lineRule="auto"/>
        <w:contextualSpacing/>
      </w:pPr>
      <w:r w:rsidRPr="00E20621">
        <w:rPr>
          <w:noProof/>
        </w:rPr>
        <mc:AlternateContent>
          <mc:Choice Requires="wpg">
            <w:drawing>
              <wp:inline distT="0" distB="0" distL="0" distR="0" wp14:anchorId="4150C275" wp14:editId="0424CED3">
                <wp:extent cx="6120130" cy="1576070"/>
                <wp:effectExtent l="0" t="0" r="0" b="0"/>
                <wp:docPr id="500818174" name="Groupe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576070"/>
                          <a:chOff x="0" y="0"/>
                          <a:chExt cx="6120079" cy="1576125"/>
                        </a:xfrm>
                      </wpg:grpSpPr>
                      <wps:wsp>
                        <wps:cNvPr id="356" name="Shape 356"/>
                        <wps:cNvSpPr/>
                        <wps:spPr>
                          <a:xfrm>
                            <a:off x="0" y="0"/>
                            <a:ext cx="6120079" cy="157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576125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0"/>
                                </a:cubicBezTo>
                                <a:lnTo>
                                  <a:pt x="6120079" y="1522125"/>
                                </a:lnTo>
                                <a:cubicBezTo>
                                  <a:pt x="6120079" y="1551949"/>
                                  <a:pt x="6095903" y="1576125"/>
                                  <a:pt x="6066080" y="1576125"/>
                                </a:cubicBezTo>
                                <a:lnTo>
                                  <a:pt x="54000" y="1576125"/>
                                </a:lnTo>
                                <a:cubicBezTo>
                                  <a:pt x="24176" y="1576125"/>
                                  <a:pt x="0" y="1551949"/>
                                  <a:pt x="0" y="1522125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7" name="Shape 357"/>
                        <wps:cNvSpPr/>
                        <wps:spPr>
                          <a:xfrm>
                            <a:off x="18000" y="18000"/>
                            <a:ext cx="6084080" cy="154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540125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1504125"/>
                                </a:lnTo>
                                <a:cubicBezTo>
                                  <a:pt x="6084080" y="1524007"/>
                                  <a:pt x="6067962" y="1540125"/>
                                  <a:pt x="6048080" y="1540125"/>
                                </a:cubicBezTo>
                                <a:lnTo>
                                  <a:pt x="36000" y="1540125"/>
                                </a:lnTo>
                                <a:cubicBezTo>
                                  <a:pt x="16118" y="1540125"/>
                                  <a:pt x="0" y="1524007"/>
                                  <a:pt x="0" y="1504125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F4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58" name="Rectangle 358"/>
                        <wps:cNvSpPr/>
                        <wps:spPr>
                          <a:xfrm>
                            <a:off x="197993" y="111074"/>
                            <a:ext cx="51152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E15C7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8"/>
                                </w:rPr>
                                <w:t>Régler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59" name="Rectangle 359"/>
                        <wps:cNvSpPr/>
                        <wps:spPr>
                          <a:xfrm>
                            <a:off x="628454" y="145433"/>
                            <a:ext cx="14487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59296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0" name="Rectangle 360"/>
                        <wps:cNvSpPr/>
                        <wps:spPr>
                          <a:xfrm>
                            <a:off x="775894" y="145433"/>
                            <a:ext cx="56307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CE1F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1" name="Rectangle 361"/>
                        <wps:cNvSpPr/>
                        <wps:spPr>
                          <a:xfrm>
                            <a:off x="1245259" y="111074"/>
                            <a:ext cx="43245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D4EAC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2" name="Rectangle 362"/>
                        <wps:cNvSpPr/>
                        <wps:spPr>
                          <a:xfrm>
                            <a:off x="1570342" y="121564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CF70C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3" name="Rectangle 363"/>
                        <wps:cNvSpPr/>
                        <wps:spPr>
                          <a:xfrm>
                            <a:off x="1676362" y="111074"/>
                            <a:ext cx="152719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57CF2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t>et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4" name="Rectangle 364"/>
                        <wps:cNvSpPr/>
                        <wps:spPr>
                          <a:xfrm>
                            <a:off x="1837186" y="145433"/>
                            <a:ext cx="10768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E4AC0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5" name="Rectangle 365"/>
                        <wps:cNvSpPr/>
                        <wps:spPr>
                          <a:xfrm>
                            <a:off x="1975787" y="145433"/>
                            <a:ext cx="37881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8AE3B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6" name="Rectangle 366"/>
                        <wps:cNvSpPr/>
                        <wps:spPr>
                          <a:xfrm>
                            <a:off x="2260609" y="111074"/>
                            <a:ext cx="61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7F987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7" name="Rectangle 367"/>
                        <wps:cNvSpPr/>
                        <wps:spPr>
                          <a:xfrm>
                            <a:off x="2306551" y="111074"/>
                            <a:ext cx="327202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0AEC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8"/>
                                </w:rPr>
                                <w:t>C.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Relever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les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grandeurs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au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point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MPP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68" name="Shape 368"/>
                        <wps:cNvSpPr/>
                        <wps:spPr>
                          <a:xfrm>
                            <a:off x="197993" y="435398"/>
                            <a:ext cx="26102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282">
                                <a:moveTo>
                                  <a:pt x="0" y="0"/>
                                </a:moveTo>
                                <a:lnTo>
                                  <a:pt x="261028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69" name="Shape 369"/>
                        <wps:cNvSpPr/>
                        <wps:spPr>
                          <a:xfrm>
                            <a:off x="200533" y="4379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0" name="Rectangle 370"/>
                        <wps:cNvSpPr/>
                        <wps:spPr>
                          <a:xfrm>
                            <a:off x="278981" y="462789"/>
                            <a:ext cx="887313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72F9B4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5"/>
                                </w:rPr>
                                <w:t>Grandeur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1" name="Shape 371"/>
                        <wps:cNvSpPr/>
                        <wps:spPr>
                          <a:xfrm>
                            <a:off x="1024547" y="4379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2" name="Rectangle 372"/>
                        <wps:cNvSpPr/>
                        <wps:spPr>
                          <a:xfrm>
                            <a:off x="1416838" y="462789"/>
                            <a:ext cx="601627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C077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5"/>
                                </w:rPr>
                                <w:t>Valeur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3" name="Shape 373"/>
                        <wps:cNvSpPr/>
                        <wps:spPr>
                          <a:xfrm>
                            <a:off x="2261438" y="4379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4" name="Rectangle 374"/>
                        <wps:cNvSpPr/>
                        <wps:spPr>
                          <a:xfrm>
                            <a:off x="2339886" y="462789"/>
                            <a:ext cx="515262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C7BBA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7"/>
                                </w:rPr>
                                <w:t>Unité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5" name="Shape 375"/>
                        <wps:cNvSpPr/>
                        <wps:spPr>
                          <a:xfrm>
                            <a:off x="2805748" y="437925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6" name="Shape 376"/>
                        <wps:cNvSpPr/>
                        <wps:spPr>
                          <a:xfrm>
                            <a:off x="197993" y="612538"/>
                            <a:ext cx="26102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282">
                                <a:moveTo>
                                  <a:pt x="0" y="0"/>
                                </a:moveTo>
                                <a:lnTo>
                                  <a:pt x="261028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7" name="Shape 377"/>
                        <wps:cNvSpPr/>
                        <wps:spPr>
                          <a:xfrm>
                            <a:off x="200533" y="61506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78" name="Rectangle 378"/>
                        <wps:cNvSpPr/>
                        <wps:spPr>
                          <a:xfrm>
                            <a:off x="439738" y="639361"/>
                            <a:ext cx="12581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D0BBE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79" name="Rectangle 379"/>
                        <wps:cNvSpPr/>
                        <wps:spPr>
                          <a:xfrm>
                            <a:off x="534327" y="687767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2CE22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0" name="Shape 380"/>
                        <wps:cNvSpPr/>
                        <wps:spPr>
                          <a:xfrm>
                            <a:off x="1024547" y="61506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1" name="Shape 381"/>
                        <wps:cNvSpPr/>
                        <wps:spPr>
                          <a:xfrm>
                            <a:off x="1102995" y="754905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2" name="Shape 382"/>
                        <wps:cNvSpPr/>
                        <wps:spPr>
                          <a:xfrm>
                            <a:off x="2261438" y="61506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3" name="Rectangle 383"/>
                        <wps:cNvSpPr/>
                        <wps:spPr>
                          <a:xfrm>
                            <a:off x="2481961" y="605002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BF614C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4" name="Shape 384"/>
                        <wps:cNvSpPr/>
                        <wps:spPr>
                          <a:xfrm>
                            <a:off x="2805748" y="61506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5" name="Shape 385"/>
                        <wps:cNvSpPr/>
                        <wps:spPr>
                          <a:xfrm>
                            <a:off x="197993" y="890884"/>
                            <a:ext cx="26102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282">
                                <a:moveTo>
                                  <a:pt x="0" y="0"/>
                                </a:moveTo>
                                <a:lnTo>
                                  <a:pt x="261028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6" name="Shape 386"/>
                        <wps:cNvSpPr/>
                        <wps:spPr>
                          <a:xfrm>
                            <a:off x="200533" y="893424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87" name="Rectangle 387"/>
                        <wps:cNvSpPr/>
                        <wps:spPr>
                          <a:xfrm>
                            <a:off x="456578" y="917720"/>
                            <a:ext cx="8100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A2282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8" name="Rectangle 388"/>
                        <wps:cNvSpPr/>
                        <wps:spPr>
                          <a:xfrm>
                            <a:off x="517474" y="966126"/>
                            <a:ext cx="325451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13972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9"/>
                                  <w:sz w:val="16"/>
                                </w:rPr>
                                <w:t>MPP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89" name="Shape 389"/>
                        <wps:cNvSpPr/>
                        <wps:spPr>
                          <a:xfrm>
                            <a:off x="1024547" y="893424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0" name="Shape 390"/>
                        <wps:cNvSpPr/>
                        <wps:spPr>
                          <a:xfrm>
                            <a:off x="1102995" y="1033263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1" name="Shape 391"/>
                        <wps:cNvSpPr/>
                        <wps:spPr>
                          <a:xfrm>
                            <a:off x="2261438" y="893424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2" name="Rectangle 392"/>
                        <wps:cNvSpPr/>
                        <wps:spPr>
                          <a:xfrm>
                            <a:off x="2481961" y="883361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10505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3" name="Shape 393"/>
                        <wps:cNvSpPr/>
                        <wps:spPr>
                          <a:xfrm>
                            <a:off x="2805748" y="893424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4" name="Shape 394"/>
                        <wps:cNvSpPr/>
                        <wps:spPr>
                          <a:xfrm>
                            <a:off x="197993" y="1169243"/>
                            <a:ext cx="26102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282">
                                <a:moveTo>
                                  <a:pt x="0" y="0"/>
                                </a:moveTo>
                                <a:lnTo>
                                  <a:pt x="261028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5" name="Shape 395"/>
                        <wps:cNvSpPr/>
                        <wps:spPr>
                          <a:xfrm>
                            <a:off x="200533" y="1171783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6" name="Rectangle 396"/>
                        <wps:cNvSpPr/>
                        <wps:spPr>
                          <a:xfrm>
                            <a:off x="464820" y="1196078"/>
                            <a:ext cx="11829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DBD72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7" name="Rectangle 397"/>
                        <wps:cNvSpPr/>
                        <wps:spPr>
                          <a:xfrm>
                            <a:off x="553771" y="1242759"/>
                            <a:ext cx="26621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8B12E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98" name="Shape 398"/>
                        <wps:cNvSpPr/>
                        <wps:spPr>
                          <a:xfrm>
                            <a:off x="1024547" y="1171783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99" name="Shape 399"/>
                        <wps:cNvSpPr/>
                        <wps:spPr>
                          <a:xfrm>
                            <a:off x="1102995" y="1311622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0" name="Shape 400"/>
                        <wps:cNvSpPr/>
                        <wps:spPr>
                          <a:xfrm>
                            <a:off x="2261438" y="1171783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1" name="Rectangle 401"/>
                        <wps:cNvSpPr/>
                        <wps:spPr>
                          <a:xfrm>
                            <a:off x="2462848" y="1161719"/>
                            <a:ext cx="18819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070F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2" name="Shape 402"/>
                        <wps:cNvSpPr/>
                        <wps:spPr>
                          <a:xfrm>
                            <a:off x="2805748" y="1171783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3" name="Shape 403"/>
                        <wps:cNvSpPr/>
                        <wps:spPr>
                          <a:xfrm>
                            <a:off x="197993" y="1447601"/>
                            <a:ext cx="2610282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610282">
                                <a:moveTo>
                                  <a:pt x="0" y="0"/>
                                </a:moveTo>
                                <a:lnTo>
                                  <a:pt x="2610282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150C275" id="Groupe 20" o:spid="_x0000_s1113" style="width:481.9pt;height:124.1pt;mso-position-horizontal-relative:char;mso-position-vertical-relative:line" coordsize="61200,1576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">
                <v:shape id="Shape 356" o:spid="_x0000_s1114" style="position:absolute;width:61200;height:15761;visibility:visible;mso-wrap-style:square;v-text-anchor:top" coordsize="6120079,157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" path="m54000,l6066080,v29823,,53999,24176,53999,54000l6120079,1522125v,29824,-24176,54000,-53999,54000l54000,1576125c24176,1576125,,1551949,,1522125l,54000c,24176,24176,,54000,xe" fillcolor="#009688" stroked="f" strokeweight="0">
                  <v:stroke miterlimit="83231f" joinstyle="miter"/>
                  <v:path arrowok="t" textboxrect="0,0,6120079,1576125"/>
                </v:shape>
                <v:shape id="Shape 357" o:spid="_x0000_s1115" style="position:absolute;left:180;top:180;width:60840;height:15401;visibility:visible;mso-wrap-style:square;v-text-anchor:top" coordsize="6084080,154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" path="m36000,l6048080,v19882,,36000,16118,36000,36000l6084080,1504125v,19882,-16118,36000,-36000,36000l36000,1540125c16118,1540125,,1524007,,1504125l,36000c,16118,16118,,36000,xe" fillcolor="#e5f4f3" stroked="f" strokeweight="0">
                  <v:stroke miterlimit="83231f" joinstyle="miter"/>
                  <v:path arrowok="t" textboxrect="0,0,6084080,1540125"/>
                </v:shape>
                <v:rect id="Rectangle 358" o:spid="_x0000_s1116" style="position:absolute;left:1979;top:1110;width:511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OqGw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jsLacCYcATl/AwAA//8DAFBLAQItABQABgAIAAAAIQDb4fbL7gAAAIUBAAATAAAAAAAAAAAAAAAA&#10;AAAAAABbQ29udGVudF9UeXBlc10ueG1sUEsBAi0AFAAGAAgAAAAhAFr0LFu/AAAAFQEAAAsAAAAA&#10;AAAAAAAAAAAAHwEAAF9yZWxzLy5yZWxzUEsBAi0AFAAGAAgAAAAhAI86obDBAAAA3AAAAA8AAAAA&#10;AAAAAAAAAAAABwIAAGRycy9kb3ducmV2LnhtbFBLBQYAAAAAAwADALcAAAD1AgAAAAA=&#10;" filled="f" stroked="f">
                  <v:textbox inset="0,0,0,0">
                    <w:txbxContent>
                      <w:p w14:paraId="2BE15C7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8"/>
                          </w:rPr>
                          <w:t>Régler</w:t>
                        </w:r>
                      </w:p>
                    </w:txbxContent>
                  </v:textbox>
                </v:rect>
                <v:rect id="Rectangle 359" o:spid="_x0000_s1117" style="position:absolute;left:6284;top:1454;width:144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dgQr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" filled="f" stroked="f">
                  <v:textbox inset="0,0,0,0">
                    <w:txbxContent>
                      <w:p w14:paraId="1259296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G</w:t>
                        </w:r>
                      </w:p>
                    </w:txbxContent>
                  </v:textbox>
                </v:rect>
                <v:rect id="Rectangle 360" o:spid="_x0000_s1118" style="position:absolute;left:7758;top:1454;width:563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IGcL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" filled="f" stroked="f">
                  <v:textbox inset="0,0,0,0">
                    <w:txbxContent>
                      <w:p w14:paraId="4DDCE1F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=1000</w:t>
                        </w:r>
                      </w:p>
                    </w:txbxContent>
                  </v:textbox>
                </v:rect>
                <v:rect id="Rectangle 361" o:spid="_x0000_s1119" style="position:absolute;left:12452;top:1110;width:43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bMKQ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NBswpDEAAAA3AAAAA8A&#10;AAAAAAAAAAAAAAAABwIAAGRycy9kb3ducmV2LnhtbFBLBQYAAAAAAwADALcAAAD4AgAAAAA=&#10;" filled="f" stroked="f">
                  <v:textbox inset="0,0,0,0">
                    <w:txbxContent>
                      <w:p w14:paraId="60D4EAC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W/m</w:t>
                        </w:r>
                      </w:p>
                    </w:txbxContent>
                  </v:textbox>
                </v:rect>
                <v:rect id="Rectangle 362" o:spid="_x0000_s1120" style="position:absolute;left:15703;top:1215;width:71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vlzn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CC+XOfEAAAA3AAAAA8A&#10;AAAAAAAAAAAAAAAABwIAAGRycy9kb3ducmV2LnhtbFBLBQYAAAAAAwADALcAAAD4AgAAAAA=&#10;" filled="f" stroked="f">
                  <v:textbox inset="0,0,0,0">
                    <w:txbxContent>
                      <w:p w14:paraId="4ACF70C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363" o:spid="_x0000_s1121" style="position:absolute;left:16763;top:1110;width:152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8vl8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UMR0P4nAlHQM7fAAAA//8DAFBLAQItABQABgAIAAAAIQDb4fbL7gAAAIUBAAATAAAAAAAAAAAA&#10;AAAAAAAAAABbQ29udGVudF9UeXBlc10ueG1sUEsBAi0AFAAGAAgAAAAhAFr0LFu/AAAAFQEAAAsA&#10;AAAAAAAAAAAAAAAAHwEAAF9yZWxzLy5yZWxzUEsBAi0AFAAGAAgAAAAhAE/y+XzEAAAA3AAAAA8A&#10;AAAAAAAAAAAAAAAABwIAAGRycy9kb3ducmV2LnhtbFBLBQYAAAAAAwADALcAAAD4AgAAAAA=&#10;" filled="f" stroked="f">
                  <v:textbox inset="0,0,0,0">
                    <w:txbxContent>
                      <w:p w14:paraId="2AD57CF2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t>et</w:t>
                        </w:r>
                      </w:p>
                    </w:txbxContent>
                  </v:textbox>
                </v:rect>
                <v:rect id="Rectangle 364" o:spid="_x0000_s1122" style="position:absolute;left:18371;top:1454;width:107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G2EI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wBthCMYAAADcAAAA&#10;DwAAAAAAAAAAAAAAAAAHAgAAZHJzL2Rvd25yZXYueG1sUEsFBgAAAAADAAMAtwAAAPoCAAAAAA==&#10;" filled="f" stroked="f">
                  <v:textbox inset="0,0,0,0">
                    <w:txbxContent>
                      <w:p w14:paraId="04E4AC0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365" o:spid="_x0000_s1123" style="position:absolute;left:19757;top:1454;width:378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V8ST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3iPP+B6JhwBOb8AAAD//wMAUEsBAi0AFAAGAAgAAAAhANvh9svuAAAAhQEAABMAAAAAAAAA&#10;AAAAAAAAAAAAAFtDb250ZW50X1R5cGVzXS54bWxQSwECLQAUAAYACAAAACEAWvQsW78AAAAVAQAA&#10;CwAAAAAAAAAAAAAAAAAfAQAAX3JlbHMvLnJlbHNQSwECLQAUAAYACAAAACEAr1fEk8YAAADcAAAA&#10;DwAAAAAAAAAAAAAAAAAHAgAAZHJzL2Rvd25yZXYueG1sUEsFBgAAAAADAAMAtwAAAPoCAAAAAA==&#10;" filled="f" stroked="f">
                  <v:textbox inset="0,0,0,0">
                    <w:txbxContent>
                      <w:p w14:paraId="108AE3B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=25</w:t>
                        </w:r>
                      </w:p>
                    </w:txbxContent>
                  </v:textbox>
                </v:rect>
                <v:rect id="Rectangle 366" o:spid="_x0000_s1124" style="position:absolute;left:22606;top:1110;width:611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hVrk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sFLHMPtTDgCcnMFAAD//wMAUEsBAi0AFAAGAAgAAAAhANvh9svuAAAAhQEAABMAAAAAAAAA&#10;AAAAAAAAAAAAAFtDb250ZW50X1R5cGVzXS54bWxQSwECLQAUAAYACAAAACEAWvQsW78AAAAVAQAA&#10;CwAAAAAAAAAAAAAAAAAfAQAAX3JlbHMvLnJlbHNQSwECLQAUAAYACAAAACEAX4Va5MYAAADcAAAA&#10;DwAAAAAAAAAAAAAAAAAHAgAAZHJzL2Rvd25yZXYueG1sUEsFBgAAAAADAAMAtwAAAPoCAAAAAA==&#10;" filled="f" stroked="f">
                  <v:textbox inset="0,0,0,0">
                    <w:txbxContent>
                      <w:p w14:paraId="2E07F987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°</w:t>
                        </w:r>
                      </w:p>
                    </w:txbxContent>
                  </v:textbox>
                </v:rect>
                <v:rect id="Rectangle 367" o:spid="_x0000_s1125" style="position:absolute;left:23065;top:1110;width:3272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yf9/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" filled="f" stroked="f">
                  <v:textbox inset="0,0,0,0">
                    <w:txbxContent>
                      <w:p w14:paraId="2B00AEC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8"/>
                          </w:rPr>
                          <w:t>C.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Relever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les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grandeurs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au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point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MPP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:</w:t>
                        </w:r>
                      </w:p>
                    </w:txbxContent>
                  </v:textbox>
                </v:rect>
                <v:shape id="Shape 368" o:spid="_x0000_s1126" style="position:absolute;left:1979;top:4353;width:26103;height:0;visibility:visible;mso-wrap-style:square;v-text-anchor:top" coordsize="26102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" path="m,l2610282,e" filled="f" strokeweight=".14042mm">
                  <v:stroke miterlimit="83231f" joinstyle="miter"/>
                  <v:path arrowok="t" textboxrect="0,0,2610282,0"/>
                </v:shape>
                <v:shape id="Shape 369" o:spid="_x0000_s1127" style="position:absolute;left:2005;top:4379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370" o:spid="_x0000_s1128" style="position:absolute;left:2789;top:4627;width:8873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+fHW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8cCYcATl/AwAA//8DAFBLAQItABQABgAIAAAAIQDb4fbL7gAAAIUBAAATAAAAAAAAAAAAAAAA&#10;AAAAAABbQ29udGVudF9UeXBlc10ueG1sUEsBAi0AFAAGAAgAAAAhAFr0LFu/AAAAFQEAAAsAAAAA&#10;AAAAAAAAAAAAHwEAAF9yZWxzLy5yZWxzUEsBAi0AFAAGAAgAAAAhADr58dbBAAAA3AAAAA8AAAAA&#10;AAAAAAAAAAAABwIAAGRycy9kb3ducmV2LnhtbFBLBQYAAAAAAwADALcAAAD1AgAAAAA=&#10;" filled="f" stroked="f">
                  <v:textbox inset="0,0,0,0">
                    <w:txbxContent>
                      <w:p w14:paraId="572F9B4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5"/>
                          </w:rPr>
                          <w:t>Grandeur</w:t>
                        </w:r>
                      </w:p>
                    </w:txbxContent>
                  </v:textbox>
                </v:rect>
                <v:shape id="Shape 371" o:spid="_x0000_s1129" style="position:absolute;left:10245;top:4379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372" o:spid="_x0000_s1130" style="position:absolute;left:14168;top:4627;width:601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Z8o6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" filled="f" stroked="f">
                  <v:textbox inset="0,0,0,0">
                    <w:txbxContent>
                      <w:p w14:paraId="162C077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5"/>
                          </w:rPr>
                          <w:t>Valeur</w:t>
                        </w:r>
                      </w:p>
                    </w:txbxContent>
                  </v:textbox>
                </v:rect>
                <v:shape id="Shape 373" o:spid="_x0000_s1131" style="position:absolute;left:22614;top:4379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374" o:spid="_x0000_s1132" style="position:absolute;left:23398;top:4627;width:5153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wvfV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yOoH/M+EIyMUfAAAA//8DAFBLAQItABQABgAIAAAAIQDb4fbL7gAAAIUBAAATAAAAAAAA&#10;AAAAAAAAAAAAAABbQ29udGVudF9UeXBlc10ueG1sUEsBAi0AFAAGAAgAAAAhAFr0LFu/AAAAFQEA&#10;AAsAAAAAAAAAAAAAAAAAHwEAAF9yZWxzLy5yZWxzUEsBAi0AFAAGAAgAAAAhAEXC99XHAAAA3AAA&#10;AA8AAAAAAAAAAAAAAAAABwIAAGRycy9kb3ducmV2LnhtbFBLBQYAAAAAAwADALcAAAD7AgAAAAA=&#10;" filled="f" stroked="f">
                  <v:textbox inset="0,0,0,0">
                    <w:txbxContent>
                      <w:p w14:paraId="2DC7BBA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7"/>
                          </w:rPr>
                          <w:t>Unité</w:t>
                        </w:r>
                      </w:p>
                    </w:txbxContent>
                  </v:textbox>
                </v:rect>
                <v:shape id="Shape 375" o:spid="_x0000_s1133" style="position:absolute;left:28057;top:4379;width:0;height:1720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" path="m,172072l,e" filled="f" strokeweight=".14042mm">
                  <v:stroke miterlimit="83231f" joinstyle="miter"/>
                  <v:path arrowok="t" textboxrect="0,0,0,172072"/>
                </v:shape>
                <v:shape id="Shape 376" o:spid="_x0000_s1134" style="position:absolute;left:1979;top:6125;width:26103;height:0;visibility:visible;mso-wrap-style:square;v-text-anchor:top" coordsize="26102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" path="m,l2610282,e" filled="f" strokeweight=".14042mm">
                  <v:stroke miterlimit="83231f" joinstyle="miter"/>
                  <v:path arrowok="t" textboxrect="0,0,2610282,0"/>
                </v:shape>
                <v:shape id="Shape 377" o:spid="_x0000_s1135" style="position:absolute;left:2005;top:6150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rect id="Rectangle 378" o:spid="_x0000_s1136" style="position:absolute;left:4397;top:6393;width:125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" filled="f" stroked="f">
                  <v:textbox inset="0,0,0,0">
                    <w:txbxContent>
                      <w:p w14:paraId="2FD0BBE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379" o:spid="_x0000_s1137" style="position:absolute;left:5343;top:6877;width:325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w1hL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" filled="f" stroked="f">
                  <v:textbox inset="0,0,0,0">
                    <w:txbxContent>
                      <w:p w14:paraId="1C2CE22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shape id="Shape 380" o:spid="_x0000_s1138" style="position:absolute;left:10245;top:6150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" path="m,273291l,e" filled="f" strokeweight=".14042mm">
                  <v:stroke miterlimit="83231f" joinstyle="miter"/>
                  <v:path arrowok="t" textboxrect="0,0,0,273291"/>
                </v:shape>
                <v:shape id="Shape 381" o:spid="_x0000_s1139" style="position:absolute;left:11029;top:7549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" path="m,l1079995,e" filled="f" strokeweight=".15381mm">
                  <v:stroke miterlimit="83231f" joinstyle="miter"/>
                  <v:path arrowok="t" textboxrect="0,0,1079995,0"/>
                </v:shape>
                <v:shape id="Shape 382" o:spid="_x0000_s1140" style="position:absolute;left:22614;top:6150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rect id="Rectangle 383" o:spid="_x0000_s1141" style="position:absolute;left:24819;top:6050;width:137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" filled="f" stroked="f">
                  <v:textbox inset="0,0,0,0">
                    <w:txbxContent>
                      <w:p w14:paraId="3BF614C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V</w:t>
                        </w:r>
                      </w:p>
                    </w:txbxContent>
                  </v:textbox>
                </v:rect>
                <v:shape id="Shape 384" o:spid="_x0000_s1142" style="position:absolute;left:28057;top:6150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shape id="Shape 385" o:spid="_x0000_s1143" style="position:absolute;left:1979;top:8908;width:26103;height:0;visibility:visible;mso-wrap-style:square;v-text-anchor:top" coordsize="26102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" path="m,l2610282,e" filled="f" strokeweight=".14042mm">
                  <v:stroke miterlimit="83231f" joinstyle="miter"/>
                  <v:path arrowok="t" textboxrect="0,0,2610282,0"/>
                </v:shape>
                <v:shape id="Shape 386" o:spid="_x0000_s1144" style="position:absolute;left:2005;top:8934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rect id="Rectangle 387" o:spid="_x0000_s1145" style="position:absolute;left:4565;top:9177;width: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xRm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UzjV/g7E46AzH4BAAD//wMAUEsBAi0AFAAGAAgAAAAhANvh9svuAAAAhQEAABMAAAAAAAAA&#10;AAAAAAAAAAAAAFtDb250ZW50X1R5cGVzXS54bWxQSwECLQAUAAYACAAAACEAWvQsW78AAAAVAQAA&#10;CwAAAAAAAAAAAAAAAAAfAQAAX3JlbHMvLnJlbHNQSwECLQAUAAYACAAAACEAgMUZhcYAAADcAAAA&#10;DwAAAAAAAAAAAAAAAAAHAgAAZHJzL2Rvd25yZXYueG1sUEsFBgAAAAADAAMAtwAAAPoCAAAAAA==&#10;" filled="f" stroked="f">
                  <v:textbox inset="0,0,0,0">
                    <w:txbxContent>
                      <w:p w14:paraId="17A2282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388" o:spid="_x0000_s1146" style="position:absolute;left:5174;top:9661;width:3255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Wo33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w&#10;icPacCYcAbl4AwAA//8DAFBLAQItABQABgAIAAAAIQDb4fbL7gAAAIUBAAATAAAAAAAAAAAAAAAA&#10;AAAAAABbQ29udGVudF9UeXBlc10ueG1sUEsBAi0AFAAGAAgAAAAhAFr0LFu/AAAAFQEAAAsAAAAA&#10;AAAAAAAAAAAAHwEAAF9yZWxzLy5yZWxzUEsBAi0AFAAGAAgAAAAhAPFajffBAAAA3AAAAA8AAAAA&#10;AAAAAAAAAAAABwIAAGRycy9kb3ducmV2LnhtbFBLBQYAAAAAAwADALcAAAD1AgAAAAA=&#10;" filled="f" stroked="f">
                  <v:textbox inset="0,0,0,0">
                    <w:txbxContent>
                      <w:p w14:paraId="2813972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9"/>
                            <w:sz w:val="16"/>
                          </w:rPr>
                          <w:t>MPP</w:t>
                        </w:r>
                      </w:p>
                    </w:txbxContent>
                  </v:textbox>
                </v:rect>
                <v:shape id="Shape 389" o:spid="_x0000_s1147" style="position:absolute;left:10245;top:8934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390" o:spid="_x0000_s1148" style="position:absolute;left:11029;top:10332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" path="m,l1079995,e" filled="f" strokeweight=".15381mm">
                  <v:stroke miterlimit="83231f" joinstyle="miter"/>
                  <v:path arrowok="t" textboxrect="0,0,1079995,0"/>
                </v:shape>
                <v:shape id="Shape 391" o:spid="_x0000_s1149" style="position:absolute;left:22614;top:8934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" path="m,273291l,e" filled="f" strokeweight=".14042mm">
                  <v:stroke miterlimit="83231f" joinstyle="miter"/>
                  <v:path arrowok="t" textboxrect="0,0,0,273291"/>
                </v:shape>
                <v:rect id="Rectangle 392" o:spid="_x0000_s1150" style="position:absolute;left:24819;top:8833;width:137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ayzA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uZJDP9nwhGQ6z8AAAD//wMAUEsBAi0AFAAGAAgAAAAhANvh9svuAAAAhQEAABMAAAAAAAAA&#10;AAAAAAAAAAAAAFtDb250ZW50X1R5cGVzXS54bWxQSwECLQAUAAYACAAAACEAWvQsW78AAAAVAQAA&#10;CwAAAAAAAAAAAAAAAAAfAQAAX3JlbHMvLnJlbHNQSwECLQAUAAYACAAAACEAFWsswMYAAADcAAAA&#10;DwAAAAAAAAAAAAAAAAAHAgAAZHJzL2Rvd25yZXYueG1sUEsFBgAAAAADAAMAtwAAAPoCAAAAAA==&#10;" filled="f" stroked="f">
                  <v:textbox inset="0,0,0,0">
                    <w:txbxContent>
                      <w:p w14:paraId="2510505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2"/>
                          </w:rPr>
                          <w:t>A</w:t>
                        </w:r>
                      </w:p>
                    </w:txbxContent>
                  </v:textbox>
                </v:rect>
                <v:shape id="Shape 393" o:spid="_x0000_s1151" style="position:absolute;left:28057;top:8934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394" o:spid="_x0000_s1152" style="position:absolute;left:1979;top:11692;width:26103;height:0;visibility:visible;mso-wrap-style:square;v-text-anchor:top" coordsize="26102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" path="m,l2610282,e" filled="f" strokeweight=".14042mm">
                  <v:stroke miterlimit="83231f" joinstyle="miter"/>
                  <v:path arrowok="t" textboxrect="0,0,2610282,0"/>
                </v:shape>
                <v:shape id="Shape 395" o:spid="_x0000_s1153" style="position:absolute;left:2005;top:11717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" path="m,273291l,e" filled="f" strokeweight=".14042mm">
                  <v:stroke miterlimit="83231f" joinstyle="miter"/>
                  <v:path arrowok="t" textboxrect="0,0,0,273291"/>
                </v:shape>
                <v:rect id="Rectangle 396" o:spid="_x0000_s1154" style="position:absolute;left:4648;top:11960;width:118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UCrD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" filled="f" stroked="f">
                  <v:textbox inset="0,0,0,0">
                    <w:txbxContent>
                      <w:p w14:paraId="24DBD72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397" o:spid="_x0000_s1155" style="position:absolute;left:5537;top:12427;width:266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HI9Y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AFHI9YxQAAANwAAAAP&#10;AAAAAAAAAAAAAAAAAAcCAABkcnMvZG93bnJldi54bWxQSwUGAAAAAAMAAwC3AAAA+QIAAAAA&#10;" filled="f" stroked="f">
                  <v:textbox inset="0,0,0,0">
                    <w:txbxContent>
                      <w:p w14:paraId="328B12E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shape id="Shape 398" o:spid="_x0000_s1156" style="position:absolute;left:10245;top:11717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" path="m,273291l,e" filled="f" strokeweight=".14042mm">
                  <v:stroke miterlimit="83231f" joinstyle="miter"/>
                  <v:path arrowok="t" textboxrect="0,0,0,273291"/>
                </v:shape>
                <v:shape id="Shape 399" o:spid="_x0000_s1157" style="position:absolute;left:11029;top:13116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shape id="Shape 400" o:spid="_x0000_s1158" style="position:absolute;left:22614;top:11717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" path="m,273291l,e" filled="f" strokeweight=".14042mm">
                  <v:stroke miterlimit="83231f" joinstyle="miter"/>
                  <v:path arrowok="t" textboxrect="0,0,0,273291"/>
                </v:shape>
                <v:rect id="Rectangle 401" o:spid="_x0000_s1159" style="position:absolute;left:24628;top:11617;width:188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GepVxQAAANwAAAAPAAAAZHJzL2Rvd25yZXYueG1sRI9Ba8JA&#10;FITvgv9heUJvZpMi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DNGepVxQAAANwAAAAP&#10;AAAAAAAAAAAAAAAAAAcCAABkcnMvZG93bnJldi54bWxQSwUGAAAAAAMAAwC3AAAA+QIAAAAA&#10;" filled="f" stroked="f">
                  <v:textbox inset="0,0,0,0">
                    <w:txbxContent>
                      <w:p w14:paraId="258070F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</w:t>
                        </w:r>
                      </w:p>
                    </w:txbxContent>
                  </v:textbox>
                </v:rect>
                <v:shape id="Shape 402" o:spid="_x0000_s1160" style="position:absolute;left:28057;top:11717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shape id="Shape 403" o:spid="_x0000_s1161" style="position:absolute;left:1979;top:14476;width:26103;height:0;visibility:visible;mso-wrap-style:square;v-text-anchor:top" coordsize="2610282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" path="m,l2610282,e" filled="f" strokeweight=".14042mm">
                  <v:stroke miterlimit="83231f" joinstyle="miter"/>
                  <v:path arrowok="t" textboxrect="0,0,2610282,0"/>
                </v:shape>
                <w10:anchorlock/>
              </v:group>
            </w:pict>
          </mc:Fallback>
        </mc:AlternateContent>
      </w:r>
    </w:p>
    <w:p w14:paraId="4440CD5D" w14:textId="77777777" w:rsidR="00FD0548" w:rsidRDefault="00FD0548" w:rsidP="00E20621">
      <w:pPr>
        <w:shd w:val="clear" w:color="auto" w:fill="FFFFFF"/>
        <w:spacing w:line="240" w:lineRule="auto"/>
        <w:contextualSpacing/>
        <w:rPr>
          <w:i/>
          <w:iCs/>
        </w:rPr>
      </w:pPr>
    </w:p>
    <w:p w14:paraId="4DAAF469" w14:textId="0F958588" w:rsidR="00FD0548" w:rsidRPr="00FD0548" w:rsidRDefault="00FD0548" w:rsidP="00DC4928">
      <w:pPr>
        <w:pStyle w:val="Titre2"/>
        <w:numPr>
          <w:ilvl w:val="1"/>
          <w:numId w:val="60"/>
        </w:numPr>
      </w:pPr>
      <w:r w:rsidRPr="00FD0548">
        <w:lastRenderedPageBreak/>
        <w:t>Influence de l’irradiance G</w:t>
      </w:r>
    </w:p>
    <w:p w14:paraId="5DE256C9" w14:textId="447D6BDD" w:rsidR="00E20621" w:rsidRPr="00FD0548" w:rsidRDefault="00DC4928" w:rsidP="00E20621">
      <w:pPr>
        <w:shd w:val="clear" w:color="auto" w:fill="FFFFFF"/>
        <w:spacing w:line="240" w:lineRule="auto"/>
        <w:contextualSpacing/>
        <w:rPr>
          <w:i/>
          <w:iCs/>
        </w:rPr>
      </w:pPr>
      <w:r w:rsidRPr="00FD0548">
        <w:rPr>
          <w:i/>
          <w:iCs/>
          <w:noProof/>
        </w:rPr>
        <mc:AlternateContent>
          <mc:Choice Requires="wpg">
            <w:drawing>
              <wp:inline distT="0" distB="0" distL="0" distR="0" wp14:anchorId="59D576E5" wp14:editId="5298A1A0">
                <wp:extent cx="6120130" cy="1818640"/>
                <wp:effectExtent l="0" t="0" r="0" b="0"/>
                <wp:docPr id="1318763090" name="Groupe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818640"/>
                          <a:chOff x="0" y="0"/>
                          <a:chExt cx="6120079" cy="1818646"/>
                        </a:xfrm>
                      </wpg:grpSpPr>
                      <wps:wsp>
                        <wps:cNvPr id="7675" name="Rectangle 7675"/>
                        <wps:cNvSpPr/>
                        <wps:spPr>
                          <a:xfrm>
                            <a:off x="0" y="0"/>
                            <a:ext cx="290221" cy="25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6EAAFB" w14:textId="34A4EC7B" w:rsidR="00E20621" w:rsidRDefault="00E20621" w:rsidP="00E20621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6" name="Rectangle 7676"/>
                        <wps:cNvSpPr/>
                        <wps:spPr>
                          <a:xfrm>
                            <a:off x="275148" y="0"/>
                            <a:ext cx="2837857" cy="25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B0651" w14:textId="39892C6F" w:rsidR="00E20621" w:rsidRDefault="00E20621" w:rsidP="00E20621">
                              <w:pPr>
                                <w:spacing w:after="160" w:line="259" w:lineRule="auto"/>
                              </w:pP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5" name="Shape 405"/>
                        <wps:cNvSpPr/>
                        <wps:spPr>
                          <a:xfrm>
                            <a:off x="0" y="242522"/>
                            <a:ext cx="6120079" cy="1576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576125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1"/>
                                </a:cubicBezTo>
                                <a:lnTo>
                                  <a:pt x="6120079" y="1522125"/>
                                </a:lnTo>
                                <a:cubicBezTo>
                                  <a:pt x="6120079" y="1551949"/>
                                  <a:pt x="6095903" y="1576125"/>
                                  <a:pt x="6066080" y="1576125"/>
                                </a:cubicBezTo>
                                <a:lnTo>
                                  <a:pt x="54000" y="1576125"/>
                                </a:lnTo>
                                <a:cubicBezTo>
                                  <a:pt x="24176" y="1576125"/>
                                  <a:pt x="0" y="1551949"/>
                                  <a:pt x="0" y="1522125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6" name="Shape 406"/>
                        <wps:cNvSpPr/>
                        <wps:spPr>
                          <a:xfrm>
                            <a:off x="18000" y="260522"/>
                            <a:ext cx="6084080" cy="154012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540125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1"/>
                                </a:cubicBezTo>
                                <a:lnTo>
                                  <a:pt x="6084080" y="1504125"/>
                                </a:lnTo>
                                <a:cubicBezTo>
                                  <a:pt x="6084080" y="1524007"/>
                                  <a:pt x="6067962" y="1540125"/>
                                  <a:pt x="6048080" y="1540125"/>
                                </a:cubicBezTo>
                                <a:lnTo>
                                  <a:pt x="36000" y="1540125"/>
                                </a:lnTo>
                                <a:cubicBezTo>
                                  <a:pt x="16118" y="1540125"/>
                                  <a:pt x="0" y="1524007"/>
                                  <a:pt x="0" y="1504125"/>
                                </a:cubicBezTo>
                                <a:lnTo>
                                  <a:pt x="0" y="36001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F4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07" name="Rectangle 407"/>
                        <wps:cNvSpPr/>
                        <wps:spPr>
                          <a:xfrm>
                            <a:off x="197993" y="353595"/>
                            <a:ext cx="913626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AC652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7"/>
                                </w:rPr>
                                <w:t>Faire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varier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8" name="Rectangle 408"/>
                        <wps:cNvSpPr/>
                        <wps:spPr>
                          <a:xfrm>
                            <a:off x="930927" y="387954"/>
                            <a:ext cx="14487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EC96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9" name="Rectangle 409"/>
                        <wps:cNvSpPr/>
                        <wps:spPr>
                          <a:xfrm>
                            <a:off x="1085710" y="353595"/>
                            <a:ext cx="47857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FA06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w w:val="98"/>
                                </w:rPr>
                                <w:t xml:space="preserve"> </w:t>
                              </w:r>
                              <w:r>
                                <w:rPr>
                                  <w:w w:val="98"/>
                                </w:rPr>
                                <w:t>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0" name="Rectangle 410"/>
                        <wps:cNvSpPr/>
                        <wps:spPr>
                          <a:xfrm>
                            <a:off x="1491399" y="380196"/>
                            <a:ext cx="184266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9A482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1" name="Rectangle 411"/>
                        <wps:cNvSpPr/>
                        <wps:spPr>
                          <a:xfrm>
                            <a:off x="1675942" y="353595"/>
                            <a:ext cx="27485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150F8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2" name="Rectangle 412"/>
                        <wps:cNvSpPr/>
                        <wps:spPr>
                          <a:xfrm>
                            <a:off x="1928456" y="380196"/>
                            <a:ext cx="184266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93DE4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9" name="Rectangle 7679"/>
                        <wps:cNvSpPr/>
                        <wps:spPr>
                          <a:xfrm>
                            <a:off x="2365511" y="353595"/>
                            <a:ext cx="43245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FC9F0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7" name="Rectangle 7677"/>
                        <wps:cNvSpPr/>
                        <wps:spPr>
                          <a:xfrm>
                            <a:off x="2112998" y="353595"/>
                            <a:ext cx="27485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F6A72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4" name="Rectangle 414"/>
                        <wps:cNvSpPr/>
                        <wps:spPr>
                          <a:xfrm>
                            <a:off x="2690698" y="364085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8A33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5" name="Rectangle 415"/>
                        <wps:cNvSpPr/>
                        <wps:spPr>
                          <a:xfrm>
                            <a:off x="2796718" y="353595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FE29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6" name="Shape 416"/>
                        <wps:cNvSpPr/>
                        <wps:spPr>
                          <a:xfrm>
                            <a:off x="197993" y="677920"/>
                            <a:ext cx="4166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6959">
                                <a:moveTo>
                                  <a:pt x="0" y="0"/>
                                </a:moveTo>
                                <a:lnTo>
                                  <a:pt x="41669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7" name="Shape 417"/>
                        <wps:cNvSpPr/>
                        <wps:spPr>
                          <a:xfrm>
                            <a:off x="200533" y="6804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18" name="Rectangle 418"/>
                        <wps:cNvSpPr/>
                        <wps:spPr>
                          <a:xfrm>
                            <a:off x="278981" y="705297"/>
                            <a:ext cx="887313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7DBD2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5"/>
                                </w:rPr>
                                <w:t>Grandeur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19" name="Shape 419"/>
                        <wps:cNvSpPr/>
                        <wps:spPr>
                          <a:xfrm>
                            <a:off x="1024547" y="6804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0" name="Rectangle 420"/>
                        <wps:cNvSpPr/>
                        <wps:spPr>
                          <a:xfrm>
                            <a:off x="1102995" y="704743"/>
                            <a:ext cx="14487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2F85C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1" name="Rectangle 421"/>
                        <wps:cNvSpPr/>
                        <wps:spPr>
                          <a:xfrm>
                            <a:off x="1250435" y="704743"/>
                            <a:ext cx="56307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118ED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=1000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2" name="Rectangle 422"/>
                        <wps:cNvSpPr/>
                        <wps:spPr>
                          <a:xfrm>
                            <a:off x="1719662" y="670384"/>
                            <a:ext cx="43245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E855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3" name="Rectangle 423"/>
                        <wps:cNvSpPr/>
                        <wps:spPr>
                          <a:xfrm>
                            <a:off x="2044827" y="680874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254E9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4" name="Shape 424"/>
                        <wps:cNvSpPr/>
                        <wps:spPr>
                          <a:xfrm>
                            <a:off x="2183359" y="6804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25" name="Rectangle 425"/>
                        <wps:cNvSpPr/>
                        <wps:spPr>
                          <a:xfrm>
                            <a:off x="2261807" y="704743"/>
                            <a:ext cx="14487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832F1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6" name="Rectangle 426"/>
                        <wps:cNvSpPr/>
                        <wps:spPr>
                          <a:xfrm>
                            <a:off x="2409247" y="704743"/>
                            <a:ext cx="470946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2DDEA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=600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7" name="Rectangle 427"/>
                        <wps:cNvSpPr/>
                        <wps:spPr>
                          <a:xfrm>
                            <a:off x="2809200" y="670384"/>
                            <a:ext cx="43245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DA667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8" name="Rectangle 428"/>
                        <wps:cNvSpPr/>
                        <wps:spPr>
                          <a:xfrm>
                            <a:off x="3134360" y="680874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903DA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29" name="Shape 429"/>
                        <wps:cNvSpPr/>
                        <wps:spPr>
                          <a:xfrm>
                            <a:off x="3272892" y="6804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0" name="Rectangle 430"/>
                        <wps:cNvSpPr/>
                        <wps:spPr>
                          <a:xfrm>
                            <a:off x="3351340" y="704743"/>
                            <a:ext cx="14486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8DB95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1" name="Rectangle 431"/>
                        <wps:cNvSpPr/>
                        <wps:spPr>
                          <a:xfrm>
                            <a:off x="3498780" y="704743"/>
                            <a:ext cx="470946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6681A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=200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2" name="Rectangle 432"/>
                        <wps:cNvSpPr/>
                        <wps:spPr>
                          <a:xfrm>
                            <a:off x="3898733" y="670384"/>
                            <a:ext cx="43245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A65AE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3" name="Rectangle 433"/>
                        <wps:cNvSpPr/>
                        <wps:spPr>
                          <a:xfrm>
                            <a:off x="4223894" y="680874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898B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4" name="Shape 434"/>
                        <wps:cNvSpPr/>
                        <wps:spPr>
                          <a:xfrm>
                            <a:off x="4362425" y="680447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5" name="Shape 435"/>
                        <wps:cNvSpPr/>
                        <wps:spPr>
                          <a:xfrm>
                            <a:off x="197993" y="855047"/>
                            <a:ext cx="4166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6959">
                                <a:moveTo>
                                  <a:pt x="0" y="0"/>
                                </a:moveTo>
                                <a:lnTo>
                                  <a:pt x="41669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6" name="Shape 436"/>
                        <wps:cNvSpPr/>
                        <wps:spPr>
                          <a:xfrm>
                            <a:off x="200533" y="85758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37" name="Rectangle 437"/>
                        <wps:cNvSpPr/>
                        <wps:spPr>
                          <a:xfrm>
                            <a:off x="405651" y="881883"/>
                            <a:ext cx="8100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427C2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38" name="Rectangle 438"/>
                        <wps:cNvSpPr/>
                        <wps:spPr>
                          <a:xfrm>
                            <a:off x="466547" y="929070"/>
                            <a:ext cx="119963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7FD2B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9"/>
                                  <w:sz w:val="16"/>
                                </w:rPr>
                                <w:t>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3" name="Rectangle 7683"/>
                        <wps:cNvSpPr/>
                        <wps:spPr>
                          <a:xfrm>
                            <a:off x="765851" y="847523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FB42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5" name="Rectangle 7685"/>
                        <wps:cNvSpPr/>
                        <wps:spPr>
                          <a:xfrm>
                            <a:off x="662593" y="847523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2FCCD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2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2" name="Rectangle 7682"/>
                        <wps:cNvSpPr/>
                        <wps:spPr>
                          <a:xfrm>
                            <a:off x="609003" y="847523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E89397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0" name="Shape 440"/>
                        <wps:cNvSpPr/>
                        <wps:spPr>
                          <a:xfrm>
                            <a:off x="1024547" y="85758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1" name="Shape 441"/>
                        <wps:cNvSpPr/>
                        <wps:spPr>
                          <a:xfrm>
                            <a:off x="1243952" y="997426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2" name="Shape 442"/>
                        <wps:cNvSpPr/>
                        <wps:spPr>
                          <a:xfrm>
                            <a:off x="2183359" y="85758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3" name="Shape 443"/>
                        <wps:cNvSpPr/>
                        <wps:spPr>
                          <a:xfrm>
                            <a:off x="2368131" y="997426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4" name="Shape 444"/>
                        <wps:cNvSpPr/>
                        <wps:spPr>
                          <a:xfrm>
                            <a:off x="3272892" y="85758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5" name="Shape 445"/>
                        <wps:cNvSpPr/>
                        <wps:spPr>
                          <a:xfrm>
                            <a:off x="3457664" y="997426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6" name="Shape 446"/>
                        <wps:cNvSpPr/>
                        <wps:spPr>
                          <a:xfrm>
                            <a:off x="4362425" y="85758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Shape 447"/>
                        <wps:cNvSpPr/>
                        <wps:spPr>
                          <a:xfrm>
                            <a:off x="197993" y="1133405"/>
                            <a:ext cx="4166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6959">
                                <a:moveTo>
                                  <a:pt x="0" y="0"/>
                                </a:moveTo>
                                <a:lnTo>
                                  <a:pt x="41669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8" name="Shape 448"/>
                        <wps:cNvSpPr/>
                        <wps:spPr>
                          <a:xfrm>
                            <a:off x="200533" y="113594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Rectangle 449"/>
                        <wps:cNvSpPr/>
                        <wps:spPr>
                          <a:xfrm>
                            <a:off x="381635" y="1160241"/>
                            <a:ext cx="12581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FED5B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0" name="Rectangle 450"/>
                        <wps:cNvSpPr/>
                        <wps:spPr>
                          <a:xfrm>
                            <a:off x="476225" y="1207428"/>
                            <a:ext cx="139093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A4CAB7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spacing w:val="5"/>
                                  <w:w w:val="105"/>
                                  <w:sz w:val="16"/>
                                </w:rPr>
                                <w:t>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8" name="Rectangle 7688"/>
                        <wps:cNvSpPr/>
                        <wps:spPr>
                          <a:xfrm>
                            <a:off x="789866" y="1125882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F44DE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9" name="Rectangle 7689"/>
                        <wps:cNvSpPr/>
                        <wps:spPr>
                          <a:xfrm>
                            <a:off x="686608" y="1125882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A927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86" name="Rectangle 7686"/>
                        <wps:cNvSpPr/>
                        <wps:spPr>
                          <a:xfrm>
                            <a:off x="633019" y="1125882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CFE802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2" name="Shape 452"/>
                        <wps:cNvSpPr/>
                        <wps:spPr>
                          <a:xfrm>
                            <a:off x="1024547" y="113594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Shape 453"/>
                        <wps:cNvSpPr/>
                        <wps:spPr>
                          <a:xfrm>
                            <a:off x="1243952" y="127578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4" name="Shape 454"/>
                        <wps:cNvSpPr/>
                        <wps:spPr>
                          <a:xfrm>
                            <a:off x="2183359" y="113594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5" name="Shape 455"/>
                        <wps:cNvSpPr/>
                        <wps:spPr>
                          <a:xfrm>
                            <a:off x="2368131" y="127578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3272892" y="113594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3457664" y="127578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4362425" y="113594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97993" y="1411764"/>
                            <a:ext cx="4166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6959">
                                <a:moveTo>
                                  <a:pt x="0" y="0"/>
                                </a:moveTo>
                                <a:lnTo>
                                  <a:pt x="41669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Shape 460"/>
                        <wps:cNvSpPr/>
                        <wps:spPr>
                          <a:xfrm>
                            <a:off x="200533" y="1414291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317525" y="1438600"/>
                            <a:ext cx="11829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B412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406476" y="1485281"/>
                            <a:ext cx="26621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6592A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0" name="Rectangle 7690"/>
                        <wps:cNvSpPr/>
                        <wps:spPr>
                          <a:xfrm>
                            <a:off x="658889" y="1404241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8A861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2" name="Rectangle 7692"/>
                        <wps:cNvSpPr/>
                        <wps:spPr>
                          <a:xfrm>
                            <a:off x="712478" y="1404241"/>
                            <a:ext cx="18819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C86FA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1" name="Rectangle 7691"/>
                        <wps:cNvSpPr/>
                        <wps:spPr>
                          <a:xfrm>
                            <a:off x="853975" y="1404241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EA62F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1024547" y="1414291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1243952" y="1554144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2183359" y="1414291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2368131" y="1554144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3272892" y="1414291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Shape 469"/>
                        <wps:cNvSpPr/>
                        <wps:spPr>
                          <a:xfrm>
                            <a:off x="3457664" y="1554144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0" name="Shape 470"/>
                        <wps:cNvSpPr/>
                        <wps:spPr>
                          <a:xfrm>
                            <a:off x="4362425" y="1414291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1" name="Shape 471"/>
                        <wps:cNvSpPr/>
                        <wps:spPr>
                          <a:xfrm>
                            <a:off x="197993" y="1690122"/>
                            <a:ext cx="41669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166959">
                                <a:moveTo>
                                  <a:pt x="0" y="0"/>
                                </a:moveTo>
                                <a:lnTo>
                                  <a:pt x="41669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9D576E5" id="Groupe 18" o:spid="_x0000_s1162" style="width:481.9pt;height:143.2pt;mso-position-horizontal-relative:char;mso-position-vertical-relative:line" coordsize="61200,1818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">
                <v:rect id="Rectangle 7675" o:spid="_x0000_s1163" style="position:absolute;width:2902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RUK2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0XA0gP834QnI+R8AAAD//wMAUEsBAi0AFAAGAAgAAAAhANvh9svuAAAAhQEAABMAAAAAAAAA&#10;AAAAAAAAAAAAAFtDb250ZW50X1R5cGVzXS54bWxQSwECLQAUAAYACAAAACEAWvQsW78AAAAVAQAA&#10;CwAAAAAAAAAAAAAAAAAfAQAAX3JlbHMvLnJlbHNQSwECLQAUAAYACAAAACEApUVCtsYAAADdAAAA&#10;DwAAAAAAAAAAAAAAAAAHAgAAZHJzL2Rvd25yZXYueG1sUEsFBgAAAAADAAMAtwAAAPoCAAAAAA==&#10;" filled="f" stroked="f">
                  <v:textbox inset="0,0,0,0">
                    <w:txbxContent>
                      <w:p w14:paraId="536EAAFB" w14:textId="34A4EC7B" w:rsidR="00E20621" w:rsidRDefault="00E20621" w:rsidP="00E20621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rect id="Rectangle 7676" o:spid="_x0000_s1164" style="position:absolute;left:2751;width:28379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" filled="f" stroked="f">
                  <v:textbox inset="0,0,0,0">
                    <w:txbxContent>
                      <w:p w14:paraId="08CB0651" w14:textId="39892C6F" w:rsidR="00E20621" w:rsidRDefault="00E20621" w:rsidP="00E20621">
                        <w:pPr>
                          <w:spacing w:after="160" w:line="259" w:lineRule="auto"/>
                        </w:pPr>
                      </w:p>
                    </w:txbxContent>
                  </v:textbox>
                </v:rect>
                <v:shape id="Shape 405" o:spid="_x0000_s1165" style="position:absolute;top:2425;width:61200;height:15761;visibility:visible;mso-wrap-style:square;v-text-anchor:top" coordsize="6120079,1576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" path="m54000,l6066080,v29823,,53999,24176,53999,54001l6120079,1522125v,29824,-24176,54000,-53999,54000l54000,1576125c24176,1576125,,1551949,,1522125l,54001c,24176,24176,,54000,xe" fillcolor="#009688" stroked="f" strokeweight="0">
                  <v:stroke miterlimit="83231f" joinstyle="miter"/>
                  <v:path arrowok="t" textboxrect="0,0,6120079,1576125"/>
                </v:shape>
                <v:shape id="Shape 406" o:spid="_x0000_s1166" style="position:absolute;left:180;top:2605;width:60840;height:15401;visibility:visible;mso-wrap-style:square;v-text-anchor:top" coordsize="6084080,154012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" path="m36000,l6048080,v19882,,36000,16118,36000,36001l6084080,1504125v,19882,-16118,36000,-36000,36000l36000,1540125c16118,1540125,,1524007,,1504125l,36001c,16118,16118,,36000,xe" fillcolor="#e5f4f3" stroked="f" strokeweight="0">
                  <v:stroke miterlimit="83231f" joinstyle="miter"/>
                  <v:path arrowok="t" textboxrect="0,0,6084080,1540125"/>
                </v:shape>
                <v:rect id="Rectangle 407" o:spid="_x0000_s1167" style="position:absolute;left:1979;top:3535;width:913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vNe6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AtvNe6xQAAANwAAAAP&#10;AAAAAAAAAAAAAAAAAAcCAABkcnMvZG93bnJldi54bWxQSwUGAAAAAAMAAwC3AAAA+QIAAAAA&#10;" filled="f" stroked="f">
                  <v:textbox inset="0,0,0,0">
                    <w:txbxContent>
                      <w:p w14:paraId="67AC652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7"/>
                          </w:rPr>
                          <w:t>Faire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varier</w:t>
                        </w:r>
                      </w:p>
                    </w:txbxContent>
                  </v:textbox>
                </v:rect>
                <v:rect id="Rectangle 408" o:spid="_x0000_s1168" style="position:absolute;left:9309;top:3879;width:144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I0PIwwAAANwAAAAPAAAAZHJzL2Rvd25yZXYueG1sRE9Na8JA&#10;EL0X/A/LCL3VjVKK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XCNDyMMAAADcAAAADwAA&#10;AAAAAAAAAAAAAAAHAgAAZHJzL2Rvd25yZXYueG1sUEsFBgAAAAADAAMAtwAAAPcCAAAAAA==&#10;" filled="f" stroked="f">
                  <v:textbox inset="0,0,0,0">
                    <w:txbxContent>
                      <w:p w14:paraId="2F8EC96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G</w:t>
                        </w:r>
                      </w:p>
                    </w:txbxContent>
                  </v:textbox>
                </v:rect>
                <v:rect id="Rectangle 409" o:spid="_x0000_s1169" style="position:absolute;left:10857;top:3535;width:478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b+ZTxgAAANwAAAAPAAAAZHJzL2Rvd25yZXYueG1sRI9Pa8JA&#10;FMTvQr/D8oTedGMp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M2/mU8YAAADcAAAA&#10;DwAAAAAAAAAAAAAAAAAHAgAAZHJzL2Rvd25yZXYueG1sUEsFBgAAAAADAAMAtwAAAPoCAAAAAA==&#10;" filled="f" stroked="f">
                  <v:textbox inset="0,0,0,0">
                    <w:txbxContent>
                      <w:p w14:paraId="79AFA06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:</w:t>
                        </w:r>
                        <w:r>
                          <w:rPr>
                            <w:spacing w:val="23"/>
                            <w:w w:val="98"/>
                          </w:rPr>
                          <w:t xml:space="preserve"> </w:t>
                        </w:r>
                        <w:r>
                          <w:rPr>
                            <w:w w:val="98"/>
                          </w:rPr>
                          <w:t>1000</w:t>
                        </w:r>
                      </w:p>
                    </w:txbxContent>
                  </v:textbox>
                </v:rect>
                <v:rect id="Rectangle 410" o:spid="_x0000_s1170" style="position:absolute;left:14913;top:3801;width:184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jNkT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AnjNkTwgAAANwAAAAPAAAA&#10;AAAAAAAAAAAAAAcCAABkcnMvZG93bnJldi54bWxQSwUGAAAAAAMAAwC3AAAA9gIAAAAA&#10;" filled="f" stroked="f">
                  <v:textbox inset="0,0,0,0">
                    <w:txbxContent>
                      <w:p w14:paraId="269A482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→</w:t>
                        </w:r>
                      </w:p>
                    </w:txbxContent>
                  </v:textbox>
                </v:rect>
                <v:rect id="Rectangle 411" o:spid="_x0000_s1171" style="position:absolute;left:16759;top:3535;width:274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wHyIxAAAANwAAAAPAAAAZHJzL2Rvd25yZXYueG1sRI9Bi8Iw&#10;FITvgv8hPGFvmnaR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EjAfIjEAAAA3AAAAA8A&#10;AAAAAAAAAAAAAAAABwIAAGRycy9kb3ducmV2LnhtbFBLBQYAAAAAAwADALcAAAD4AgAAAAA=&#10;" filled="f" stroked="f">
                  <v:textbox inset="0,0,0,0">
                    <w:txbxContent>
                      <w:p w14:paraId="39150F8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600</w:t>
                        </w:r>
                      </w:p>
                    </w:txbxContent>
                  </v:textbox>
                </v:rect>
                <v:rect id="Rectangle 412" o:spid="_x0000_s1172" style="position:absolute;left:19284;top:3801;width:184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EuL/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LgS4v/EAAAA3AAAAA8A&#10;AAAAAAAAAAAAAAAABwIAAGRycy9kb3ducmV2LnhtbFBLBQYAAAAAAwADALcAAAD4AgAAAAA=&#10;" filled="f" stroked="f">
                  <v:textbox inset="0,0,0,0">
                    <w:txbxContent>
                      <w:p w14:paraId="4693DE4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→</w:t>
                        </w:r>
                      </w:p>
                    </w:txbxContent>
                  </v:textbox>
                </v:rect>
                <v:rect id="Rectangle 7679" o:spid="_x0000_s1173" style="position:absolute;left:23655;top:3535;width:432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" filled="f" stroked="f">
                  <v:textbox inset="0,0,0,0">
                    <w:txbxContent>
                      <w:p w14:paraId="7DFC9F0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W/m</w:t>
                        </w:r>
                      </w:p>
                    </w:txbxContent>
                  </v:textbox>
                </v:rect>
                <v:rect id="Rectangle 7677" o:spid="_x0000_s1174" style="position:absolute;left:21129;top:3535;width:274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" filled="f" stroked="f">
                  <v:textbox inset="0,0,0,0">
                    <w:txbxContent>
                      <w:p w14:paraId="0CF6A72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200</w:t>
                        </w:r>
                      </w:p>
                    </w:txbxContent>
                  </v:textbox>
                </v:rect>
                <v:rect id="Rectangle 414" o:spid="_x0000_s1175" style="position:absolute;left:26906;top:3640;width:71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" filled="f" stroked="f">
                  <v:textbox inset="0,0,0,0">
                    <w:txbxContent>
                      <w:p w14:paraId="6DE8A33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415" o:spid="_x0000_s1176" style="position:absolute;left:27967;top:3535;width:50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" filled="f" stroked="f">
                  <v:textbox inset="0,0,0,0">
                    <w:txbxContent>
                      <w:p w14:paraId="151FE29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shape id="Shape 416" o:spid="_x0000_s1177" style="position:absolute;left:1979;top:6779;width:41670;height:0;visibility:visible;mso-wrap-style:square;v-text-anchor:top" coordsize="4166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" path="m,l4166959,e" filled="f" strokeweight=".14042mm">
                  <v:stroke miterlimit="83231f" joinstyle="miter"/>
                  <v:path arrowok="t" textboxrect="0,0,4166959,0"/>
                </v:shape>
                <v:shape id="Shape 417" o:spid="_x0000_s1178" style="position:absolute;left:2005;top:6804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418" o:spid="_x0000_s1179" style="position:absolute;left:2789;top:7052;width:8873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+tUVwgAAANwAAAAPAAAAZHJzL2Rvd25yZXYueG1sRE9Na8JA&#10;EL0L/odlCt50Y5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DZ+tUVwgAAANwAAAAPAAAA&#10;AAAAAAAAAAAAAAcCAABkcnMvZG93bnJldi54bWxQSwUGAAAAAAMAAwC3AAAA9gIAAAAA&#10;" filled="f" stroked="f">
                  <v:textbox inset="0,0,0,0">
                    <w:txbxContent>
                      <w:p w14:paraId="127DBD2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5"/>
                          </w:rPr>
                          <w:t>Grandeur</w:t>
                        </w:r>
                      </w:p>
                    </w:txbxContent>
                  </v:textbox>
                </v:rect>
                <v:shape id="Shape 419" o:spid="_x0000_s1180" style="position:absolute;left:10245;top:6804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420" o:spid="_x0000_s1181" style="position:absolute;left:11029;top:7047;width:144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4BOu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6eATrsMAAADcAAAADwAA&#10;AAAAAAAAAAAAAAAHAgAAZHJzL2Rvd25yZXYueG1sUEsFBgAAAAADAAMAtwAAAPcCAAAAAA==&#10;" filled="f" stroked="f">
                  <v:textbox inset="0,0,0,0">
                    <w:txbxContent>
                      <w:p w14:paraId="162F85C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G</w:t>
                        </w:r>
                      </w:p>
                    </w:txbxContent>
                  </v:textbox>
                </v:rect>
                <v:rect id="Rectangle 421" o:spid="_x0000_s1182" style="position:absolute;left:12504;top:7047;width:563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rLY1xAAAANwAAAAPAAAAZHJzL2Rvd25yZXYueG1sRI9Bi8Iw&#10;FITvgv8hPGFvmioi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IastjXEAAAA3AAAAA8A&#10;AAAAAAAAAAAAAAAABwIAAGRycy9kb3ducmV2LnhtbFBLBQYAAAAAAwADALcAAAD4AgAAAAA=&#10;" filled="f" stroked="f">
                  <v:textbox inset="0,0,0,0">
                    <w:txbxContent>
                      <w:p w14:paraId="64118ED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=1000</w:t>
                        </w:r>
                      </w:p>
                    </w:txbxContent>
                  </v:textbox>
                </v:rect>
                <v:rect id="Rectangle 422" o:spid="_x0000_s1183" style="position:absolute;left:17196;top:6703;width:43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fihCxQAAANwAAAAPAAAAZHJzL2Rvd25yZXYueG1sRI9Pi8Iw&#10;FMTvwn6H8Ba8aWpZRK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B2fihCxQAAANwAAAAP&#10;AAAAAAAAAAAAAAAAAAcCAABkcnMvZG93bnJldi54bWxQSwUGAAAAAAMAAwC3AAAA+QIAAAAA&#10;" filled="f" stroked="f">
                  <v:textbox inset="0,0,0,0">
                    <w:txbxContent>
                      <w:p w14:paraId="50BE855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W/m</w:t>
                        </w:r>
                      </w:p>
                    </w:txbxContent>
                  </v:textbox>
                </v:rect>
                <v:rect id="Rectangle 423" o:spid="_x0000_s1184" style="position:absolute;left:20448;top:6808;width:71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Mo3Z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AZMo3ZxQAAANwAAAAP&#10;AAAAAAAAAAAAAAAAAAcCAABkcnMvZG93bnJldi54bWxQSwUGAAAAAAMAAwC3AAAA+QIAAAAA&#10;" filled="f" stroked="f">
                  <v:textbox inset="0,0,0,0">
                    <w:txbxContent>
                      <w:p w14:paraId="40254E9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424" o:spid="_x0000_s1185" style="position:absolute;left:21833;top:6804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425" o:spid="_x0000_s1186" style="position:absolute;left:22618;top:7047;width:144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" filled="f" stroked="f">
                  <v:textbox inset="0,0,0,0">
                    <w:txbxContent>
                      <w:p w14:paraId="41832F1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G</w:t>
                        </w:r>
                      </w:p>
                    </w:txbxContent>
                  </v:textbox>
                </v:rect>
                <v:rect id="Rectangle 426" o:spid="_x0000_s1187" style="position:absolute;left:24092;top:7047;width:470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RS5B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AlFLkHEAAAA3AAAAA8A&#10;AAAAAAAAAAAAAAAABwIAAGRycy9kb3ducmV2LnhtbFBLBQYAAAAAAwADALcAAAD4AgAAAAA=&#10;" filled="f" stroked="f">
                  <v:textbox inset="0,0,0,0">
                    <w:txbxContent>
                      <w:p w14:paraId="4B2DDEA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=600</w:t>
                        </w:r>
                      </w:p>
                    </w:txbxContent>
                  </v:textbox>
                </v:rect>
                <v:rect id="Rectangle 427" o:spid="_x0000_s1188" style="position:absolute;left:28092;top:6703;width:432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CYva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BmCYvaxQAAANwAAAAP&#10;AAAAAAAAAAAAAAAAAAcCAABkcnMvZG93bnJldi54bWxQSwUGAAAAAAMAAwC3AAAA+QIAAAAA&#10;" filled="f" stroked="f">
                  <v:textbox inset="0,0,0,0">
                    <w:txbxContent>
                      <w:p w14:paraId="350DA667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W/m</w:t>
                        </w:r>
                      </w:p>
                    </w:txbxContent>
                  </v:textbox>
                </v:rect>
                <v:rect id="Rectangle 428" o:spid="_x0000_s1189" style="position:absolute;left:31343;top:6808;width:71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h+owwAAANwAAAAPAAAAZHJzL2Rvd25yZXYueG1sRE/LasJA&#10;FN0X/IfhCt3ViUGK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F5YfqMMAAADcAAAADwAA&#10;AAAAAAAAAAAAAAAHAgAAZHJzL2Rvd25yZXYueG1sUEsFBgAAAAADAAMAtwAAAPcCAAAAAA==&#10;" filled="f" stroked="f">
                  <v:textbox inset="0,0,0,0">
                    <w:txbxContent>
                      <w:p w14:paraId="38903DA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429" o:spid="_x0000_s1190" style="position:absolute;left:32728;top:6804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430" o:spid="_x0000_s1191" style="position:absolute;left:33513;top:7047;width:1449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OYVz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Gw5hXPBAAAA3AAAAA8AAAAA&#10;AAAAAAAAAAAABwIAAGRycy9kb3ducmV2LnhtbFBLBQYAAAAAAwADALcAAAD1AgAAAAA=&#10;" filled="f" stroked="f">
                  <v:textbox inset="0,0,0,0">
                    <w:txbxContent>
                      <w:p w14:paraId="028DB95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G</w:t>
                        </w:r>
                      </w:p>
                    </w:txbxContent>
                  </v:textbox>
                </v:rect>
                <v:rect id="Rectangle 431" o:spid="_x0000_s1192" style="position:absolute;left:34987;top:7047;width:47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dSDoxgAAANwAAAAPAAAAZHJzL2Rvd25yZXYueG1sRI9Ba8JA&#10;FITvBf/D8gRvdaOW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A3Ug6MYAAADcAAAA&#10;DwAAAAAAAAAAAAAAAAAHAgAAZHJzL2Rvd25yZXYueG1sUEsFBgAAAAADAAMAtwAAAPoCAAAAAA==&#10;" filled="f" stroked="f">
                  <v:textbox inset="0,0,0,0">
                    <w:txbxContent>
                      <w:p w14:paraId="616681A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=200</w:t>
                        </w:r>
                      </w:p>
                    </w:txbxContent>
                  </v:textbox>
                </v:rect>
                <v:rect id="Rectangle 432" o:spid="_x0000_s1193" style="position:absolute;left:38987;top:6703;width:432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p76fxQAAANwAAAAPAAAAZHJzL2Rvd25yZXYueG1sRI9Pi8Iw&#10;FMTvwn6H8Bb2pum6Il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Dzp76fxQAAANwAAAAP&#10;AAAAAAAAAAAAAAAAAAcCAABkcnMvZG93bnJldi54bWxQSwUGAAAAAAMAAwC3AAAA+QIAAAAA&#10;" filled="f" stroked="f">
                  <v:textbox inset="0,0,0,0">
                    <w:txbxContent>
                      <w:p w14:paraId="12A65AE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W/m</w:t>
                        </w:r>
                      </w:p>
                    </w:txbxContent>
                  </v:textbox>
                </v:rect>
                <v:rect id="Rectangle 433" o:spid="_x0000_s1194" style="position:absolute;left:42238;top:6808;width:71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6xsExQAAANwAAAAPAAAAZHJzL2Rvd25yZXYueG1sRI9Pi8Iw&#10;FMTvgt8hPMGbpq4i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Cc6xsExQAAANwAAAAP&#10;AAAAAAAAAAAAAAAAAAcCAABkcnMvZG93bnJldi54bWxQSwUGAAAAAAMAAwC3AAAA+QIAAAAA&#10;" filled="f" stroked="f">
                  <v:textbox inset="0,0,0,0">
                    <w:txbxContent>
                      <w:p w14:paraId="7CA898B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shape id="Shape 434" o:spid="_x0000_s1195" style="position:absolute;left:43624;top:6804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shape id="Shape 435" o:spid="_x0000_s1196" style="position:absolute;left:1979;top:8550;width:41670;height:0;visibility:visible;mso-wrap-style:square;v-text-anchor:top" coordsize="4166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" path="m,l4166959,e" filled="f" strokeweight=".14042mm">
                  <v:stroke miterlimit="83231f" joinstyle="miter"/>
                  <v:path arrowok="t" textboxrect="0,0,4166959,0"/>
                </v:shape>
                <v:shape id="Shape 436" o:spid="_x0000_s1197" style="position:absolute;left:2005;top:8575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rect id="Rectangle 437" o:spid="_x0000_s1198" style="position:absolute;left:4056;top:8818;width:810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0B0H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OPQHQfHAAAA3AAA&#10;AA8AAAAAAAAAAAAAAAAABwIAAGRycy9kb3ducmV2LnhtbFBLBQYAAAAAAwADALcAAAD7AgAAAAA=&#10;" filled="f" stroked="f">
                  <v:textbox inset="0,0,0,0">
                    <w:txbxContent>
                      <w:p w14:paraId="2AD427C2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438" o:spid="_x0000_s1199" style="position:absolute;left:4665;top:9290;width:1200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T4l1wQAAANwAAAAPAAAAZHJzL2Rvd25yZXYueG1sRE/LisIw&#10;FN0L/kO4gjtNHWX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JJPiXXBAAAA3AAAAA8AAAAA&#10;AAAAAAAAAAAABwIAAGRycy9kb3ducmV2LnhtbFBLBQYAAAAAAwADALcAAAD1AgAAAAA=&#10;" filled="f" stroked="f">
                  <v:textbox inset="0,0,0,0">
                    <w:txbxContent>
                      <w:p w14:paraId="0C7FD2B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9"/>
                            <w:sz w:val="16"/>
                          </w:rPr>
                          <w:t>sc</w:t>
                        </w:r>
                      </w:p>
                    </w:txbxContent>
                  </v:textbox>
                </v:rect>
                <v:rect id="Rectangle 7683" o:spid="_x0000_s1200" style="position:absolute;left:7658;top:8475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NQ9+xwAAAN0AAAAPAAAAZHJzL2Rvd25yZXYueG1sRI9Ba8JA&#10;FITvhf6H5RW8NZtasD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HA1D37HAAAA3QAA&#10;AA8AAAAAAAAAAAAAAAAABwIAAGRycy9kb3ducmV2LnhtbFBLBQYAAAAAAwADALcAAAD7AgAAAAA=&#10;" filled="f" stroked="f">
                  <v:textbox inset="0,0,0,0">
                    <w:txbxContent>
                      <w:p w14:paraId="224FB42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7685" o:spid="_x0000_s1201" style="position:absolute;left:6625;top:8475;width:137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" filled="f" stroked="f">
                  <v:textbox inset="0,0,0,0">
                    <w:txbxContent>
                      <w:p w14:paraId="262FCCD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2"/>
                          </w:rPr>
                          <w:t>A</w:t>
                        </w:r>
                      </w:p>
                    </w:txbxContent>
                  </v:textbox>
                </v:rect>
                <v:rect id="Rectangle 7682" o:spid="_x0000_s1202" style="position:absolute;left:6090;top:8475;width:71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" filled="f" stroked="f">
                  <v:textbox inset="0,0,0,0">
                    <w:txbxContent>
                      <w:p w14:paraId="47E89397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shape id="Shape 440" o:spid="_x0000_s1203" style="position:absolute;left:10245;top:8575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" path="m,273291l,e" filled="f" strokeweight=".14042mm">
                  <v:stroke miterlimit="83231f" joinstyle="miter"/>
                  <v:path arrowok="t" textboxrect="0,0,0,273291"/>
                </v:shape>
                <v:shape id="Shape 441" o:spid="_x0000_s1204" style="position:absolute;left:12439;top:9974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shape id="Shape 442" o:spid="_x0000_s1205" style="position:absolute;left:21833;top:8575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443" o:spid="_x0000_s1206" style="position:absolute;left:23681;top:9974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444" o:spid="_x0000_s1207" style="position:absolute;left:32728;top:8575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445" o:spid="_x0000_s1208" style="position:absolute;left:34576;top:9974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shape id="Shape 446" o:spid="_x0000_s1209" style="position:absolute;left:43624;top:8575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shape id="Shape 447" o:spid="_x0000_s1210" style="position:absolute;left:1979;top:11334;width:41670;height:0;visibility:visible;mso-wrap-style:square;v-text-anchor:top" coordsize="4166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" path="m,l4166959,e" filled="f" strokeweight=".14042mm">
                  <v:stroke miterlimit="83231f" joinstyle="miter"/>
                  <v:path arrowok="t" textboxrect="0,0,4166959,0"/>
                </v:shape>
                <v:shape id="Shape 448" o:spid="_x0000_s1211" style="position:absolute;left:2005;top:11359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" path="m,273291l,e" filled="f" strokeweight=".14042mm">
                  <v:stroke miterlimit="83231f" joinstyle="miter"/>
                  <v:path arrowok="t" textboxrect="0,0,0,273291"/>
                </v:shape>
                <v:rect id="Rectangle 449" o:spid="_x0000_s1212" style="position:absolute;left:3816;top:11602;width:125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" filled="f" stroked="f">
                  <v:textbox inset="0,0,0,0">
                    <w:txbxContent>
                      <w:p w14:paraId="0FFED5B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450" o:spid="_x0000_s1213" style="position:absolute;left:4762;top:12074;width:139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" filled="f" stroked="f">
                  <v:textbox inset="0,0,0,0">
                    <w:txbxContent>
                      <w:p w14:paraId="15A4CAB7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spacing w:val="5"/>
                            <w:w w:val="105"/>
                            <w:sz w:val="16"/>
                          </w:rPr>
                          <w:t>oc</w:t>
                        </w:r>
                      </w:p>
                    </w:txbxContent>
                  </v:textbox>
                </v:rect>
                <v:rect id="Rectangle 7688" o:spid="_x0000_s1214" style="position:absolute;left:7898;top:11258;width:71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" filled="f" stroked="f">
                  <v:textbox inset="0,0,0,0">
                    <w:txbxContent>
                      <w:p w14:paraId="4CF44DE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7689" o:spid="_x0000_s1215" style="position:absolute;left:6866;top:11258;width:137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" filled="f" stroked="f">
                  <v:textbox inset="0,0,0,0">
                    <w:txbxContent>
                      <w:p w14:paraId="218A927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V</w:t>
                        </w:r>
                      </w:p>
                    </w:txbxContent>
                  </v:textbox>
                </v:rect>
                <v:rect id="Rectangle 7686" o:spid="_x0000_s1216" style="position:absolute;left:6330;top:11258;width:712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" filled="f" stroked="f">
                  <v:textbox inset="0,0,0,0">
                    <w:txbxContent>
                      <w:p w14:paraId="69CFE802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shape id="Shape 452" o:spid="_x0000_s1217" style="position:absolute;left:10245;top:11359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shape id="Shape 453" o:spid="_x0000_s1218" style="position:absolute;left:12439;top:12757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454" o:spid="_x0000_s1219" style="position:absolute;left:21833;top:11359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455" o:spid="_x0000_s1220" style="position:absolute;left:23681;top:12757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456" o:spid="_x0000_s1221" style="position:absolute;left:32728;top:11359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457" o:spid="_x0000_s1222" style="position:absolute;left:34576;top:12757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458" o:spid="_x0000_s1223" style="position:absolute;left:43624;top:11359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" path="m,273291l,e" filled="f" strokeweight=".14042mm">
                  <v:stroke miterlimit="83231f" joinstyle="miter"/>
                  <v:path arrowok="t" textboxrect="0,0,0,273291"/>
                </v:shape>
                <v:shape id="Shape 459" o:spid="_x0000_s1224" style="position:absolute;left:1979;top:14117;width:41670;height:0;visibility:visible;mso-wrap-style:square;v-text-anchor:top" coordsize="4166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" path="m,l4166959,e" filled="f" strokeweight=".14042mm">
                  <v:stroke miterlimit="83231f" joinstyle="miter"/>
                  <v:path arrowok="t" textboxrect="0,0,4166959,0"/>
                </v:shape>
                <v:shape id="Shape 460" o:spid="_x0000_s1225" style="position:absolute;left:2005;top:14142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" path="m,273291l,e" filled="f" strokeweight=".14042mm">
                  <v:stroke miterlimit="83231f" joinstyle="miter"/>
                  <v:path arrowok="t" textboxrect="0,0,0,273291"/>
                </v:shape>
                <v:rect id="Rectangle 461" o:spid="_x0000_s1226" style="position:absolute;left:3175;top:14386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xg/1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haAC/Z8IRkPMPAAAA//8DAFBLAQItABQABgAIAAAAIQDb4fbL7gAAAIUBAAATAAAAAAAAAAAA&#10;AAAAAAAAAABbQ29udGVudF9UeXBlc10ueG1sUEsBAi0AFAAGAAgAAAAhAFr0LFu/AAAAFQEAAAsA&#10;AAAAAAAAAAAAAAAAHwEAAF9yZWxzLy5yZWxzUEsBAi0AFAAGAAgAAAAhABDGD/XEAAAA3AAAAA8A&#10;AAAAAAAAAAAAAAAABwIAAGRycy9kb3ducmV2LnhtbFBLBQYAAAAAAwADALcAAAD4AgAAAAA=&#10;" filled="f" stroked="f">
                  <v:textbox inset="0,0,0,0">
                    <w:txbxContent>
                      <w:p w14:paraId="12BB412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462" o:spid="_x0000_s1227" style="position:absolute;left:4064;top:14852;width:2662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FJGC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YfwOROOgFz8AgAA//8DAFBLAQItABQABgAIAAAAIQDb4fbL7gAAAIUBAAATAAAAAAAAAAAA&#10;AAAAAAAAAABbQ29udGVudF9UeXBlc10ueG1sUEsBAi0AFAAGAAgAAAAhAFr0LFu/AAAAFQEAAAsA&#10;AAAAAAAAAAAAAAAAHwEAAF9yZWxzLy5yZWxzUEsBAi0AFAAGAAgAAAAhAOAUkYLEAAAA3AAAAA8A&#10;AAAAAAAAAAAAAAAABwIAAGRycy9kb3ducmV2LnhtbFBLBQYAAAAAAwADALcAAAD4AgAAAAA=&#10;" filled="f" stroked="f">
                  <v:textbox inset="0,0,0,0">
                    <w:txbxContent>
                      <w:p w14:paraId="406592A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7690" o:spid="_x0000_s1228" style="position:absolute;left:6588;top:14042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" filled="f" stroked="f">
                  <v:textbox inset="0,0,0,0">
                    <w:txbxContent>
                      <w:p w14:paraId="6B8A861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692" o:spid="_x0000_s1229" style="position:absolute;left:7124;top:14042;width:188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" filled="f" stroked="f">
                  <v:textbox inset="0,0,0,0">
                    <w:txbxContent>
                      <w:p w14:paraId="08C86FA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</w:t>
                        </w:r>
                      </w:p>
                    </w:txbxContent>
                  </v:textbox>
                </v:rect>
                <v:rect id="Rectangle 7691" o:spid="_x0000_s1230" style="position:absolute;left:8539;top:14042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" filled="f" stroked="f">
                  <v:textbox inset="0,0,0,0">
                    <w:txbxContent>
                      <w:p w14:paraId="16EA62F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shape id="Shape 464" o:spid="_x0000_s1231" style="position:absolute;left:10245;top:14142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shape id="Shape 465" o:spid="_x0000_s1232" style="position:absolute;left:12439;top:1554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466" o:spid="_x0000_s1233" style="position:absolute;left:21833;top:14142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467" o:spid="_x0000_s1234" style="position:absolute;left:23681;top:1554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shape id="Shape 468" o:spid="_x0000_s1235" style="position:absolute;left:32728;top:14142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" path="m,273291l,e" filled="f" strokeweight=".14042mm">
                  <v:stroke miterlimit="83231f" joinstyle="miter"/>
                  <v:path arrowok="t" textboxrect="0,0,0,273291"/>
                </v:shape>
                <v:shape id="Shape 469" o:spid="_x0000_s1236" style="position:absolute;left:34576;top:1554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470" o:spid="_x0000_s1237" style="position:absolute;left:43624;top:14142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" path="m,273291l,e" filled="f" strokeweight=".14042mm">
                  <v:stroke miterlimit="83231f" joinstyle="miter"/>
                  <v:path arrowok="t" textboxrect="0,0,0,273291"/>
                </v:shape>
                <v:shape id="Shape 471" o:spid="_x0000_s1238" style="position:absolute;left:1979;top:16901;width:41670;height:0;visibility:visible;mso-wrap-style:square;v-text-anchor:top" coordsize="41669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" path="m,l4166959,e" filled="f" strokeweight=".14042mm">
                  <v:stroke miterlimit="83231f" joinstyle="miter"/>
                  <v:path arrowok="t" textboxrect="0,0,4166959,0"/>
                </v:shape>
                <w10:anchorlock/>
              </v:group>
            </w:pict>
          </mc:Fallback>
        </mc:AlternateContent>
      </w:r>
    </w:p>
    <w:p w14:paraId="5C882E9B" w14:textId="77777777" w:rsidR="00FD0548" w:rsidRDefault="00FD0548" w:rsidP="00E20621">
      <w:pPr>
        <w:shd w:val="clear" w:color="auto" w:fill="FFFFFF"/>
        <w:spacing w:line="240" w:lineRule="auto"/>
        <w:contextualSpacing/>
      </w:pPr>
    </w:p>
    <w:p w14:paraId="4F283EE0" w14:textId="07F852AB" w:rsidR="00E20621" w:rsidRPr="00E20621" w:rsidRDefault="00E20621" w:rsidP="00E20621">
      <w:pPr>
        <w:shd w:val="clear" w:color="auto" w:fill="FFFFFF"/>
        <w:spacing w:line="240" w:lineRule="auto"/>
        <w:contextualSpacing/>
      </w:pPr>
      <w:r w:rsidRPr="00E20621">
        <w:t>Quand l’irradiance diminue, quelles grandeurs varient et comment?</w:t>
      </w:r>
    </w:p>
    <w:p w14:paraId="63F9B5C3" w14:textId="77777777" w:rsidR="00FD0548" w:rsidRDefault="00E20621" w:rsidP="00E20621">
      <w:pPr>
        <w:shd w:val="clear" w:color="auto" w:fill="FFFFFF"/>
        <w:spacing w:line="240" w:lineRule="auto"/>
        <w:contextualSpacing/>
      </w:pPr>
      <w:r w:rsidRPr="00E20621">
        <w:t xml:space="preserve">Vérifier la proportionnalité </w:t>
      </w:r>
      <w:r w:rsidRPr="00E20621">
        <w:rPr>
          <w:i/>
        </w:rPr>
        <w:t>I</w:t>
      </w:r>
      <w:r w:rsidRPr="00E20621">
        <w:rPr>
          <w:vertAlign w:val="subscript"/>
        </w:rPr>
        <w:t xml:space="preserve">sc </w:t>
      </w:r>
      <w:r w:rsidRPr="00E20621">
        <w:rPr>
          <w:rFonts w:ascii="Cambria Math" w:hAnsi="Cambria Math" w:cs="Cambria Math"/>
        </w:rPr>
        <w:t>∝</w:t>
      </w:r>
      <w:r w:rsidRPr="00E20621">
        <w:t xml:space="preserve"> </w:t>
      </w:r>
      <w:r w:rsidRPr="00E20621">
        <w:rPr>
          <w:i/>
        </w:rPr>
        <w:t xml:space="preserve">G </w:t>
      </w:r>
      <w:r w:rsidRPr="00E20621">
        <w:t>:</w:t>
      </w:r>
    </w:p>
    <w:p w14:paraId="209A000B" w14:textId="77777777" w:rsidR="00FD0548" w:rsidRDefault="00FD0548" w:rsidP="00E20621">
      <w:pPr>
        <w:shd w:val="clear" w:color="auto" w:fill="FFFFFF"/>
        <w:spacing w:line="240" w:lineRule="auto"/>
        <w:contextualSpacing/>
      </w:pPr>
    </w:p>
    <w:p w14:paraId="5B749E93" w14:textId="7712FA49" w:rsidR="00FD0548" w:rsidRDefault="00FD0548" w:rsidP="00E20621">
      <w:pPr>
        <w:shd w:val="clear" w:color="auto" w:fill="FFFFFF"/>
        <w:spacing w:line="240" w:lineRule="auto"/>
        <w:contextualSpacing/>
      </w:pPr>
      <w:r w:rsidRPr="00FD0548">
        <w:t>I</w:t>
      </w:r>
      <w:r w:rsidRPr="00FD0548">
        <w:rPr>
          <w:vertAlign w:val="subscript"/>
        </w:rPr>
        <w:t>sc</w:t>
      </w:r>
      <w:r w:rsidRPr="00FD0548">
        <w:t> est-il proportionnel à G ? Calculer le rapport I</w:t>
      </w:r>
      <w:r w:rsidRPr="00FD0548">
        <w:rPr>
          <w:vertAlign w:val="subscript"/>
        </w:rPr>
        <w:t>sc</w:t>
      </w:r>
      <w:r w:rsidRPr="00FD0548">
        <w:t>(1000) / I</w:t>
      </w:r>
      <w:r w:rsidRPr="00FD0548">
        <w:rPr>
          <w:vertAlign w:val="subscript"/>
        </w:rPr>
        <w:t>sc</w:t>
      </w:r>
      <w:r w:rsidRPr="00FD0548">
        <w:t>(200) :</w:t>
      </w:r>
    </w:p>
    <w:p w14:paraId="5EC2629B" w14:textId="77777777" w:rsidR="00FD0548" w:rsidRDefault="00FD0548" w:rsidP="00E20621">
      <w:pPr>
        <w:shd w:val="clear" w:color="auto" w:fill="FFFFFF"/>
        <w:spacing w:line="240" w:lineRule="auto"/>
        <w:contextualSpacing/>
      </w:pPr>
    </w:p>
    <w:p w14:paraId="279C005F" w14:textId="77777777" w:rsidR="00FD0548" w:rsidRDefault="00FD0548" w:rsidP="00E20621">
      <w:pPr>
        <w:shd w:val="clear" w:color="auto" w:fill="FFFFFF"/>
        <w:spacing w:line="240" w:lineRule="auto"/>
        <w:contextualSpacing/>
      </w:pPr>
    </w:p>
    <w:p w14:paraId="1CF5A0DE" w14:textId="021C71DD" w:rsidR="00E20621" w:rsidRPr="00E20621" w:rsidRDefault="00E20621" w:rsidP="00DC4928">
      <w:pPr>
        <w:pStyle w:val="Titre2"/>
        <w:numPr>
          <w:ilvl w:val="1"/>
          <w:numId w:val="60"/>
        </w:numPr>
        <w:rPr>
          <w:rFonts w:eastAsia="Times New Roman"/>
        </w:rPr>
      </w:pPr>
      <w:r w:rsidRPr="00E20621">
        <w:rPr>
          <w:rFonts w:eastAsia="Times New Roman"/>
        </w:rPr>
        <w:t>Influence de la température</w:t>
      </w:r>
    </w:p>
    <w:p w14:paraId="1629258A" w14:textId="363D41BF" w:rsidR="00E20621" w:rsidRPr="00E20621" w:rsidRDefault="00DC4928" w:rsidP="00E20621">
      <w:pPr>
        <w:shd w:val="clear" w:color="auto" w:fill="FFFFFF"/>
        <w:spacing w:line="240" w:lineRule="auto"/>
        <w:contextualSpacing/>
      </w:pPr>
      <w:r w:rsidRPr="00E20621">
        <w:rPr>
          <w:noProof/>
        </w:rPr>
        <mc:AlternateContent>
          <mc:Choice Requires="wpg">
            <w:drawing>
              <wp:inline distT="0" distB="0" distL="0" distR="0" wp14:anchorId="70F7DD40" wp14:editId="736CF699">
                <wp:extent cx="6120130" cy="1301115"/>
                <wp:effectExtent l="0" t="0" r="0" b="0"/>
                <wp:docPr id="386314701" name="Groupe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301115"/>
                          <a:chOff x="0" y="0"/>
                          <a:chExt cx="6120079" cy="1301017"/>
                        </a:xfrm>
                      </wpg:grpSpPr>
                      <wps:wsp>
                        <wps:cNvPr id="495" name="Shape 495"/>
                        <wps:cNvSpPr/>
                        <wps:spPr>
                          <a:xfrm>
                            <a:off x="0" y="0"/>
                            <a:ext cx="6120079" cy="1301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301017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7"/>
                                  <a:pt x="6120079" y="54001"/>
                                </a:cubicBezTo>
                                <a:lnTo>
                                  <a:pt x="6120079" y="1247017"/>
                                </a:lnTo>
                                <a:cubicBezTo>
                                  <a:pt x="6120079" y="1276841"/>
                                  <a:pt x="6095903" y="1301017"/>
                                  <a:pt x="6066080" y="1301017"/>
                                </a:cubicBezTo>
                                <a:lnTo>
                                  <a:pt x="54000" y="1301017"/>
                                </a:lnTo>
                                <a:cubicBezTo>
                                  <a:pt x="24176" y="1301017"/>
                                  <a:pt x="0" y="1276841"/>
                                  <a:pt x="0" y="1247017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6" name="Shape 496"/>
                        <wps:cNvSpPr/>
                        <wps:spPr>
                          <a:xfrm>
                            <a:off x="18000" y="18000"/>
                            <a:ext cx="6084080" cy="126501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265017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1229017"/>
                                </a:lnTo>
                                <a:cubicBezTo>
                                  <a:pt x="6084080" y="1248899"/>
                                  <a:pt x="6067962" y="1265017"/>
                                  <a:pt x="6048080" y="1265017"/>
                                </a:cubicBezTo>
                                <a:lnTo>
                                  <a:pt x="36000" y="1265017"/>
                                </a:lnTo>
                                <a:cubicBezTo>
                                  <a:pt x="16118" y="1265017"/>
                                  <a:pt x="0" y="1248899"/>
                                  <a:pt x="0" y="1229017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F4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97993" y="114324"/>
                            <a:ext cx="280535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79FD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7"/>
                                </w:rPr>
                                <w:t>À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irradiance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constante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(1000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W/m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8" name="Rectangle 498"/>
                        <wps:cNvSpPr/>
                        <wps:spPr>
                          <a:xfrm>
                            <a:off x="2307234" y="124814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702CC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2" name="Rectangle 7702"/>
                        <wps:cNvSpPr/>
                        <wps:spPr>
                          <a:xfrm>
                            <a:off x="2420908" y="114324"/>
                            <a:ext cx="97730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6849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,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faire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varier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1" name="Rectangle 7701"/>
                        <wps:cNvSpPr/>
                        <wps:spPr>
                          <a:xfrm>
                            <a:off x="2367318" y="114324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B1A488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0" name="Rectangle 500"/>
                        <wps:cNvSpPr/>
                        <wps:spPr>
                          <a:xfrm>
                            <a:off x="3201723" y="148683"/>
                            <a:ext cx="10768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E6CC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1" name="Rectangle 501"/>
                        <wps:cNvSpPr/>
                        <wps:spPr>
                          <a:xfrm>
                            <a:off x="3347806" y="114324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ED0EE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2" name="Rectangle 502"/>
                        <wps:cNvSpPr/>
                        <wps:spPr>
                          <a:xfrm>
                            <a:off x="3432097" y="140925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E3ED7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3" name="Rectangle 503"/>
                        <wps:cNvSpPr/>
                        <wps:spPr>
                          <a:xfrm>
                            <a:off x="3539858" y="148683"/>
                            <a:ext cx="18426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CC791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4" name="Rectangle 504"/>
                        <wps:cNvSpPr/>
                        <wps:spPr>
                          <a:xfrm>
                            <a:off x="3678404" y="114324"/>
                            <a:ext cx="61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851D1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5" name="Rectangle 505"/>
                        <wps:cNvSpPr/>
                        <wps:spPr>
                          <a:xfrm>
                            <a:off x="3724345" y="114324"/>
                            <a:ext cx="1323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5A16C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6" name="Rectangle 506"/>
                        <wps:cNvSpPr/>
                        <wps:spPr>
                          <a:xfrm>
                            <a:off x="3869679" y="140925"/>
                            <a:ext cx="184265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CEE262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7" name="Rectangle 507"/>
                        <wps:cNvSpPr/>
                        <wps:spPr>
                          <a:xfrm>
                            <a:off x="4054222" y="114324"/>
                            <a:ext cx="18323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1E527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8" name="Rectangle 508"/>
                        <wps:cNvSpPr/>
                        <wps:spPr>
                          <a:xfrm>
                            <a:off x="4191992" y="114324"/>
                            <a:ext cx="61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A0140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09" name="Rectangle 509"/>
                        <wps:cNvSpPr/>
                        <wps:spPr>
                          <a:xfrm>
                            <a:off x="4237934" y="114324"/>
                            <a:ext cx="1323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310B0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0" name="Rectangle 510"/>
                        <wps:cNvSpPr/>
                        <wps:spPr>
                          <a:xfrm>
                            <a:off x="4383268" y="140925"/>
                            <a:ext cx="184265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2CFC1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1" name="Rectangle 511"/>
                        <wps:cNvSpPr/>
                        <wps:spPr>
                          <a:xfrm>
                            <a:off x="4567811" y="114324"/>
                            <a:ext cx="18323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6738B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2" name="Rectangle 512"/>
                        <wps:cNvSpPr/>
                        <wps:spPr>
                          <a:xfrm>
                            <a:off x="4705580" y="114324"/>
                            <a:ext cx="61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AB17E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3" name="Rectangle 513"/>
                        <wps:cNvSpPr/>
                        <wps:spPr>
                          <a:xfrm>
                            <a:off x="4751522" y="114324"/>
                            <a:ext cx="244226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FB80F5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pacing w:val="72"/>
                                  <w:w w:val="124"/>
                                </w:rPr>
                                <w:t>C: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4" name="Shape 514"/>
                        <wps:cNvSpPr/>
                        <wps:spPr>
                          <a:xfrm>
                            <a:off x="197993" y="438648"/>
                            <a:ext cx="3459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759">
                                <a:moveTo>
                                  <a:pt x="0" y="0"/>
                                </a:moveTo>
                                <a:lnTo>
                                  <a:pt x="34597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5" name="Shape 515"/>
                        <wps:cNvSpPr/>
                        <wps:spPr>
                          <a:xfrm>
                            <a:off x="200533" y="4411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6" name="Rectangle 516"/>
                        <wps:cNvSpPr/>
                        <wps:spPr>
                          <a:xfrm>
                            <a:off x="278981" y="466027"/>
                            <a:ext cx="887313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1330D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5"/>
                                </w:rPr>
                                <w:t>Grandeur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7" name="Shape 517"/>
                        <wps:cNvSpPr/>
                        <wps:spPr>
                          <a:xfrm>
                            <a:off x="1024547" y="4411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18" name="Rectangle 518"/>
                        <wps:cNvSpPr/>
                        <wps:spPr>
                          <a:xfrm>
                            <a:off x="1124674" y="465472"/>
                            <a:ext cx="107685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4E5A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19" name="Rectangle 519"/>
                        <wps:cNvSpPr/>
                        <wps:spPr>
                          <a:xfrm>
                            <a:off x="1263414" y="465472"/>
                            <a:ext cx="143322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757631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0" name="Rectangle 520"/>
                        <wps:cNvSpPr/>
                        <wps:spPr>
                          <a:xfrm>
                            <a:off x="1409551" y="457714"/>
                            <a:ext cx="143322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88C7B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1" name="Rectangle 521"/>
                        <wps:cNvSpPr/>
                        <wps:spPr>
                          <a:xfrm>
                            <a:off x="1517312" y="465472"/>
                            <a:ext cx="184266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0DC3C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2" name="Rectangle 522"/>
                        <wps:cNvSpPr/>
                        <wps:spPr>
                          <a:xfrm>
                            <a:off x="1655858" y="431113"/>
                            <a:ext cx="61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7453D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3" name="Rectangle 523"/>
                        <wps:cNvSpPr/>
                        <wps:spPr>
                          <a:xfrm>
                            <a:off x="1701799" y="431113"/>
                            <a:ext cx="1323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2F880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4" name="Shape 524"/>
                        <wps:cNvSpPr/>
                        <wps:spPr>
                          <a:xfrm>
                            <a:off x="1901444" y="4411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5" name="Rectangle 525"/>
                        <wps:cNvSpPr/>
                        <wps:spPr>
                          <a:xfrm>
                            <a:off x="2055444" y="465472"/>
                            <a:ext cx="107685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9594A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6" name="Rectangle 526"/>
                        <wps:cNvSpPr/>
                        <wps:spPr>
                          <a:xfrm>
                            <a:off x="2194184" y="465472"/>
                            <a:ext cx="378629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97148F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=25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7" name="Rectangle 527"/>
                        <wps:cNvSpPr/>
                        <wps:spPr>
                          <a:xfrm>
                            <a:off x="2478867" y="431113"/>
                            <a:ext cx="61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FCB61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8" name="Rectangle 528"/>
                        <wps:cNvSpPr/>
                        <wps:spPr>
                          <a:xfrm>
                            <a:off x="2524809" y="431113"/>
                            <a:ext cx="1323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640B22E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" name="Shape 529"/>
                        <wps:cNvSpPr/>
                        <wps:spPr>
                          <a:xfrm>
                            <a:off x="2778341" y="4411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" name="Rectangle 530"/>
                        <wps:cNvSpPr/>
                        <wps:spPr>
                          <a:xfrm>
                            <a:off x="2932341" y="465472"/>
                            <a:ext cx="107685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62585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1" name="Rectangle 531"/>
                        <wps:cNvSpPr/>
                        <wps:spPr>
                          <a:xfrm>
                            <a:off x="3071081" y="465472"/>
                            <a:ext cx="378629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7B9E0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2" name="Rectangle 532"/>
                        <wps:cNvSpPr/>
                        <wps:spPr>
                          <a:xfrm>
                            <a:off x="3355764" y="431113"/>
                            <a:ext cx="611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9C26FC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°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3" name="Rectangle 533"/>
                        <wps:cNvSpPr/>
                        <wps:spPr>
                          <a:xfrm>
                            <a:off x="3401706" y="431113"/>
                            <a:ext cx="13230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66980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4" name="Shape 534"/>
                        <wps:cNvSpPr/>
                        <wps:spPr>
                          <a:xfrm>
                            <a:off x="3655225" y="441176"/>
                            <a:ext cx="0" cy="172072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072">
                                <a:moveTo>
                                  <a:pt x="0" y="17207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5" name="Shape 535"/>
                        <wps:cNvSpPr/>
                        <wps:spPr>
                          <a:xfrm>
                            <a:off x="197993" y="615776"/>
                            <a:ext cx="3459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759">
                                <a:moveTo>
                                  <a:pt x="0" y="0"/>
                                </a:moveTo>
                                <a:lnTo>
                                  <a:pt x="34597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" name="Shape 536"/>
                        <wps:cNvSpPr/>
                        <wps:spPr>
                          <a:xfrm>
                            <a:off x="200533" y="61831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" name="Rectangle 537"/>
                        <wps:cNvSpPr/>
                        <wps:spPr>
                          <a:xfrm>
                            <a:off x="381635" y="642612"/>
                            <a:ext cx="125817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5FB3B4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8" name="Rectangle 538"/>
                        <wps:cNvSpPr/>
                        <wps:spPr>
                          <a:xfrm>
                            <a:off x="476225" y="689799"/>
                            <a:ext cx="139093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0F506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spacing w:val="5"/>
                                  <w:w w:val="105"/>
                                  <w:sz w:val="16"/>
                                </w:rPr>
                                <w:t>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8" name="Rectangle 7708"/>
                        <wps:cNvSpPr/>
                        <wps:spPr>
                          <a:xfrm>
                            <a:off x="633019" y="608253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4504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1" name="Rectangle 7711"/>
                        <wps:cNvSpPr/>
                        <wps:spPr>
                          <a:xfrm>
                            <a:off x="686608" y="608253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029A3B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9" name="Rectangle 7709"/>
                        <wps:cNvSpPr/>
                        <wps:spPr>
                          <a:xfrm>
                            <a:off x="789866" y="608253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FC1FA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0" name="Shape 540"/>
                        <wps:cNvSpPr/>
                        <wps:spPr>
                          <a:xfrm>
                            <a:off x="1024547" y="61831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1" name="Shape 541"/>
                        <wps:cNvSpPr/>
                        <wps:spPr>
                          <a:xfrm>
                            <a:off x="1102995" y="75815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2" name="Shape 542"/>
                        <wps:cNvSpPr/>
                        <wps:spPr>
                          <a:xfrm>
                            <a:off x="1901444" y="61831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3" name="Shape 543"/>
                        <wps:cNvSpPr/>
                        <wps:spPr>
                          <a:xfrm>
                            <a:off x="1979892" y="75815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4" name="Shape 544"/>
                        <wps:cNvSpPr/>
                        <wps:spPr>
                          <a:xfrm>
                            <a:off x="2778341" y="61831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Shape 545"/>
                        <wps:cNvSpPr/>
                        <wps:spPr>
                          <a:xfrm>
                            <a:off x="2856776" y="75815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6" name="Shape 546"/>
                        <wps:cNvSpPr/>
                        <wps:spPr>
                          <a:xfrm>
                            <a:off x="3655225" y="618316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197993" y="894135"/>
                            <a:ext cx="3459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759">
                                <a:moveTo>
                                  <a:pt x="0" y="0"/>
                                </a:moveTo>
                                <a:lnTo>
                                  <a:pt x="34597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Shape 548"/>
                        <wps:cNvSpPr/>
                        <wps:spPr>
                          <a:xfrm>
                            <a:off x="200533" y="89667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317525" y="920971"/>
                            <a:ext cx="118298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B9724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406476" y="967652"/>
                            <a:ext cx="266217" cy="11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D00313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5" name="Rectangle 7715"/>
                        <wps:cNvSpPr/>
                        <wps:spPr>
                          <a:xfrm>
                            <a:off x="658889" y="886611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884119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7" name="Rectangle 7717"/>
                        <wps:cNvSpPr/>
                        <wps:spPr>
                          <a:xfrm>
                            <a:off x="712478" y="886611"/>
                            <a:ext cx="18819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E1EEDA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6" name="Rectangle 7716"/>
                        <wps:cNvSpPr/>
                        <wps:spPr>
                          <a:xfrm>
                            <a:off x="853975" y="886611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746BB8" w14:textId="77777777" w:rsidR="00E20621" w:rsidRDefault="00E20621" w:rsidP="00E2062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2" name="Shape 552"/>
                        <wps:cNvSpPr/>
                        <wps:spPr>
                          <a:xfrm>
                            <a:off x="1024547" y="89667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Shape 553"/>
                        <wps:cNvSpPr/>
                        <wps:spPr>
                          <a:xfrm>
                            <a:off x="1102995" y="1036514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4" name="Shape 554"/>
                        <wps:cNvSpPr/>
                        <wps:spPr>
                          <a:xfrm>
                            <a:off x="1901444" y="89667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5" name="Shape 555"/>
                        <wps:cNvSpPr/>
                        <wps:spPr>
                          <a:xfrm>
                            <a:off x="1979892" y="1036514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6" name="Shape 556"/>
                        <wps:cNvSpPr/>
                        <wps:spPr>
                          <a:xfrm>
                            <a:off x="2778341" y="89667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2856776" y="1036514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Shape 558"/>
                        <wps:cNvSpPr/>
                        <wps:spPr>
                          <a:xfrm>
                            <a:off x="3655225" y="896675"/>
                            <a:ext cx="0" cy="2732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73291">
                                <a:moveTo>
                                  <a:pt x="0" y="2732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9" name="Shape 559"/>
                        <wps:cNvSpPr/>
                        <wps:spPr>
                          <a:xfrm>
                            <a:off x="197993" y="1172493"/>
                            <a:ext cx="345975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459759">
                                <a:moveTo>
                                  <a:pt x="0" y="0"/>
                                </a:moveTo>
                                <a:lnTo>
                                  <a:pt x="3459759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0F7DD40" id="Groupe 16" o:spid="_x0000_s1239" style="width:481.9pt;height:102.45pt;mso-position-horizontal-relative:char;mso-position-vertical-relative:line" coordsize="61200,130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">
                <v:shape id="Shape 495" o:spid="_x0000_s1240" style="position:absolute;width:61200;height:13010;visibility:visible;mso-wrap-style:square;v-text-anchor:top" coordsize="6120079,1301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" path="m54000,l6066080,v29823,,53999,24177,53999,54001l6120079,1247017v,29824,-24176,54000,-53999,54000l54000,1301017c24176,1301017,,1276841,,1247017l,54001c,24177,24176,,54000,xe" fillcolor="#009688" stroked="f" strokeweight="0">
                  <v:stroke miterlimit="83231f" joinstyle="miter"/>
                  <v:path arrowok="t" textboxrect="0,0,6120079,1301017"/>
                </v:shape>
                <v:shape id="Shape 496" o:spid="_x0000_s1241" style="position:absolute;left:180;top:180;width:60840;height:12650;visibility:visible;mso-wrap-style:square;v-text-anchor:top" coordsize="6084080,126501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" path="m36000,l6048080,v19882,,36000,16118,36000,36000l6084080,1229017v,19882,-16118,36000,-36000,36000l36000,1265017c16118,1265017,,1248899,,1229017l,36000c,16118,16118,,36000,xe" fillcolor="#e5f4f3" stroked="f" strokeweight="0">
                  <v:stroke miterlimit="83231f" joinstyle="miter"/>
                  <v:path arrowok="t" textboxrect="0,0,6084080,1265017"/>
                </v:shape>
                <v:rect id="Rectangle 497" o:spid="_x0000_s1242" style="position:absolute;left:1979;top:1143;width:2805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tkI9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" filled="f" stroked="f">
                  <v:textbox inset="0,0,0,0">
                    <w:txbxContent>
                      <w:p w14:paraId="20E79FD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7"/>
                          </w:rPr>
                          <w:t>À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irradiance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constante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(1000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W/m</w:t>
                        </w:r>
                      </w:p>
                    </w:txbxContent>
                  </v:textbox>
                </v:rect>
                <v:rect id="Rectangle 498" o:spid="_x0000_s1243" style="position:absolute;left:23072;top:1248;width:715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" filled="f" stroked="f">
                  <v:textbox inset="0,0,0,0">
                    <w:txbxContent>
                      <w:p w14:paraId="0A702CC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7702" o:spid="_x0000_s1244" style="position:absolute;left:24209;top:1143;width:977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" filled="f" stroked="f">
                  <v:textbox inset="0,0,0,0">
                    <w:txbxContent>
                      <w:p w14:paraId="3A46849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,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faire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varier</w:t>
                        </w:r>
                      </w:p>
                    </w:txbxContent>
                  </v:textbox>
                </v:rect>
                <v:rect id="Rectangle 7701" o:spid="_x0000_s1245" style="position:absolute;left:23673;top:1143;width:71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mThVxQAAAN0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" filled="f" stroked="f">
                  <v:textbox inset="0,0,0,0">
                    <w:txbxContent>
                      <w:p w14:paraId="7B1A488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500" o:spid="_x0000_s1246" style="position:absolute;left:32017;top:1486;width:1077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tEBT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vxwJhwBmf4DAAD//wMAUEsBAi0AFAAGAAgAAAAhANvh9svuAAAAhQEAABMAAAAAAAAAAAAA&#10;AAAAAAAAAFtDb250ZW50X1R5cGVzXS54bWxQSwECLQAUAAYACAAAACEAWvQsW78AAAAVAQAACwAA&#10;AAAAAAAAAAAAAAAfAQAAX3JlbHMvLnJlbHNQSwECLQAUAAYACAAAACEA1LRAU8MAAADcAAAADwAA&#10;AAAAAAAAAAAAAAAHAgAAZHJzL2Rvd25yZXYueG1sUEsFBgAAAAADAAMAtwAAAPcCAAAAAA==&#10;" filled="f" stroked="f">
                  <v:textbox inset="0,0,0,0">
                    <w:txbxContent>
                      <w:p w14:paraId="3D7E6CC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501" o:spid="_x0000_s1247" style="position:absolute;left:33478;top:1143;width:50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" filled="f" stroked="f">
                  <v:textbox inset="0,0,0,0">
                    <w:txbxContent>
                      <w:p w14:paraId="06ED0EE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502" o:spid="_x0000_s1248" style="position:absolute;left:34320;top:1409;width:1434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" filled="f" stroked="f">
                  <v:textbox inset="0,0,0,0">
                    <w:txbxContent>
                      <w:p w14:paraId="6DE3ED7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−</w:t>
                        </w:r>
                      </w:p>
                    </w:txbxContent>
                  </v:textbox>
                </v:rect>
                <v:rect id="Rectangle 503" o:spid="_x0000_s1249" style="position:absolute;left:35398;top:1486;width:184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Zt4kxQAAANwAAAAPAAAAZHJzL2Rvd25yZXYueG1sRI9Li8JA&#10;EITvC/sfhl7wtk5Wcd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AkZt4kxQAAANwAAAAP&#10;AAAAAAAAAAAAAAAAAAcCAABkcnMvZG93bnJldi54bWxQSwUGAAAAAAMAAwC3AAAA+QIAAAAA&#10;" filled="f" stroked="f">
                  <v:textbox inset="0,0,0,0">
                    <w:txbxContent>
                      <w:p w14:paraId="17CC791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10</w:t>
                        </w:r>
                      </w:p>
                    </w:txbxContent>
                  </v:textbox>
                </v:rect>
                <v:rect id="Rectangle 504" o:spid="_x0000_s1250" style="position:absolute;left:36784;top:1143;width:61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" filled="f" stroked="f">
                  <v:textbox inset="0,0,0,0">
                    <w:txbxContent>
                      <w:p w14:paraId="2F851D1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°</w:t>
                        </w:r>
                      </w:p>
                    </w:txbxContent>
                  </v:textbox>
                </v:rect>
                <v:rect id="Rectangle 505" o:spid="_x0000_s1251" style="position:absolute;left:37243;top:1143;width:132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" filled="f" stroked="f">
                  <v:textbox inset="0,0,0,0">
                    <w:txbxContent>
                      <w:p w14:paraId="725A16C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C</w:t>
                        </w:r>
                      </w:p>
                    </w:txbxContent>
                  </v:textbox>
                </v:rect>
                <v:rect id="Rectangle 506" o:spid="_x0000_s1252" style="position:absolute;left:38696;top:1409;width:184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" filled="f" stroked="f">
                  <v:textbox inset="0,0,0,0">
                    <w:txbxContent>
                      <w:p w14:paraId="60CEE262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→</w:t>
                        </w:r>
                      </w:p>
                    </w:txbxContent>
                  </v:textbox>
                </v:rect>
                <v:rect id="Rectangle 507" o:spid="_x0000_s1253" style="position:absolute;left:40542;top:1143;width:183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Xdgn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" filled="f" stroked="f">
                  <v:textbox inset="0,0,0,0">
                    <w:txbxContent>
                      <w:p w14:paraId="6C21E527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25</w:t>
                        </w:r>
                      </w:p>
                    </w:txbxContent>
                  </v:textbox>
                </v:rect>
                <v:rect id="Rectangle 508" o:spid="_x0000_s1254" style="position:absolute;left:41919;top:1143;width:61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" filled="f" stroked="f">
                  <v:textbox inset="0,0,0,0">
                    <w:txbxContent>
                      <w:p w14:paraId="04A0140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°</w:t>
                        </w:r>
                      </w:p>
                    </w:txbxContent>
                  </v:textbox>
                </v:rect>
                <v:rect id="Rectangle 509" o:spid="_x0000_s1255" style="position:absolute;left:42379;top:1143;width:132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junO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p6jGH7PhCMgN3cAAAD//wMAUEsBAi0AFAAGAAgAAAAhANvh9svuAAAAhQEAABMAAAAAAAAA&#10;AAAAAAAAAAAAAFtDb250ZW50X1R5cGVzXS54bWxQSwECLQAUAAYACAAAACEAWvQsW78AAAAVAQAA&#10;CwAAAAAAAAAAAAAAAAAfAQAAX3JlbHMvLnJlbHNQSwECLQAUAAYACAAAACEARY7pzsYAAADcAAAA&#10;DwAAAAAAAAAAAAAAAAAHAgAAZHJzL2Rvd25yZXYueG1sUEsFBgAAAAADAAMAtwAAAPoCAAAAAA==&#10;" filled="f" stroked="f">
                  <v:textbox inset="0,0,0,0">
                    <w:txbxContent>
                      <w:p w14:paraId="46310B0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C</w:t>
                        </w:r>
                      </w:p>
                    </w:txbxContent>
                  </v:textbox>
                </v:rect>
                <v:rect id="Rectangle 510" o:spid="_x0000_s1256" style="position:absolute;left:43832;top:1409;width:184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bdaO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" filled="f" stroked="f">
                  <v:textbox inset="0,0,0,0">
                    <w:txbxContent>
                      <w:p w14:paraId="5E2CFC1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→</w:t>
                        </w:r>
                      </w:p>
                    </w:txbxContent>
                  </v:textbox>
                </v:rect>
                <v:rect id="Rectangle 511" o:spid="_x0000_s1257" style="position:absolute;left:45678;top:1143;width:183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" filled="f" stroked="f">
                  <v:textbox inset="0,0,0,0">
                    <w:txbxContent>
                      <w:p w14:paraId="026738B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75</w:t>
                        </w:r>
                      </w:p>
                    </w:txbxContent>
                  </v:textbox>
                </v:rect>
                <v:rect id="Rectangle 512" o:spid="_x0000_s1258" style="position:absolute;left:47055;top:1143;width:61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8+1i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D0fwfyYcAbn8AwAA//8DAFBLAQItABQABgAIAAAAIQDb4fbL7gAAAIUBAAATAAAAAAAAAAAA&#10;AAAAAAAAAABbQ29udGVudF9UeXBlc10ueG1sUEsBAi0AFAAGAAgAAAAhAFr0LFu/AAAAFQEAAAsA&#10;AAAAAAAAAAAAAAAAHwEAAF9yZWxzLy5yZWxzUEsBAi0AFAAGAAgAAAAhAM7z7WLEAAAA3AAAAA8A&#10;AAAAAAAAAAAAAAAABwIAAGRycy9kb3ducmV2LnhtbFBLBQYAAAAAAwADALcAAAD4AgAAAAA=&#10;" filled="f" stroked="f">
                  <v:textbox inset="0,0,0,0">
                    <w:txbxContent>
                      <w:p w14:paraId="5BAB17E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°</w:t>
                        </w:r>
                      </w:p>
                    </w:txbxContent>
                  </v:textbox>
                </v:rect>
                <v:rect id="Rectangle 513" o:spid="_x0000_s1259" style="position:absolute;left:47515;top:1143;width:244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v0j5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5mC/g9E46AXN8BAAD//wMAUEsBAi0AFAAGAAgAAAAhANvh9svuAAAAhQEAABMAAAAAAAAA&#10;AAAAAAAAAAAAAFtDb250ZW50X1R5cGVzXS54bWxQSwECLQAUAAYACAAAACEAWvQsW78AAAAVAQAA&#10;CwAAAAAAAAAAAAAAAAAfAQAAX3JlbHMvLnJlbHNQSwECLQAUAAYACAAAACEAob9I+cYAAADcAAAA&#10;DwAAAAAAAAAAAAAAAAAHAgAAZHJzL2Rvd25yZXYueG1sUEsFBgAAAAADAAMAtwAAAPoCAAAAAA==&#10;" filled="f" stroked="f">
                  <v:textbox inset="0,0,0,0">
                    <w:txbxContent>
                      <w:p w14:paraId="26FB80F5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spacing w:val="72"/>
                            <w:w w:val="124"/>
                          </w:rPr>
                          <w:t>C:</w:t>
                        </w:r>
                      </w:p>
                    </w:txbxContent>
                  </v:textbox>
                </v:rect>
                <v:shape id="Shape 514" o:spid="_x0000_s1260" style="position:absolute;left:1979;top:4386;width:34598;height:0;visibility:visible;mso-wrap-style:square;v-text-anchor:top" coordsize="3459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" path="m,l3459759,e" filled="f" strokeweight=".14042mm">
                  <v:stroke miterlimit="83231f" joinstyle="miter"/>
                  <v:path arrowok="t" textboxrect="0,0,3459759,0"/>
                </v:shape>
                <v:shape id="Shape 515" o:spid="_x0000_s1261" style="position:absolute;left:2005;top:4411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516" o:spid="_x0000_s1262" style="position:absolute;left:2789;top:4660;width:8873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yOth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hYAS/Z8IRkPMPAAAA//8DAFBLAQItABQABgAIAAAAIQDb4fbL7gAAAIUBAAATAAAAAAAAAAAA&#10;AAAAAAAAAABbQ29udGVudF9UeXBlc10ueG1sUEsBAi0AFAAGAAgAAAAhAFr0LFu/AAAAFQEAAAsA&#10;AAAAAAAAAAAAAAAAHwEAAF9yZWxzLy5yZWxzUEsBAi0AFAAGAAgAAAAhALHI62HEAAAA3AAAAA8A&#10;AAAAAAAAAAAAAAAABwIAAGRycy9kb3ducmV2LnhtbFBLBQYAAAAAAwADALcAAAD4AgAAAAA=&#10;" filled="f" stroked="f">
                  <v:textbox inset="0,0,0,0">
                    <w:txbxContent>
                      <w:p w14:paraId="1F1330D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5"/>
                          </w:rPr>
                          <w:t>Grandeur</w:t>
                        </w:r>
                      </w:p>
                    </w:txbxContent>
                  </v:textbox>
                </v:rect>
                <v:shape id="Shape 517" o:spid="_x0000_s1263" style="position:absolute;left:10245;top:4411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518" o:spid="_x0000_s1264" style="position:absolute;left:11246;top:4654;width:107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" filled="f" stroked="f">
                  <v:textbox inset="0,0,0,0">
                    <w:txbxContent>
                      <w:p w14:paraId="73B4E5A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519" o:spid="_x0000_s1265" style="position:absolute;left:12634;top:4654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" filled="f" stroked="f">
                  <v:textbox inset="0,0,0,0">
                    <w:txbxContent>
                      <w:p w14:paraId="66757631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520" o:spid="_x0000_s1266" style="position:absolute;left:14095;top:4577;width:143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ARwz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zA9nwhGQq18AAAD//wMAUEsBAi0AFAAGAAgAAAAhANvh9svuAAAAhQEAABMAAAAAAAAAAAAA&#10;AAAAAAAAAFtDb250ZW50X1R5cGVzXS54bWxQSwECLQAUAAYACAAAACEAWvQsW78AAAAVAQAACwAA&#10;AAAAAAAAAAAAAAAfAQAAX3JlbHMvLnJlbHNQSwECLQAUAAYACAAAACEAnwEcM8MAAADcAAAADwAA&#10;AAAAAAAAAAAAAAAHAgAAZHJzL2Rvd25yZXYueG1sUEsFBgAAAAADAAMAtwAAAPcCAAAAAA==&#10;" filled="f" stroked="f">
                  <v:textbox inset="0,0,0,0">
                    <w:txbxContent>
                      <w:p w14:paraId="2688C7B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−</w:t>
                        </w:r>
                      </w:p>
                    </w:txbxContent>
                  </v:textbox>
                </v:rect>
                <v:rect id="Rectangle 521" o:spid="_x0000_s1267" style="position:absolute;left:15173;top:4654;width:184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" filled="f" stroked="f">
                  <v:textbox inset="0,0,0,0">
                    <w:txbxContent>
                      <w:p w14:paraId="0D0DC3C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10</w:t>
                        </w:r>
                      </w:p>
                    </w:txbxContent>
                  </v:textbox>
                </v:rect>
                <v:rect id="Rectangle 522" o:spid="_x0000_s1268" style="position:absolute;left:16558;top:4311;width:61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" filled="f" stroked="f">
                  <v:textbox inset="0,0,0,0">
                    <w:txbxContent>
                      <w:p w14:paraId="177453D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°</w:t>
                        </w:r>
                      </w:p>
                    </w:txbxContent>
                  </v:textbox>
                </v:rect>
                <v:rect id="Rectangle 523" o:spid="_x0000_s1269" style="position:absolute;left:17017;top:4311;width:132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04JE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" filled="f" stroked="f">
                  <v:textbox inset="0,0,0,0">
                    <w:txbxContent>
                      <w:p w14:paraId="7D2F880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C</w:t>
                        </w:r>
                      </w:p>
                    </w:txbxContent>
                  </v:textbox>
                </v:rect>
                <v:shape id="Shape 524" o:spid="_x0000_s1270" style="position:absolute;left:19014;top:4411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" path="m,172072l,e" filled="f" strokeweight=".14042mm">
                  <v:stroke miterlimit="83231f" joinstyle="miter"/>
                  <v:path arrowok="t" textboxrect="0,0,0,172072"/>
                </v:shape>
                <v:rect id="Rectangle 525" o:spid="_x0000_s1271" style="position:absolute;left:20554;top:4654;width:107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" filled="f" stroked="f">
                  <v:textbox inset="0,0,0,0">
                    <w:txbxContent>
                      <w:p w14:paraId="489594A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526" o:spid="_x0000_s1272" style="position:absolute;left:21941;top:4654;width:378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" filled="f" stroked="f">
                  <v:textbox inset="0,0,0,0">
                    <w:txbxContent>
                      <w:p w14:paraId="1997148F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=25</w:t>
                        </w:r>
                      </w:p>
                    </w:txbxContent>
                  </v:textbox>
                </v:rect>
                <v:rect id="Rectangle 527" o:spid="_x0000_s1273" style="position:absolute;left:24788;top:4311;width:61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6IRH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" filled="f" stroked="f">
                  <v:textbox inset="0,0,0,0">
                    <w:txbxContent>
                      <w:p w14:paraId="14FCB61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°</w:t>
                        </w:r>
                      </w:p>
                    </w:txbxContent>
                  </v:textbox>
                </v:rect>
                <v:rect id="Rectangle 528" o:spid="_x0000_s1274" style="position:absolute;left:25248;top:4311;width:132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" filled="f" stroked="f">
                  <v:textbox inset="0,0,0,0">
                    <w:txbxContent>
                      <w:p w14:paraId="1640B22E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C</w:t>
                        </w:r>
                      </w:p>
                    </w:txbxContent>
                  </v:textbox>
                </v:rect>
                <v:shape id="Shape 529" o:spid="_x0000_s1275" style="position:absolute;left:27783;top:4411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" path="m,172072l,e" filled="f" strokeweight=".14042mm">
                  <v:stroke miterlimit="83231f" joinstyle="miter"/>
                  <v:path arrowok="t" textboxrect="0,0,0,172072"/>
                </v:shape>
                <v:rect id="Rectangle 530" o:spid="_x0000_s1276" style="position:absolute;left:29323;top:4654;width:107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2Iru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8cCYcATl/AwAA//8DAFBLAQItABQABgAIAAAAIQDb4fbL7gAAAIUBAAATAAAAAAAAAAAAAAAA&#10;AAAAAABbQ29udGVudF9UeXBlc10ueG1sUEsBAi0AFAAGAAgAAAAhAFr0LFu/AAAAFQEAAAsAAAAA&#10;AAAAAAAAAAAAHwEAAF9yZWxzLy5yZWxzUEsBAi0AFAAGAAgAAAAhABrYiu7BAAAA3AAAAA8AAAAA&#10;AAAAAAAAAAAABwIAAGRycy9kb3ducmV2LnhtbFBLBQYAAAAAAwADALcAAAD1AgAAAAA=&#10;" filled="f" stroked="f">
                  <v:textbox inset="0,0,0,0">
                    <w:txbxContent>
                      <w:p w14:paraId="6462585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531" o:spid="_x0000_s1277" style="position:absolute;left:30710;top:4654;width:378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" filled="f" stroked="f">
                  <v:textbox inset="0,0,0,0">
                    <w:txbxContent>
                      <w:p w14:paraId="487B9E0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=75</w:t>
                        </w:r>
                      </w:p>
                    </w:txbxContent>
                  </v:textbox>
                </v:rect>
                <v:rect id="Rectangle 532" o:spid="_x0000_s1278" style="position:absolute;left:33557;top:4311;width:61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" filled="f" stroked="f">
                  <v:textbox inset="0,0,0,0">
                    <w:txbxContent>
                      <w:p w14:paraId="209C26FC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°</w:t>
                        </w:r>
                      </w:p>
                    </w:txbxContent>
                  </v:textbox>
                </v:rect>
                <v:rect id="Rectangle 533" o:spid="_x0000_s1279" style="position:absolute;left:34017;top:4311;width:132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" filled="f" stroked="f">
                  <v:textbox inset="0,0,0,0">
                    <w:txbxContent>
                      <w:p w14:paraId="36A66980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C</w:t>
                        </w:r>
                      </w:p>
                    </w:txbxContent>
                  </v:textbox>
                </v:rect>
                <v:shape id="Shape 534" o:spid="_x0000_s1280" style="position:absolute;left:36552;top:4411;width:0;height:1721;visibility:visible;mso-wrap-style:square;v-text-anchor:top" coordsize="0,17207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" path="m,172072l,e" filled="f" strokeweight=".14042mm">
                  <v:stroke miterlimit="83231f" joinstyle="miter"/>
                  <v:path arrowok="t" textboxrect="0,0,0,172072"/>
                </v:shape>
                <v:shape id="Shape 535" o:spid="_x0000_s1281" style="position:absolute;left:1979;top:6157;width:34598;height:0;visibility:visible;mso-wrap-style:square;v-text-anchor:top" coordsize="3459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" path="m,l3459759,e" filled="f" strokeweight=".14042mm">
                  <v:stroke miterlimit="83231f" joinstyle="miter"/>
                  <v:path arrowok="t" textboxrect="0,0,3459759,0"/>
                </v:shape>
                <v:shape id="Shape 536" o:spid="_x0000_s1282" style="position:absolute;left:2005;top:6183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rect id="Rectangle 537" o:spid="_x0000_s1283" style="position:absolute;left:3816;top:6426;width:125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MRKa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jB5eYX/M+EIyMUfAAAA//8DAFBLAQItABQABgAIAAAAIQDb4fbL7gAAAIUBAAATAAAAAAAA&#10;AAAAAAAAAAAAAABbQ29udGVudF9UeXBlc10ueG1sUEsBAi0AFAAGAAgAAAAhAFr0LFu/AAAAFQEA&#10;AAsAAAAAAAAAAAAAAAAAHwEAAF9yZWxzLy5yZWxzUEsBAi0AFAAGAAgAAAAhAJUxEprHAAAA3AAA&#10;AA8AAAAAAAAAAAAAAAAABwIAAGRycy9kb3ducmV2LnhtbFBLBQYAAAAAAwADALcAAAD7AgAAAAA=&#10;" filled="f" stroked="f">
                  <v:textbox inset="0,0,0,0">
                    <w:txbxContent>
                      <w:p w14:paraId="4F5FB3B4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538" o:spid="_x0000_s1284" style="position:absolute;left:4762;top:6897;width:1391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" filled="f" stroked="f">
                  <v:textbox inset="0,0,0,0">
                    <w:txbxContent>
                      <w:p w14:paraId="68B0F506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spacing w:val="5"/>
                            <w:w w:val="105"/>
                            <w:sz w:val="16"/>
                          </w:rPr>
                          <w:t>oc</w:t>
                        </w:r>
                      </w:p>
                    </w:txbxContent>
                  </v:textbox>
                </v:rect>
                <v:rect id="Rectangle 7708" o:spid="_x0000_s1285" style="position:absolute;left:6330;top:6082;width:71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" filled="f" stroked="f">
                  <v:textbox inset="0,0,0,0">
                    <w:txbxContent>
                      <w:p w14:paraId="21C4504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711" o:spid="_x0000_s1286" style="position:absolute;left:6866;top:6082;width:137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" filled="f" stroked="f">
                  <v:textbox inset="0,0,0,0">
                    <w:txbxContent>
                      <w:p w14:paraId="19029A3B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V</w:t>
                        </w:r>
                      </w:p>
                    </w:txbxContent>
                  </v:textbox>
                </v:rect>
                <v:rect id="Rectangle 7709" o:spid="_x0000_s1287" style="position:absolute;left:7898;top:6082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" filled="f" stroked="f">
                  <v:textbox inset="0,0,0,0">
                    <w:txbxContent>
                      <w:p w14:paraId="1BFC1FA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shape id="Shape 540" o:spid="_x0000_s1288" style="position:absolute;left:10245;top:6183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" path="m,273291l,e" filled="f" strokeweight=".14042mm">
                  <v:stroke miterlimit="83231f" joinstyle="miter"/>
                  <v:path arrowok="t" textboxrect="0,0,0,273291"/>
                </v:shape>
                <v:shape id="Shape 541" o:spid="_x0000_s1289" style="position:absolute;left:11029;top:758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542" o:spid="_x0000_s1290" style="position:absolute;left:19014;top:6183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shape id="Shape 543" o:spid="_x0000_s1291" style="position:absolute;left:19798;top:758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shape id="Shape 544" o:spid="_x0000_s1292" style="position:absolute;left:27783;top:6183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545" o:spid="_x0000_s1293" style="position:absolute;left:28567;top:758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546" o:spid="_x0000_s1294" style="position:absolute;left:36552;top:6183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547" o:spid="_x0000_s1295" style="position:absolute;left:1979;top:8941;width:34598;height:0;visibility:visible;mso-wrap-style:square;v-text-anchor:top" coordsize="3459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" path="m,l3459759,e" filled="f" strokeweight=".14042mm">
                  <v:stroke miterlimit="83231f" joinstyle="miter"/>
                  <v:path arrowok="t" textboxrect="0,0,3459759,0"/>
                </v:shape>
                <v:shape id="Shape 548" o:spid="_x0000_s1296" style="position:absolute;left:2005;top:8966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" path="m,273291l,e" filled="f" strokeweight=".14042mm">
                  <v:stroke miterlimit="83231f" joinstyle="miter"/>
                  <v:path arrowok="t" textboxrect="0,0,0,273291"/>
                </v:shape>
                <v:rect id="Rectangle 549" o:spid="_x0000_s1297" style="position:absolute;left:3175;top:9209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5FAO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" filled="f" stroked="f">
                  <v:textbox inset="0,0,0,0">
                    <w:txbxContent>
                      <w:p w14:paraId="39B9724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550" o:spid="_x0000_s1298" style="position:absolute;left:4064;top:9676;width:2662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" filled="f" stroked="f">
                  <v:textbox inset="0,0,0,0">
                    <w:txbxContent>
                      <w:p w14:paraId="22D00313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7715" o:spid="_x0000_s1299" style="position:absolute;left:6588;top:8866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" filled="f" stroked="f">
                  <v:textbox inset="0,0,0,0">
                    <w:txbxContent>
                      <w:p w14:paraId="64884119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717" o:spid="_x0000_s1300" style="position:absolute;left:7124;top:8866;width:188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" filled="f" stroked="f">
                  <v:textbox inset="0,0,0,0">
                    <w:txbxContent>
                      <w:p w14:paraId="6CE1EEDA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W</w:t>
                        </w:r>
                      </w:p>
                    </w:txbxContent>
                  </v:textbox>
                </v:rect>
                <v:rect id="Rectangle 7716" o:spid="_x0000_s1301" style="position:absolute;left:8539;top:8866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Tb8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Ie9ATzfhCcgZw8AAAD//wMAUEsBAi0AFAAGAAgAAAAhANvh9svuAAAAhQEAABMAAAAAAAAA&#10;AAAAAAAAAAAAAFtDb250ZW50X1R5cGVzXS54bWxQSwECLQAUAAYACAAAACEAWvQsW78AAAAVAQAA&#10;CwAAAAAAAAAAAAAAAAAfAQAAX3JlbHMvLnJlbHNQSwECLQAUAAYACAAAACEA/qk2/MYAAADdAAAA&#10;DwAAAAAAAAAAAAAAAAAHAgAAZHJzL2Rvd25yZXYueG1sUEsFBgAAAAADAAMAtwAAAPoCAAAAAA==&#10;" filled="f" stroked="f">
                  <v:textbox inset="0,0,0,0">
                    <w:txbxContent>
                      <w:p w14:paraId="1C746BB8" w14:textId="77777777" w:rsidR="00E20621" w:rsidRDefault="00E20621" w:rsidP="00E20621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shape id="Shape 552" o:spid="_x0000_s1302" style="position:absolute;left:10245;top:8966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" path="m,273291l,e" filled="f" strokeweight=".14042mm">
                  <v:stroke miterlimit="83231f" joinstyle="miter"/>
                  <v:path arrowok="t" textboxrect="0,0,0,273291"/>
                </v:shape>
                <v:shape id="Shape 553" o:spid="_x0000_s1303" style="position:absolute;left:11029;top:10365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554" o:spid="_x0000_s1304" style="position:absolute;left:19014;top:8966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" path="m,273291l,e" filled="f" strokeweight=".14042mm">
                  <v:stroke miterlimit="83231f" joinstyle="miter"/>
                  <v:path arrowok="t" textboxrect="0,0,0,273291"/>
                </v:shape>
                <v:shape id="Shape 555" o:spid="_x0000_s1305" style="position:absolute;left:19798;top:10365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556" o:spid="_x0000_s1306" style="position:absolute;left:27783;top:8966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" path="m,273291l,e" filled="f" strokeweight=".14042mm">
                  <v:stroke miterlimit="83231f" joinstyle="miter"/>
                  <v:path arrowok="t" textboxrect="0,0,0,273291"/>
                </v:shape>
                <v:shape id="Shape 557" o:spid="_x0000_s1307" style="position:absolute;left:28567;top:10365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shape id="Shape 558" o:spid="_x0000_s1308" style="position:absolute;left:36552;top:8966;width:0;height:2733;visibility:visible;mso-wrap-style:square;v-text-anchor:top" coordsize="0,273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" path="m,273291l,e" filled="f" strokeweight=".14042mm">
                  <v:stroke miterlimit="83231f" joinstyle="miter"/>
                  <v:path arrowok="t" textboxrect="0,0,0,273291"/>
                </v:shape>
                <v:shape id="Shape 559" o:spid="_x0000_s1309" style="position:absolute;left:1979;top:11724;width:34598;height:0;visibility:visible;mso-wrap-style:square;v-text-anchor:top" coordsize="345975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" path="m,l3459759,e" filled="f" strokeweight=".14042mm">
                  <v:stroke miterlimit="83231f" joinstyle="miter"/>
                  <v:path arrowok="t" textboxrect="0,0,3459759,0"/>
                </v:shape>
                <w10:anchorlock/>
              </v:group>
            </w:pict>
          </mc:Fallback>
        </mc:AlternateContent>
      </w:r>
    </w:p>
    <w:p w14:paraId="4391DE26" w14:textId="77777777" w:rsidR="00E20621" w:rsidRPr="00E20621" w:rsidRDefault="00E20621" w:rsidP="00E20621">
      <w:pPr>
        <w:shd w:val="clear" w:color="auto" w:fill="FFFFFF"/>
        <w:spacing w:line="240" w:lineRule="auto"/>
        <w:contextualSpacing/>
      </w:pPr>
      <w:r w:rsidRPr="00E20621">
        <w:t xml:space="preserve">Comment évoluent </w:t>
      </w:r>
      <w:r w:rsidRPr="00E20621">
        <w:rPr>
          <w:i/>
        </w:rPr>
        <w:t>U</w:t>
      </w:r>
      <w:r w:rsidRPr="00E20621">
        <w:rPr>
          <w:vertAlign w:val="subscript"/>
        </w:rPr>
        <w:t xml:space="preserve">oc </w:t>
      </w:r>
      <w:r w:rsidRPr="00E20621">
        <w:t xml:space="preserve">et </w:t>
      </w:r>
      <w:r w:rsidRPr="00E20621">
        <w:rPr>
          <w:i/>
        </w:rPr>
        <w:t>P</w:t>
      </w:r>
      <w:r w:rsidRPr="00E20621">
        <w:rPr>
          <w:vertAlign w:val="subscript"/>
        </w:rPr>
        <w:t xml:space="preserve">max </w:t>
      </w:r>
      <w:r w:rsidRPr="00E20621">
        <w:t>quand la température augmente?</w:t>
      </w:r>
    </w:p>
    <w:p w14:paraId="1DFF521B" w14:textId="77777777" w:rsidR="00D1737A" w:rsidRDefault="00E20621" w:rsidP="00E20621">
      <w:pPr>
        <w:shd w:val="clear" w:color="auto" w:fill="FFFFFF"/>
        <w:spacing w:line="240" w:lineRule="auto"/>
        <w:contextualSpacing/>
      </w:pPr>
      <w:r w:rsidRPr="00E20621">
        <w:t>Quelles sont les meilleures conditions de fonctionnement d’un panneau PV?</w:t>
      </w:r>
    </w:p>
    <w:p w14:paraId="2BC15691" w14:textId="77777777" w:rsidR="00D1737A" w:rsidRDefault="00D1737A" w:rsidP="00E20621">
      <w:pPr>
        <w:shd w:val="clear" w:color="auto" w:fill="FFFFFF"/>
        <w:spacing w:line="240" w:lineRule="auto"/>
        <w:contextualSpacing/>
      </w:pPr>
    </w:p>
    <w:p w14:paraId="6C8F2191" w14:textId="26833072" w:rsidR="0039364B" w:rsidRDefault="0039364B" w:rsidP="0039364B">
      <w:pPr>
        <w:shd w:val="clear" w:color="auto" w:fill="FFFFFF"/>
        <w:spacing w:line="240" w:lineRule="auto"/>
        <w:contextualSpacing/>
        <w:jc w:val="center"/>
      </w:pPr>
      <w:r>
        <w:rPr>
          <w:noProof/>
        </w:rPr>
        <w:drawing>
          <wp:inline distT="0" distB="0" distL="0" distR="0" wp14:anchorId="0F22F5AB" wp14:editId="2EE064CF">
            <wp:extent cx="4810669" cy="3686175"/>
            <wp:effectExtent l="0" t="0" r="0" b="0"/>
            <wp:docPr id="1590884990" name="Image 6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13182" cy="36881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4CBAB34" w14:textId="77777777" w:rsidR="0039364B" w:rsidRDefault="0039364B" w:rsidP="00E20621">
      <w:pPr>
        <w:shd w:val="clear" w:color="auto" w:fill="FFFFFF"/>
        <w:spacing w:line="240" w:lineRule="auto"/>
        <w:contextualSpacing/>
      </w:pPr>
    </w:p>
    <w:p w14:paraId="4BF5BFA7" w14:textId="77777777" w:rsidR="0039364B" w:rsidRPr="0039364B" w:rsidRDefault="0039364B" w:rsidP="0039364B">
      <w:pPr>
        <w:shd w:val="clear" w:color="auto" w:fill="FFFFFF"/>
        <w:spacing w:line="240" w:lineRule="auto"/>
        <w:contextualSpacing/>
        <w:rPr>
          <w:b/>
          <w:bCs/>
        </w:rPr>
      </w:pPr>
      <w:r w:rsidRPr="0039364B">
        <w:rPr>
          <w:b/>
          <w:bCs/>
        </w:rPr>
        <w:t>Partie 3 bis – Animation : dimensionnement pour un site isolé</w:t>
      </w:r>
    </w:p>
    <w:p w14:paraId="2DC63978" w14:textId="77777777" w:rsidR="0039364B" w:rsidRPr="0039364B" w:rsidRDefault="0039364B" w:rsidP="0039364B">
      <w:pPr>
        <w:shd w:val="clear" w:color="auto" w:fill="FFFFFF"/>
        <w:spacing w:line="240" w:lineRule="auto"/>
        <w:contextualSpacing/>
        <w:rPr>
          <w:b/>
          <w:bCs/>
        </w:rPr>
      </w:pPr>
      <w:r w:rsidRPr="0039364B">
        <w:rPr>
          <w:b/>
          <w:bCs/>
        </w:rPr>
        <w:t>Découverte – Chalet de montagne isolé</w:t>
      </w:r>
    </w:p>
    <w:p w14:paraId="2897753B" w14:textId="77777777" w:rsidR="0039364B" w:rsidRPr="0039364B" w:rsidRDefault="0039364B" w:rsidP="0039364B">
      <w:pPr>
        <w:shd w:val="clear" w:color="auto" w:fill="FFFFFF"/>
        <w:spacing w:line="240" w:lineRule="auto"/>
        <w:contextualSpacing/>
        <w:rPr>
          <w:b/>
          <w:bCs/>
        </w:rPr>
      </w:pPr>
      <w:r w:rsidRPr="0039364B">
        <w:rPr>
          <w:rFonts w:ascii="Segoe UI Emoji" w:hAnsi="Segoe UI Emoji" w:cs="Segoe UI Emoji"/>
          <w:b/>
          <w:bCs/>
        </w:rPr>
        <w:t>📋</w:t>
      </w:r>
      <w:r w:rsidRPr="0039364B">
        <w:rPr>
          <w:b/>
          <w:bCs/>
        </w:rPr>
        <w:t xml:space="preserve"> Objectif</w:t>
      </w:r>
    </w:p>
    <w:p w14:paraId="55791A98" w14:textId="77777777" w:rsidR="0039364B" w:rsidRPr="0039364B" w:rsidRDefault="0039364B" w:rsidP="0039364B">
      <w:pPr>
        <w:shd w:val="clear" w:color="auto" w:fill="FFFFFF"/>
        <w:spacing w:line="240" w:lineRule="auto"/>
        <w:contextualSpacing/>
      </w:pPr>
      <w:r w:rsidRPr="0039364B">
        <w:lastRenderedPageBreak/>
        <w:t>Avant de dimensionner l'installation du local vélos + trottinettes, explorer la démarche complète sur un </w:t>
      </w:r>
      <w:r w:rsidRPr="0039364B">
        <w:rPr>
          <w:b/>
          <w:bCs/>
        </w:rPr>
        <w:t>chalet de montagne isolé</w:t>
      </w:r>
      <w:r w:rsidRPr="0039364B">
        <w:t> : géolocalisation → définition du besoin → choix des composants (panneaux, régulateur, onduleur, batteries).</w:t>
      </w:r>
    </w:p>
    <w:p w14:paraId="090324C8" w14:textId="77777777" w:rsidR="0039364B" w:rsidRDefault="0039364B" w:rsidP="00E20621">
      <w:pPr>
        <w:shd w:val="clear" w:color="auto" w:fill="FFFFFF"/>
        <w:spacing w:line="240" w:lineRule="auto"/>
        <w:contextualSpacing/>
      </w:pPr>
    </w:p>
    <w:p w14:paraId="0CEDD878" w14:textId="77777777" w:rsidR="0039364B" w:rsidRPr="0039364B" w:rsidRDefault="0039364B" w:rsidP="0039364B">
      <w:pPr>
        <w:shd w:val="clear" w:color="auto" w:fill="FFFFFF"/>
        <w:spacing w:line="240" w:lineRule="auto"/>
        <w:contextualSpacing/>
      </w:pPr>
      <w:r w:rsidRPr="0039364B">
        <w:rPr>
          <w:b/>
          <w:bCs/>
        </w:rPr>
        <w:t> Points à observer :</w:t>
      </w:r>
    </w:p>
    <w:p w14:paraId="1B9620C7" w14:textId="77777777" w:rsidR="0039364B" w:rsidRPr="0039364B" w:rsidRDefault="0039364B" w:rsidP="0039364B">
      <w:pPr>
        <w:numPr>
          <w:ilvl w:val="0"/>
          <w:numId w:val="62"/>
        </w:numPr>
        <w:shd w:val="clear" w:color="auto" w:fill="FFFFFF"/>
        <w:spacing w:line="240" w:lineRule="auto"/>
        <w:contextualSpacing/>
      </w:pPr>
      <w:r w:rsidRPr="0039364B">
        <w:t>Comment est défini le besoin énergétique journalier E</w:t>
      </w:r>
      <w:r w:rsidRPr="0039364B">
        <w:rPr>
          <w:vertAlign w:val="subscript"/>
        </w:rPr>
        <w:t>j</w:t>
      </w:r>
      <w:r w:rsidRPr="0039364B">
        <w:t> ?</w:t>
      </w:r>
    </w:p>
    <w:p w14:paraId="69743A12" w14:textId="77777777" w:rsidR="0039364B" w:rsidRPr="0039364B" w:rsidRDefault="0039364B" w:rsidP="0039364B">
      <w:pPr>
        <w:numPr>
          <w:ilvl w:val="0"/>
          <w:numId w:val="62"/>
        </w:numPr>
        <w:shd w:val="clear" w:color="auto" w:fill="FFFFFF"/>
        <w:spacing w:line="240" w:lineRule="auto"/>
        <w:contextualSpacing/>
      </w:pPr>
      <w:r w:rsidRPr="0039364B">
        <w:t>Quel rôle joue la géolocalisation dans le dimensionnement ?</w:t>
      </w:r>
    </w:p>
    <w:p w14:paraId="2AE4C531" w14:textId="77777777" w:rsidR="0039364B" w:rsidRPr="0039364B" w:rsidRDefault="0039364B" w:rsidP="0039364B">
      <w:pPr>
        <w:numPr>
          <w:ilvl w:val="0"/>
          <w:numId w:val="62"/>
        </w:numPr>
        <w:shd w:val="clear" w:color="auto" w:fill="FFFFFF"/>
        <w:spacing w:line="240" w:lineRule="auto"/>
        <w:contextualSpacing/>
      </w:pPr>
      <w:r w:rsidRPr="0039364B">
        <w:t>Quels critères guident le choix des panneaux ?</w:t>
      </w:r>
    </w:p>
    <w:p w14:paraId="256DBDEC" w14:textId="77777777" w:rsidR="0039364B" w:rsidRPr="0039364B" w:rsidRDefault="0039364B" w:rsidP="0039364B">
      <w:pPr>
        <w:numPr>
          <w:ilvl w:val="0"/>
          <w:numId w:val="62"/>
        </w:numPr>
        <w:shd w:val="clear" w:color="auto" w:fill="FFFFFF"/>
        <w:spacing w:line="240" w:lineRule="auto"/>
        <w:contextualSpacing/>
      </w:pPr>
      <w:r w:rsidRPr="0039364B">
        <w:t>Quels paramètres déterminent le choix du régulateur de charge ?</w:t>
      </w:r>
    </w:p>
    <w:p w14:paraId="7E1BC765" w14:textId="77777777" w:rsidR="0039364B" w:rsidRPr="0039364B" w:rsidRDefault="0039364B" w:rsidP="0039364B">
      <w:pPr>
        <w:numPr>
          <w:ilvl w:val="0"/>
          <w:numId w:val="62"/>
        </w:numPr>
        <w:shd w:val="clear" w:color="auto" w:fill="FFFFFF"/>
        <w:spacing w:line="240" w:lineRule="auto"/>
        <w:contextualSpacing/>
      </w:pPr>
      <w:r w:rsidRPr="0039364B">
        <w:t>Comment est dimensionné le parc de batteries ?</w:t>
      </w:r>
    </w:p>
    <w:p w14:paraId="0ABD6488" w14:textId="77777777" w:rsidR="0039364B" w:rsidRPr="0039364B" w:rsidRDefault="0039364B" w:rsidP="0039364B">
      <w:pPr>
        <w:numPr>
          <w:ilvl w:val="0"/>
          <w:numId w:val="62"/>
        </w:numPr>
        <w:shd w:val="clear" w:color="auto" w:fill="FFFFFF"/>
        <w:spacing w:line="240" w:lineRule="auto"/>
        <w:contextualSpacing/>
      </w:pPr>
      <w:r w:rsidRPr="0039364B">
        <w:t>Quel type d'onduleur est retenu et pourquoi ?</w:t>
      </w:r>
    </w:p>
    <w:p w14:paraId="615FD308" w14:textId="1A0C7E25" w:rsidR="004E5110" w:rsidRPr="00C67359" w:rsidRDefault="006C0F03" w:rsidP="006C0F03">
      <w:pPr>
        <w:pStyle w:val="Titre1"/>
        <w:numPr>
          <w:ilvl w:val="0"/>
          <w:numId w:val="0"/>
        </w:numPr>
        <w:ind w:left="432" w:hanging="432"/>
        <w:rPr>
          <w:rStyle w:val="Accentuation"/>
        </w:rPr>
      </w:pPr>
      <w:r w:rsidRPr="006C0F03">
        <w:rPr>
          <w:rStyle w:val="Accentuation"/>
        </w:rPr>
        <w:t xml:space="preserve">Partie 4 – Dimensionnement </w:t>
      </w:r>
      <w:r>
        <w:rPr>
          <w:rStyle w:val="Accentuation"/>
        </w:rPr>
        <w:t xml:space="preserve">d’une </w:t>
      </w:r>
      <w:r w:rsidR="004E5110" w:rsidRPr="00C67359">
        <w:rPr>
          <w:rStyle w:val="Accentuation"/>
        </w:rPr>
        <w:t>installation photovoltaïque</w:t>
      </w:r>
      <w:r>
        <w:rPr>
          <w:rStyle w:val="Accentuation"/>
        </w:rPr>
        <w:t xml:space="preserve"> autonome</w:t>
      </w:r>
    </w:p>
    <w:p w14:paraId="342FC43B" w14:textId="77777777" w:rsidR="005B5A74" w:rsidRDefault="00D933EF" w:rsidP="004E5110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color w:val="333333"/>
          <w:szCs w:val="20"/>
        </w:rPr>
      </w:pPr>
      <w:r>
        <w:rPr>
          <w:rFonts w:asciiTheme="minorHAnsi" w:hAnsiTheme="minorHAnsi" w:cstheme="minorHAnsi"/>
          <w:color w:val="333333"/>
          <w:szCs w:val="20"/>
        </w:rPr>
        <w:t xml:space="preserve">La structure </w:t>
      </w:r>
      <w:r w:rsidR="00C67359">
        <w:rPr>
          <w:rFonts w:asciiTheme="minorHAnsi" w:hAnsiTheme="minorHAnsi" w:cstheme="minorHAnsi"/>
          <w:color w:val="333333"/>
          <w:szCs w:val="20"/>
        </w:rPr>
        <w:t xml:space="preserve">et la chaîne d’énergie </w:t>
      </w:r>
      <w:r>
        <w:rPr>
          <w:rFonts w:asciiTheme="minorHAnsi" w:hAnsiTheme="minorHAnsi" w:cstheme="minorHAnsi"/>
          <w:color w:val="333333"/>
          <w:szCs w:val="20"/>
        </w:rPr>
        <w:t xml:space="preserve">d’une installation photovoltaïque </w:t>
      </w:r>
      <w:r w:rsidRPr="00FD69DF">
        <w:rPr>
          <w:rFonts w:asciiTheme="minorHAnsi" w:hAnsiTheme="minorHAnsi" w:cstheme="minorHAnsi"/>
          <w:b/>
          <w:color w:val="333333"/>
          <w:szCs w:val="20"/>
          <w:u w:val="single"/>
        </w:rPr>
        <w:t>autonome</w:t>
      </w:r>
      <w:r>
        <w:rPr>
          <w:rFonts w:asciiTheme="minorHAnsi" w:hAnsiTheme="minorHAnsi" w:cstheme="minorHAnsi"/>
          <w:color w:val="333333"/>
          <w:szCs w:val="20"/>
        </w:rPr>
        <w:t xml:space="preserve"> est présentée ci-dessous :</w:t>
      </w:r>
    </w:p>
    <w:p w14:paraId="2787DB9C" w14:textId="77777777" w:rsidR="00FD69DF" w:rsidRDefault="00545BE1" w:rsidP="004E5110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color w:val="333333"/>
          <w:szCs w:val="20"/>
        </w:rPr>
      </w:pPr>
      <w:r>
        <w:rPr>
          <w:rFonts w:asciiTheme="minorHAnsi" w:hAnsiTheme="minorHAnsi" w:cstheme="minorHAnsi"/>
          <w:noProof/>
          <w:color w:val="333333"/>
          <w:szCs w:val="20"/>
        </w:rPr>
        <w:drawing>
          <wp:inline distT="0" distB="0" distL="0" distR="0" wp14:anchorId="4FE78B88" wp14:editId="00E0C125">
            <wp:extent cx="2736850" cy="1602599"/>
            <wp:effectExtent l="19050" t="0" r="6350" b="0"/>
            <wp:docPr id="9" name="Imag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37612" cy="160304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Pr="00545BE1">
        <w:rPr>
          <w:rFonts w:asciiTheme="minorHAnsi" w:hAnsiTheme="minorHAnsi" w:cstheme="minorHAnsi"/>
          <w:color w:val="333333"/>
          <w:szCs w:val="20"/>
        </w:rPr>
        <w:t xml:space="preserve"> </w:t>
      </w:r>
      <w:r>
        <w:rPr>
          <w:rFonts w:asciiTheme="minorHAnsi" w:hAnsiTheme="minorHAnsi" w:cstheme="minorHAnsi"/>
          <w:noProof/>
          <w:color w:val="333333"/>
          <w:szCs w:val="20"/>
        </w:rPr>
        <w:drawing>
          <wp:inline distT="0" distB="0" distL="0" distR="0" wp14:anchorId="495E48A9" wp14:editId="41165948">
            <wp:extent cx="3886200" cy="1421282"/>
            <wp:effectExtent l="19050" t="0" r="0" b="0"/>
            <wp:docPr id="11" name="Imag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87174" cy="1421638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2200B0C9" w14:textId="77777777" w:rsidR="00D933EF" w:rsidRDefault="00D933EF" w:rsidP="004E5110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color w:val="333333"/>
          <w:szCs w:val="20"/>
        </w:rPr>
      </w:pPr>
    </w:p>
    <w:p w14:paraId="0F8AE2F1" w14:textId="17795D4E" w:rsidR="001D6F34" w:rsidRPr="006C0F03" w:rsidRDefault="001D6F34" w:rsidP="00DC4928">
      <w:pPr>
        <w:pStyle w:val="Titre2"/>
        <w:numPr>
          <w:ilvl w:val="1"/>
          <w:numId w:val="61"/>
        </w:numPr>
      </w:pPr>
      <w:r w:rsidRPr="006C0F03">
        <w:t>Définition du besoin</w:t>
      </w:r>
      <w:r w:rsidR="002438EA" w:rsidRPr="006C0F03">
        <w:t xml:space="preserve">  (Ej)</w:t>
      </w:r>
    </w:p>
    <w:p w14:paraId="5E30FBCF" w14:textId="77777777" w:rsidR="002438EA" w:rsidRDefault="001D6F34" w:rsidP="001D6F34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color w:val="000000" w:themeColor="text1"/>
        </w:rPr>
      </w:pPr>
      <w:r w:rsidRPr="001D6F34">
        <w:rPr>
          <w:rFonts w:asciiTheme="minorHAnsi" w:hAnsiTheme="minorHAnsi" w:cstheme="minorHAnsi"/>
          <w:color w:val="000000" w:themeColor="text1"/>
        </w:rPr>
        <w:t>La définition du besoin électrique est un travail préalable important</w:t>
      </w:r>
      <w:r>
        <w:rPr>
          <w:rFonts w:asciiTheme="minorHAnsi" w:hAnsiTheme="minorHAnsi" w:cstheme="minorHAnsi"/>
          <w:color w:val="000000" w:themeColor="text1"/>
        </w:rPr>
        <w:t xml:space="preserve">. </w:t>
      </w:r>
    </w:p>
    <w:p w14:paraId="18392040" w14:textId="44A68D25" w:rsidR="002438EA" w:rsidRDefault="00DC4928" w:rsidP="001D6F34">
      <w:pPr>
        <w:shd w:val="clear" w:color="auto" w:fill="FFFFFF"/>
        <w:spacing w:line="240" w:lineRule="auto"/>
        <w:contextualSpacing/>
        <w:rPr>
          <w:b/>
        </w:rPr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116BF4F4" wp14:editId="456B68F6">
                <wp:simplePos x="0" y="0"/>
                <wp:positionH relativeFrom="column">
                  <wp:posOffset>5793105</wp:posOffset>
                </wp:positionH>
                <wp:positionV relativeFrom="paragraph">
                  <wp:posOffset>30480</wp:posOffset>
                </wp:positionV>
                <wp:extent cx="1139825" cy="521970"/>
                <wp:effectExtent l="9525" t="13970" r="12700" b="6985"/>
                <wp:wrapSquare wrapText="bothSides"/>
                <wp:docPr id="1573368739" name="Text Box 5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39825" cy="52197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DCB192A" w14:textId="77777777" w:rsidR="00545BE1" w:rsidRPr="0036392D" w:rsidRDefault="00545BE1" w:rsidP="00545BE1">
                            <w:pPr>
                              <w:shd w:val="clear" w:color="auto" w:fill="FFFFFF"/>
                              <w:spacing w:line="240" w:lineRule="auto"/>
                              <w:ind w:left="142"/>
                              <w:contextualSpacing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36392D">
                              <w:rPr>
                                <w:b/>
                                <w:sz w:val="40"/>
                                <w:szCs w:val="40"/>
                              </w:rPr>
                              <w:t>Ej = P.t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16BF4F4" id="_x0000_t202" coordsize="21600,21600" o:spt="202" path="m,l,21600r21600,l21600,xe">
                <v:stroke joinstyle="miter"/>
                <v:path gradientshapeok="t" o:connecttype="rect"/>
              </v:shapetype>
              <v:shape id="Text Box 59" o:spid="_x0000_s1310" type="#_x0000_t202" style="position:absolute;margin-left:456.15pt;margin-top:2.4pt;width:89.75pt;height:41.1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">
                <v:textbox>
                  <w:txbxContent>
                    <w:p w14:paraId="5DCB192A" w14:textId="77777777" w:rsidR="00545BE1" w:rsidRPr="0036392D" w:rsidRDefault="00545BE1" w:rsidP="00545BE1">
                      <w:pPr>
                        <w:shd w:val="clear" w:color="auto" w:fill="FFFFFF"/>
                        <w:spacing w:line="240" w:lineRule="auto"/>
                        <w:ind w:left="142"/>
                        <w:contextualSpacing/>
                        <w:rPr>
                          <w:b/>
                          <w:sz w:val="40"/>
                          <w:szCs w:val="40"/>
                        </w:rPr>
                      </w:pPr>
                      <w:r w:rsidRPr="0036392D">
                        <w:rPr>
                          <w:b/>
                          <w:sz w:val="40"/>
                          <w:szCs w:val="40"/>
                        </w:rPr>
                        <w:t>Ej = P.t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2438EA">
        <w:rPr>
          <w:rFonts w:asciiTheme="minorHAnsi" w:hAnsiTheme="minorHAnsi" w:cstheme="minorHAnsi"/>
          <w:color w:val="000000" w:themeColor="text1"/>
        </w:rPr>
        <w:t xml:space="preserve">Il s’agit d’estimer la consommation journalière </w:t>
      </w:r>
      <w:r w:rsidR="00D41E96">
        <w:rPr>
          <w:rFonts w:asciiTheme="minorHAnsi" w:hAnsiTheme="minorHAnsi" w:cstheme="minorHAnsi"/>
          <w:color w:val="000000" w:themeColor="text1"/>
        </w:rPr>
        <w:t xml:space="preserve">de l’installation </w:t>
      </w:r>
      <w:r w:rsidR="002438EA" w:rsidRPr="002438EA">
        <w:t>(</w:t>
      </w:r>
      <w:r w:rsidR="002438EA" w:rsidRPr="002438EA">
        <w:rPr>
          <w:b/>
        </w:rPr>
        <w:t>E</w:t>
      </w:r>
      <w:r w:rsidR="002438EA">
        <w:t xml:space="preserve">nergie </w:t>
      </w:r>
      <w:r w:rsidR="002438EA" w:rsidRPr="002438EA">
        <w:rPr>
          <w:b/>
        </w:rPr>
        <w:t>j</w:t>
      </w:r>
      <w:r w:rsidR="002438EA">
        <w:t xml:space="preserve">ournalière </w:t>
      </w:r>
      <w:r w:rsidR="002438EA" w:rsidRPr="002438EA">
        <w:t>notée</w:t>
      </w:r>
      <w:r w:rsidR="002438EA">
        <w:rPr>
          <w:b/>
        </w:rPr>
        <w:t xml:space="preserve"> Ej</w:t>
      </w:r>
      <w:r w:rsidR="002438EA" w:rsidRPr="002438EA">
        <w:t>)</w:t>
      </w:r>
      <w:r w:rsidR="002438EA">
        <w:rPr>
          <w:b/>
        </w:rPr>
        <w:t xml:space="preserve">. </w:t>
      </w:r>
    </w:p>
    <w:p w14:paraId="6296E7E0" w14:textId="77777777" w:rsidR="006F6EDC" w:rsidRPr="001D6F34" w:rsidRDefault="002438EA" w:rsidP="001D6F34">
      <w:pPr>
        <w:shd w:val="clear" w:color="auto" w:fill="FFFFFF"/>
        <w:spacing w:line="240" w:lineRule="auto"/>
        <w:contextualSpacing/>
        <w:rPr>
          <w:rFonts w:asciiTheme="minorHAnsi" w:hAnsiTheme="minorHAnsi" w:cstheme="minorHAnsi"/>
          <w:color w:val="000000" w:themeColor="text1"/>
        </w:rPr>
      </w:pPr>
      <w:r>
        <w:t>Cette  énergie dépend de la puissance des appareils et de leur durée d’utilisation. Elle est exprimée en (Wh/j</w:t>
      </w:r>
      <w:r w:rsidR="009A71C2">
        <w:t>)</w:t>
      </w:r>
      <w:r>
        <w:t>.</w:t>
      </w:r>
    </w:p>
    <w:p w14:paraId="524A7828" w14:textId="77777777" w:rsidR="00FD69DF" w:rsidRDefault="002438EA" w:rsidP="00263B71">
      <w:pPr>
        <w:shd w:val="clear" w:color="auto" w:fill="FFFFFF"/>
        <w:spacing w:line="240" w:lineRule="auto"/>
        <w:contextualSpacing/>
        <w:rPr>
          <w:rFonts w:ascii="Arial" w:hAnsi="Arial" w:cs="Arial"/>
          <w:color w:val="333333"/>
          <w:szCs w:val="20"/>
        </w:rPr>
      </w:pPr>
      <w:r>
        <w:t xml:space="preserve">C’est le produit de la puissance </w:t>
      </w:r>
      <w:r w:rsidRPr="002438EA">
        <w:rPr>
          <w:b/>
        </w:rPr>
        <w:t>P</w:t>
      </w:r>
      <w:r>
        <w:t xml:space="preserve"> (en W) par le temps </w:t>
      </w:r>
      <w:r w:rsidRPr="002438EA">
        <w:rPr>
          <w:b/>
        </w:rPr>
        <w:t>t</w:t>
      </w:r>
      <w:r>
        <w:t xml:space="preserve"> (en h) de fonctionnement journalier</w:t>
      </w:r>
    </w:p>
    <w:p w14:paraId="0DF07312" w14:textId="77777777" w:rsidR="00FD69DF" w:rsidRDefault="00FD69DF" w:rsidP="00263B71">
      <w:pPr>
        <w:shd w:val="clear" w:color="auto" w:fill="FFFFFF"/>
        <w:spacing w:line="240" w:lineRule="auto"/>
        <w:contextualSpacing/>
        <w:rPr>
          <w:rFonts w:ascii="Arial" w:hAnsi="Arial" w:cs="Arial"/>
          <w:color w:val="333333"/>
          <w:szCs w:val="20"/>
        </w:rPr>
      </w:pPr>
    </w:p>
    <w:p w14:paraId="0F939211" w14:textId="07F9063C" w:rsidR="006C0F03" w:rsidRPr="006C0F03" w:rsidRDefault="00DC4928" w:rsidP="006C0F03">
      <w:pPr>
        <w:shd w:val="clear" w:color="auto" w:fill="FFFFFF"/>
        <w:spacing w:line="240" w:lineRule="auto"/>
        <w:contextualSpacing/>
        <w:rPr>
          <w:rFonts w:ascii="Arial" w:hAnsi="Arial" w:cs="Arial"/>
          <w:color w:val="333333"/>
          <w:szCs w:val="20"/>
        </w:rPr>
      </w:pPr>
      <w:r w:rsidRPr="006C0F03">
        <w:rPr>
          <w:rFonts w:ascii="Arial" w:hAnsi="Arial" w:cs="Arial"/>
          <w:noProof/>
          <w:color w:val="333333"/>
          <w:szCs w:val="20"/>
        </w:rPr>
        <mc:AlternateContent>
          <mc:Choice Requires="wpg">
            <w:drawing>
              <wp:inline distT="0" distB="0" distL="0" distR="0" wp14:anchorId="455B9072" wp14:editId="0FF6BE8E">
                <wp:extent cx="6120130" cy="1965960"/>
                <wp:effectExtent l="0" t="0" r="0" b="0"/>
                <wp:docPr id="2134866530" name="Grou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965960"/>
                          <a:chOff x="0" y="0"/>
                          <a:chExt cx="6120079" cy="1965802"/>
                        </a:xfrm>
                      </wpg:grpSpPr>
                      <wps:wsp>
                        <wps:cNvPr id="7727" name="Rectangle 7727"/>
                        <wps:cNvSpPr/>
                        <wps:spPr>
                          <a:xfrm>
                            <a:off x="85390" y="0"/>
                            <a:ext cx="2330838" cy="25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1D563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0"/>
                                  <w:sz w:val="24"/>
                                </w:rPr>
                                <w:t>.a</w:t>
                              </w:r>
                              <w:r>
                                <w:rPr>
                                  <w:rFonts w:eastAsia="Calibri" w:cs="Calibri"/>
                                  <w:spacing w:val="3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0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eastAsia="Calibri" w:cs="Calibri"/>
                                  <w:spacing w:val="3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0"/>
                                  <w:sz w:val="24"/>
                                </w:rPr>
                                <w:t>Énergie</w:t>
                              </w:r>
                              <w:r>
                                <w:rPr>
                                  <w:rFonts w:eastAsia="Calibri" w:cs="Calibri"/>
                                  <w:spacing w:val="36"/>
                                  <w:w w:val="120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0"/>
                                  <w:sz w:val="24"/>
                                </w:rPr>
                                <w:t>journalière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6" name="Rectangle 7726"/>
                        <wps:cNvSpPr/>
                        <wps:spPr>
                          <a:xfrm>
                            <a:off x="0" y="0"/>
                            <a:ext cx="113568" cy="25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81C5C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1894836" y="35072"/>
                            <a:ext cx="146363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8CA9B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004835" y="92968"/>
                            <a:ext cx="57848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58F16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5" name="Shape 625"/>
                        <wps:cNvSpPr/>
                        <wps:spPr>
                          <a:xfrm>
                            <a:off x="0" y="284986"/>
                            <a:ext cx="6120079" cy="1680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680816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0"/>
                                </a:cubicBezTo>
                                <a:lnTo>
                                  <a:pt x="6120079" y="1626816"/>
                                </a:lnTo>
                                <a:cubicBezTo>
                                  <a:pt x="6120079" y="1656640"/>
                                  <a:pt x="6095903" y="1680816"/>
                                  <a:pt x="6066080" y="1680816"/>
                                </a:cubicBezTo>
                                <a:lnTo>
                                  <a:pt x="54000" y="1680816"/>
                                </a:lnTo>
                                <a:cubicBezTo>
                                  <a:pt x="24176" y="1680816"/>
                                  <a:pt x="0" y="1656640"/>
                                  <a:pt x="0" y="1626816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8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6" name="Shape 626"/>
                        <wps:cNvSpPr/>
                        <wps:spPr>
                          <a:xfrm>
                            <a:off x="18000" y="302986"/>
                            <a:ext cx="6084080" cy="16448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644816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1608816"/>
                                </a:lnTo>
                                <a:cubicBezTo>
                                  <a:pt x="6084080" y="1628699"/>
                                  <a:pt x="6067962" y="1644816"/>
                                  <a:pt x="6048080" y="1644816"/>
                                </a:cubicBezTo>
                                <a:lnTo>
                                  <a:pt x="36000" y="1644816"/>
                                </a:lnTo>
                                <a:cubicBezTo>
                                  <a:pt x="16118" y="1644816"/>
                                  <a:pt x="0" y="1628699"/>
                                  <a:pt x="0" y="1608816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7" name="Rectangle 627"/>
                        <wps:cNvSpPr/>
                        <wps:spPr>
                          <a:xfrm>
                            <a:off x="197993" y="419294"/>
                            <a:ext cx="87614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5E9E5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Formule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8" name="Rectangle 628"/>
                        <wps:cNvSpPr/>
                        <wps:spPr>
                          <a:xfrm>
                            <a:off x="902747" y="418740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F80A7B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9" name="Rectangle 629"/>
                        <wps:cNvSpPr/>
                        <wps:spPr>
                          <a:xfrm>
                            <a:off x="1004964" y="465434"/>
                            <a:ext cx="57848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9456DE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0" name="Rectangle 630"/>
                        <wps:cNvSpPr/>
                        <wps:spPr>
                          <a:xfrm>
                            <a:off x="1099096" y="418740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9F32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1" name="Rectangle 631"/>
                        <wps:cNvSpPr/>
                        <wps:spPr>
                          <a:xfrm>
                            <a:off x="1245373" y="418740"/>
                            <a:ext cx="11829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8DF6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2" name="Rectangle 632"/>
                        <wps:cNvSpPr/>
                        <wps:spPr>
                          <a:xfrm>
                            <a:off x="1384334" y="410981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5F5BD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3" name="Rectangle 633"/>
                        <wps:cNvSpPr/>
                        <wps:spPr>
                          <a:xfrm>
                            <a:off x="1522852" y="418740"/>
                            <a:ext cx="6653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4B1A3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8" name="Rectangle 7728"/>
                        <wps:cNvSpPr/>
                        <wps:spPr>
                          <a:xfrm>
                            <a:off x="1756592" y="384380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D3BD6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0" name="Rectangle 7730"/>
                        <wps:cNvSpPr/>
                        <wps:spPr>
                          <a:xfrm>
                            <a:off x="1810181" y="384380"/>
                            <a:ext cx="68183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59233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2"/>
                                </w:rPr>
                                <w:t>en</w:t>
                              </w:r>
                              <w:r>
                                <w:rPr>
                                  <w:spacing w:val="23"/>
                                  <w:w w:val="112"/>
                                </w:rPr>
                                <w:t xml:space="preserve"> </w:t>
                              </w:r>
                              <w:r>
                                <w:rPr>
                                  <w:w w:val="112"/>
                                </w:rPr>
                                <w:t>Wh/j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9" name="Rectangle 7729"/>
                        <wps:cNvSpPr/>
                        <wps:spPr>
                          <a:xfrm>
                            <a:off x="2322842" y="384380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946EB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5" name="Rectangle 635"/>
                        <wps:cNvSpPr/>
                        <wps:spPr>
                          <a:xfrm>
                            <a:off x="197993" y="699367"/>
                            <a:ext cx="90468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8467C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9"/>
                                </w:rPr>
                                <w:t>Données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9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6" name="Rectangle 636"/>
                        <wps:cNvSpPr/>
                        <wps:spPr>
                          <a:xfrm>
                            <a:off x="413093" y="836538"/>
                            <a:ext cx="1832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927943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7" name="Rectangle 637"/>
                        <wps:cNvSpPr/>
                        <wps:spPr>
                          <a:xfrm>
                            <a:off x="620122" y="836538"/>
                            <a:ext cx="319581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7B60E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8"/>
                                </w:rPr>
                                <w:t>Recharge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vélos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+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trottinettes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1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kWh/j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8" name="Rectangle 638"/>
                        <wps:cNvSpPr/>
                        <wps:spPr>
                          <a:xfrm>
                            <a:off x="413093" y="1008611"/>
                            <a:ext cx="1832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36C9E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39" name="Rectangle 639"/>
                        <wps:cNvSpPr/>
                        <wps:spPr>
                          <a:xfrm>
                            <a:off x="620122" y="1008611"/>
                            <a:ext cx="437800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5BF80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8"/>
                                </w:rPr>
                                <w:t>Éclairage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8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lampes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LED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10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W,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fonctionnant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4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h/j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0" name="Rectangle 640"/>
                        <wps:cNvSpPr/>
                        <wps:spPr>
                          <a:xfrm>
                            <a:off x="197993" y="1359035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66E6F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1" name="Rectangle 641"/>
                        <wps:cNvSpPr/>
                        <wps:spPr>
                          <a:xfrm>
                            <a:off x="300266" y="1407441"/>
                            <a:ext cx="540350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BB62A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1"/>
                                  <w:sz w:val="16"/>
                                </w:rPr>
                                <w:t>éclairage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2" name="Rectangle 642"/>
                        <wps:cNvSpPr/>
                        <wps:spPr>
                          <a:xfrm>
                            <a:off x="751358" y="1359035"/>
                            <a:ext cx="28668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C6D2B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3" name="Rectangle 643"/>
                        <wps:cNvSpPr/>
                        <wps:spPr>
                          <a:xfrm>
                            <a:off x="997664" y="1351276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A5D8E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4" name="Rectangle 644"/>
                        <wps:cNvSpPr/>
                        <wps:spPr>
                          <a:xfrm>
                            <a:off x="1136182" y="1359035"/>
                            <a:ext cx="184266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FCE8E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10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5" name="Rectangle 645"/>
                        <wps:cNvSpPr/>
                        <wps:spPr>
                          <a:xfrm>
                            <a:off x="1305484" y="1351276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A7F0B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6" name="Rectangle 646"/>
                        <wps:cNvSpPr/>
                        <wps:spPr>
                          <a:xfrm>
                            <a:off x="1444140" y="1359035"/>
                            <a:ext cx="286496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BF2EC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4=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7" name="Shape 647"/>
                        <wps:cNvSpPr/>
                        <wps:spPr>
                          <a:xfrm>
                            <a:off x="1698079" y="1474591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48" name="Rectangle 648"/>
                        <wps:cNvSpPr/>
                        <wps:spPr>
                          <a:xfrm>
                            <a:off x="2824023" y="1324676"/>
                            <a:ext cx="43761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284D23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9"/>
                                </w:rPr>
                                <w:t>Wh/j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49" name="Rectangle 649"/>
                        <wps:cNvSpPr/>
                        <wps:spPr>
                          <a:xfrm>
                            <a:off x="197993" y="1531120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D2A2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0" name="Rectangle 650"/>
                        <wps:cNvSpPr/>
                        <wps:spPr>
                          <a:xfrm>
                            <a:off x="300266" y="1578307"/>
                            <a:ext cx="707982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2208E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3"/>
                                  <w:sz w:val="16"/>
                                </w:rPr>
                                <w:t>trottinettes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1" name="Rectangle 651"/>
                        <wps:cNvSpPr/>
                        <wps:spPr>
                          <a:xfrm>
                            <a:off x="877392" y="1531120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74277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2" name="Shape 652"/>
                        <wps:cNvSpPr/>
                        <wps:spPr>
                          <a:xfrm>
                            <a:off x="1023633" y="1646663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3" name="Rectangle 653"/>
                        <wps:cNvSpPr/>
                        <wps:spPr>
                          <a:xfrm>
                            <a:off x="2149577" y="1496761"/>
                            <a:ext cx="43761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9F06C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9"/>
                                </w:rPr>
                                <w:t>Wh/j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4" name="Rectangle 654"/>
                        <wps:cNvSpPr/>
                        <wps:spPr>
                          <a:xfrm>
                            <a:off x="197993" y="1703192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A14B42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5" name="Rectangle 655"/>
                        <wps:cNvSpPr/>
                        <wps:spPr>
                          <a:xfrm>
                            <a:off x="300266" y="1749873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00DE5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6" name="Rectangle 656"/>
                        <wps:cNvSpPr/>
                        <wps:spPr>
                          <a:xfrm>
                            <a:off x="394411" y="1703192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40D8B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7" name="Shape 657"/>
                        <wps:cNvSpPr/>
                        <wps:spPr>
                          <a:xfrm>
                            <a:off x="540652" y="1818736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58" name="Rectangle 658"/>
                        <wps:cNvSpPr/>
                        <wps:spPr>
                          <a:xfrm>
                            <a:off x="1291438" y="1703192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B55B53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+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59" name="Shape 659"/>
                        <wps:cNvSpPr/>
                        <wps:spPr>
                          <a:xfrm>
                            <a:off x="1429982" y="1818736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0" name="Rectangle 660"/>
                        <wps:cNvSpPr/>
                        <wps:spPr>
                          <a:xfrm>
                            <a:off x="2188464" y="1703192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E2AD66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1" name="Shape 661"/>
                        <wps:cNvSpPr/>
                        <wps:spPr>
                          <a:xfrm>
                            <a:off x="2334705" y="1818736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2" name="Rectangle 662"/>
                        <wps:cNvSpPr/>
                        <wps:spPr>
                          <a:xfrm>
                            <a:off x="3460649" y="1668833"/>
                            <a:ext cx="43761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6ACC6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9"/>
                                </w:rPr>
                                <w:t>Wh/j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3" name="Rectangle 663"/>
                        <wps:cNvSpPr/>
                        <wps:spPr>
                          <a:xfrm>
                            <a:off x="3835539" y="1703192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FB20E03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4" name="Shape 664"/>
                        <wps:cNvSpPr/>
                        <wps:spPr>
                          <a:xfrm>
                            <a:off x="3981844" y="1818736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65" name="Rectangle 665"/>
                        <wps:cNvSpPr/>
                        <wps:spPr>
                          <a:xfrm>
                            <a:off x="4747781" y="1668833"/>
                            <a:ext cx="51902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0C42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kWh/j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5B9072" id="Groupe 14" o:spid="_x0000_s1311" style="width:481.9pt;height:154.8pt;mso-position-horizontal-relative:char;mso-position-vertical-relative:line" coordsize="61200,1965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">
                <v:rect id="Rectangle 7727" o:spid="_x0000_s1312" style="position:absolute;left:853;width:23309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" filled="f" stroked="f">
                  <v:textbox inset="0,0,0,0">
                    <w:txbxContent>
                      <w:p w14:paraId="691D563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0"/>
                            <w:sz w:val="24"/>
                          </w:rPr>
                          <w:t>.a</w:t>
                        </w:r>
                        <w:r>
                          <w:rPr>
                            <w:rFonts w:eastAsia="Calibri" w:cs="Calibri"/>
                            <w:spacing w:val="3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0"/>
                            <w:sz w:val="24"/>
                          </w:rPr>
                          <w:t>–</w:t>
                        </w:r>
                        <w:r>
                          <w:rPr>
                            <w:rFonts w:eastAsia="Calibri" w:cs="Calibri"/>
                            <w:spacing w:val="3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0"/>
                            <w:sz w:val="24"/>
                          </w:rPr>
                          <w:t>Énergie</w:t>
                        </w:r>
                        <w:r>
                          <w:rPr>
                            <w:rFonts w:eastAsia="Calibri" w:cs="Calibri"/>
                            <w:spacing w:val="36"/>
                            <w:w w:val="120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0"/>
                            <w:sz w:val="24"/>
                          </w:rPr>
                          <w:t>journalière</w:t>
                        </w:r>
                      </w:p>
                    </w:txbxContent>
                  </v:textbox>
                </v:rect>
                <v:rect id="Rectangle 7726" o:spid="_x0000_s1313" style="position:absolute;width:1135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" filled="f" stroked="f">
                  <v:textbox inset="0,0,0,0">
                    <w:txbxContent>
                      <w:p w14:paraId="2581C5C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0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623" o:spid="_x0000_s1314" style="position:absolute;left:18948;top:350;width:1463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9uM4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LT24zjEAAAA3AAAAA8A&#10;AAAAAAAAAAAAAAAABwIAAGRycy9kb3ducmV2LnhtbFBLBQYAAAAAAwADALcAAAD4AgAAAAA=&#10;" filled="f" stroked="f">
                  <v:textbox inset="0,0,0,0">
                    <w:txbxContent>
                      <w:p w14:paraId="7E8CA9B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E</w:t>
                        </w:r>
                      </w:p>
                    </w:txbxContent>
                  </v:textbox>
                </v:rect>
                <v:rect id="Rectangle 624" o:spid="_x0000_s1315" style="position:absolute;left:20048;top:929;width:578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H3tM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D0fwOROOgFz8AgAA//8DAFBLAQItABQABgAIAAAAIQDb4fbL7gAAAIUBAAATAAAAAAAAAAAA&#10;AAAAAAAAAABbQ29udGVudF9UeXBlc10ueG1sUEsBAi0AFAAGAAgAAAAhAFr0LFu/AAAAFQEAAAsA&#10;AAAAAAAAAAAAAAAAHwEAAF9yZWxzLy5yZWxzUEsBAi0AFAAGAAgAAAAhADsfe0zEAAAA3AAAAA8A&#10;AAAAAAAAAAAAAAAABwIAAGRycy9kb3ducmV2LnhtbFBLBQYAAAAAAwADALcAAAD4AgAAAAA=&#10;" filled="f" stroked="f">
                  <v:textbox inset="0,0,0,0">
                    <w:txbxContent>
                      <w:p w14:paraId="7558F16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shape id="Shape 625" o:spid="_x0000_s1316" style="position:absolute;top:2849;width:61200;height:16809;visibility:visible;mso-wrap-style:square;v-text-anchor:top" coordsize="6120079,1680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" path="m54000,l6066080,v29823,,53999,24176,53999,54000l6120079,1626816v,29824,-24176,54000,-53999,54000l54000,1680816c24176,1680816,,1656640,,1626816l,54000c,24176,24176,,54000,xe" fillcolor="#ff9800" stroked="f" strokeweight="0">
                  <v:stroke miterlimit="83231f" joinstyle="miter"/>
                  <v:path arrowok="t" textboxrect="0,0,6120079,1680816"/>
                </v:shape>
                <v:shape id="Shape 626" o:spid="_x0000_s1317" style="position:absolute;left:180;top:3029;width:60840;height:16449;visibility:visible;mso-wrap-style:square;v-text-anchor:top" coordsize="6084080,16448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" path="m36000,l6048080,v19882,,36000,16118,36000,36000l6084080,1608816v,19883,-16118,36000,-36000,36000l36000,1644816c16118,1644816,,1628699,,1608816l,36000c,16118,16118,,36000,xe" fillcolor="#fff5e5" stroked="f" strokeweight="0">
                  <v:stroke miterlimit="83231f" joinstyle="miter"/>
                  <v:path arrowok="t" textboxrect="0,0,6084080,1644816"/>
                </v:shape>
                <v:rect id="Rectangle 627" o:spid="_x0000_s1318" style="position:absolute;left:1979;top:4192;width:876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eU7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xX8L/mXAE5PYPAAD//wMAUEsBAi0AFAAGAAgAAAAhANvh9svuAAAAhQEAABMAAAAAAAAA&#10;AAAAAAAAAAAAAFtDb250ZW50X1R5cGVzXS54bWxQSwECLQAUAAYACAAAACEAWvQsW78AAAAVAQAA&#10;CwAAAAAAAAAAAAAAAAAfAQAAX3JlbHMvLnJlbHNQSwECLQAUAAYACAAAACEAy83lO8YAAADcAAAA&#10;DwAAAAAAAAAAAAAAAAAHAgAAZHJzL2Rvd25yZXYueG1sUEsFBgAAAAADAAMAtwAAAPoCAAAAAA==&#10;" filled="f" stroked="f">
                  <v:textbox inset="0,0,0,0">
                    <w:txbxContent>
                      <w:p w14:paraId="4A5E9E5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1"/>
                          </w:rPr>
                          <w:t>Formule</w:t>
                        </w:r>
                        <w:r>
                          <w:rPr>
                            <w:rFonts w:eastAsia="Calibri" w:cs="Calibri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1"/>
                          </w:rPr>
                          <w:t>:</w:t>
                        </w:r>
                      </w:p>
                    </w:txbxContent>
                  </v:textbox>
                </v:rect>
                <v:rect id="Rectangle 628" o:spid="_x0000_s1319" style="position:absolute;left:9027;top:4187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" filled="f" stroked="f">
                  <v:textbox inset="0,0,0,0">
                    <w:txbxContent>
                      <w:p w14:paraId="15F80A7B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29" o:spid="_x0000_s1320" style="position:absolute;left:10049;top:4654;width:579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HtTS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" filled="f" stroked="f">
                  <v:textbox inset="0,0,0,0">
                    <w:txbxContent>
                      <w:p w14:paraId="69456DE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630" o:spid="_x0000_s1321" style="position:absolute;left:10990;top:4187;width:143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/euS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DB/euSwgAAANwAAAAPAAAA&#10;AAAAAAAAAAAAAAcCAABkcnMvZG93bnJldi54bWxQSwUGAAAAAAMAAwC3AAAA9gIAAAAA&#10;" filled="f" stroked="f">
                  <v:textbox inset="0,0,0,0">
                    <w:txbxContent>
                      <w:p w14:paraId="6A09F32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631" o:spid="_x0000_s1322" style="position:absolute;left:12453;top:4187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sU4JxAAAANwAAAAPAAAAZHJzL2Rvd25yZXYueG1sRI9Bi8Iw&#10;FITvgv8hPMGbpq4g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K6xTgnEAAAA3AAAAA8A&#10;AAAAAAAAAAAAAAAABwIAAGRycy9kb3ducmV2LnhtbFBLBQYAAAAAAwADALcAAAD4AgAAAAA=&#10;" filled="f" stroked="f">
                  <v:textbox inset="0,0,0,0">
                    <w:txbxContent>
                      <w:p w14:paraId="7C18DF6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632" o:spid="_x0000_s1323" style="position:absolute;left:13843;top:4109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Y9B+xAAAANwAAAAPAAAAZHJzL2Rvd25yZXYueG1sRI9Pi8Iw&#10;FMTvgt8hPMGbpi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F5j0H7EAAAA3AAAAA8A&#10;AAAAAAAAAAAAAAAABwIAAGRycy9kb3ducmV2LnhtbFBLBQYAAAAAAwADALcAAAD4AgAAAAA=&#10;" filled="f" stroked="f">
                  <v:textbox inset="0,0,0,0">
                    <w:txbxContent>
                      <w:p w14:paraId="485F5BD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633" o:spid="_x0000_s1324" style="position:absolute;left:15228;top:4187;width:66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L3XlxAAAANwAAAAPAAAAZHJzL2Rvd25yZXYueG1sRI9Pi8Iw&#10;FMTvgt8hPGFvmqog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DEvdeXEAAAA3AAAAA8A&#10;AAAAAAAAAAAAAAAABwIAAGRycy9kb3ducmV2LnhtbFBLBQYAAAAAAwADALcAAAD4AgAAAAA=&#10;" filled="f" stroked="f">
                  <v:textbox inset="0,0,0,0">
                    <w:txbxContent>
                      <w:p w14:paraId="4E4B1A3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7728" o:spid="_x0000_s1325" style="position:absolute;left:17565;top:3843;width:71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" filled="f" stroked="f">
                  <v:textbox inset="0,0,0,0">
                    <w:txbxContent>
                      <w:p w14:paraId="73D3BD6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730" o:spid="_x0000_s1326" style="position:absolute;left:18101;top:3843;width:681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uVdz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ptNx2B/ehCcgl/8AAAD//wMAUEsBAi0AFAAGAAgAAAAhANvh9svuAAAAhQEAABMAAAAAAAAAAAAA&#10;AAAAAAAAAFtDb250ZW50X1R5cGVzXS54bWxQSwECLQAUAAYACAAAACEAWvQsW78AAAAVAQAACwAA&#10;AAAAAAAAAAAAAAAfAQAAX3JlbHMvLnJlbHNQSwECLQAUAAYACAAAACEAVblXc8MAAADdAAAADwAA&#10;AAAAAAAAAAAAAAAHAgAAZHJzL2Rvd25yZXYueG1sUEsFBgAAAAADAAMAtwAAAPcCAAAAAA==&#10;" filled="f" stroked="f">
                  <v:textbox inset="0,0,0,0">
                    <w:txbxContent>
                      <w:p w14:paraId="6559233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2"/>
                          </w:rPr>
                          <w:t>en</w:t>
                        </w:r>
                        <w:r>
                          <w:rPr>
                            <w:spacing w:val="23"/>
                            <w:w w:val="112"/>
                          </w:rPr>
                          <w:t xml:space="preserve"> </w:t>
                        </w:r>
                        <w:r>
                          <w:rPr>
                            <w:w w:val="112"/>
                          </w:rPr>
                          <w:t>Wh/j</w:t>
                        </w:r>
                      </w:p>
                    </w:txbxContent>
                  </v:textbox>
                </v:rect>
                <v:rect id="Rectangle 7729" o:spid="_x0000_s1327" style="position:absolute;left:23228;top:3843;width:71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" filled="f" stroked="f">
                  <v:textbox inset="0,0,0,0">
                    <w:txbxContent>
                      <w:p w14:paraId="45946EB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635" o:spid="_x0000_s1328" style="position:absolute;left:1979;top:6993;width:904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ikgK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0YpICsYAAADcAAAA&#10;DwAAAAAAAAAAAAAAAAAHAgAAZHJzL2Rvd25yZXYueG1sUEsFBgAAAAADAAMAtwAAAPoCAAAAAA==&#10;" filled="f" stroked="f">
                  <v:textbox inset="0,0,0,0">
                    <w:txbxContent>
                      <w:p w14:paraId="658467C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9"/>
                          </w:rPr>
                          <w:t>Données</w:t>
                        </w:r>
                        <w:r>
                          <w:rPr>
                            <w:rFonts w:eastAsia="Calibri" w:cs="Calibri"/>
                            <w:spacing w:val="34"/>
                            <w:w w:val="119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9"/>
                          </w:rPr>
                          <w:t>:</w:t>
                        </w:r>
                      </w:p>
                    </w:txbxContent>
                  </v:textbox>
                </v:rect>
                <v:rect id="Rectangle 636" o:spid="_x0000_s1329" style="position:absolute;left:4130;top:8365;width:183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WNZ9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IVjWfcYAAADcAAAA&#10;DwAAAAAAAAAAAAAAAAAHAgAAZHJzL2Rvd25yZXYueG1sUEsFBgAAAAADAAMAtwAAAPoCAAAAAA==&#10;" filled="f" stroked="f">
                  <v:textbox inset="0,0,0,0">
                    <w:txbxContent>
                      <w:p w14:paraId="31927943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—</w:t>
                        </w:r>
                      </w:p>
                    </w:txbxContent>
                  </v:textbox>
                </v:rect>
                <v:rect id="Rectangle 637" o:spid="_x0000_s1330" style="position:absolute;left:6201;top:8365;width:3195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FHPm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" filled="f" stroked="f">
                  <v:textbox inset="0,0,0,0">
                    <w:txbxContent>
                      <w:p w14:paraId="2F7B60E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8"/>
                          </w:rPr>
                          <w:t>Recharge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vélos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+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trottinettes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: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1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kWh/j</w:t>
                        </w:r>
                      </w:p>
                    </w:txbxContent>
                  </v:textbox>
                </v:rect>
                <v:rect id="Rectangle 638" o:spid="_x0000_s1331" style="position:absolute;left:4130;top:10086;width:183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i+eUwgAAANwAAAAPAAAAZHJzL2Rvd25yZXYueG1sRE/LisIw&#10;FN0L/kO4wuw01QH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A/i+eUwgAAANwAAAAPAAAA&#10;AAAAAAAAAAAAAAcCAABkcnMvZG93bnJldi54bWxQSwUGAAAAAAMAAwC3AAAA9gIAAAAA&#10;" filled="f" stroked="f">
                  <v:textbox inset="0,0,0,0">
                    <w:txbxContent>
                      <w:p w14:paraId="0C36C9E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—</w:t>
                        </w:r>
                      </w:p>
                    </w:txbxContent>
                  </v:textbox>
                </v:rect>
                <v:rect id="Rectangle 639" o:spid="_x0000_s1332" style="position:absolute;left:6201;top:10086;width:4378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x0IP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BQx0IPxQAAANwAAAAP&#10;AAAAAAAAAAAAAAAAAAcCAABkcnMvZG93bnJldi54bWxQSwUGAAAAAAMAAwC3AAAA+QIAAAAA&#10;" filled="f" stroked="f">
                  <v:textbox inset="0,0,0,0">
                    <w:txbxContent>
                      <w:p w14:paraId="255BF80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8"/>
                          </w:rPr>
                          <w:t>Éclairage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: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8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lampes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LED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de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10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W,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fonctionnant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4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h/j</w:t>
                        </w:r>
                      </w:p>
                    </w:txbxContent>
                  </v:textbox>
                </v:rect>
                <v:rect id="Rectangle 640" o:spid="_x0000_s1333" style="position:absolute;left:1979;top:13590;width:136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+5jv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CZ+5jvwgAAANwAAAAPAAAA&#10;AAAAAAAAAAAAAAcCAABkcnMvZG93bnJldi54bWxQSwUGAAAAAAMAAwC3AAAA9gIAAAAA&#10;" filled="f" stroked="f">
                  <v:textbox inset="0,0,0,0">
                    <w:txbxContent>
                      <w:p w14:paraId="2C66E6F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41" o:spid="_x0000_s1334" style="position:absolute;left:3002;top:14074;width:5404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z10xAAAANwAAAAPAAAAZHJzL2Rvd25yZXYueG1sRI9Bi8Iw&#10;FITvgv8hPMGbpi4i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Pa3PXTEAAAA3AAAAA8A&#10;AAAAAAAAAAAAAAAABwIAAGRycy9kb3ducmV2LnhtbFBLBQYAAAAAAwADALcAAAD4AgAAAAA=&#10;" filled="f" stroked="f">
                  <v:textbox inset="0,0,0,0">
                    <w:txbxContent>
                      <w:p w14:paraId="3CBB62A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1"/>
                            <w:sz w:val="16"/>
                          </w:rPr>
                          <w:t>éclairage</w:t>
                        </w:r>
                      </w:p>
                    </w:txbxContent>
                  </v:textbox>
                </v:rect>
                <v:rect id="Rectangle 642" o:spid="_x0000_s1335" style="position:absolute;left:7513;top:13590;width:286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" filled="f" stroked="f">
                  <v:textbox inset="0,0,0,0">
                    <w:txbxContent>
                      <w:p w14:paraId="30C6D2B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=8</w:t>
                        </w:r>
                      </w:p>
                    </w:txbxContent>
                  </v:textbox>
                </v:rect>
                <v:rect id="Rectangle 643" o:spid="_x0000_s1336" style="position:absolute;left:9976;top:13512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KQaYxgAAANwAAAAPAAAAZHJzL2Rvd25yZXYueG1sRI9ba8JA&#10;FITfC/0Pyyn0rW56IWh0FemF5FGjoL4dssckmD0bsluT9te7guDjMDP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aSkGmMYAAADcAAAA&#10;DwAAAAAAAAAAAAAAAAAHAgAAZHJzL2Rvd25yZXYueG1sUEsFBgAAAAADAAMAtwAAAPoCAAAAAA==&#10;" filled="f" stroked="f">
                  <v:textbox inset="0,0,0,0">
                    <w:txbxContent>
                      <w:p w14:paraId="21A5D8E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644" o:spid="_x0000_s1337" style="position:absolute;left:11361;top:13590;width:184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wJ7sxAAAANwAAAAPAAAAZHJzL2Rvd25yZXYueG1sRI9Pi8Iw&#10;FMTvgt8hPGFvmioi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ObAnuzEAAAA3AAAAA8A&#10;AAAAAAAAAAAAAAAABwIAAGRycy9kb3ducmV2LnhtbFBLBQYAAAAAAwADALcAAAD4AgAAAAA=&#10;" filled="f" stroked="f">
                  <v:textbox inset="0,0,0,0">
                    <w:txbxContent>
                      <w:p w14:paraId="0BFCE8E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10</w:t>
                        </w:r>
                      </w:p>
                    </w:txbxContent>
                  </v:textbox>
                </v:rect>
                <v:rect id="Rectangle 645" o:spid="_x0000_s1338" style="position:absolute;left:13054;top:13512;width:1434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jDt3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jfP+B6JhwBOb8AAAD//wMAUEsBAi0AFAAGAAgAAAAhANvh9svuAAAAhQEAABMAAAAAAAAA&#10;AAAAAAAAAAAAAFtDb250ZW50X1R5cGVzXS54bWxQSwECLQAUAAYACAAAACEAWvQsW78AAAAVAQAA&#10;CwAAAAAAAAAAAAAAAAAfAQAAX3JlbHMvLnJlbHNQSwECLQAUAAYACAAAACEAiYw7d8YAAADcAAAA&#10;DwAAAAAAAAAAAAAAAAAHAgAAZHJzL2Rvd25yZXYueG1sUEsFBgAAAAADAAMAtwAAAPoCAAAAAA==&#10;" filled="f" stroked="f">
                  <v:textbox inset="0,0,0,0">
                    <w:txbxContent>
                      <w:p w14:paraId="5DA7F0B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646" o:spid="_x0000_s1339" style="position:absolute;left:14441;top:13590;width:286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XqUAxgAAANwAAAAPAAAAZHJzL2Rvd25yZXYueG1sRI/NasMw&#10;EITvgb6D2EJvidxQTO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eV6lAMYAAADcAAAA&#10;DwAAAAAAAAAAAAAAAAAHAgAAZHJzL2Rvd25yZXYueG1sUEsFBgAAAAADAAMAtwAAAPoCAAAAAA==&#10;" filled="f" stroked="f">
                  <v:textbox inset="0,0,0,0">
                    <w:txbxContent>
                      <w:p w14:paraId="68BF2EC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4=</w:t>
                        </w:r>
                      </w:p>
                    </w:txbxContent>
                  </v:textbox>
                </v:rect>
                <v:shape id="Shape 647" o:spid="_x0000_s1340" style="position:absolute;left:16980;top:14745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" path="m,l1079995,e" filled="f" strokeweight=".15381mm">
                  <v:stroke miterlimit="83231f" joinstyle="miter"/>
                  <v:path arrowok="t" textboxrect="0,0,1079995,0"/>
                </v:shape>
                <v:rect id="Rectangle 648" o:spid="_x0000_s1341" style="position:absolute;left:28240;top:13246;width:437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jZTpwgAAANwAAAAPAAAAZHJzL2Rvd25yZXYueG1sRE/LisIw&#10;FN0L/kO4wuw0VQb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BnjZTpwgAAANwAAAAPAAAA&#10;AAAAAAAAAAAAAAcCAABkcnMvZG93bnJldi54bWxQSwUGAAAAAAMAAwC3AAAA9gIAAAAA&#10;" filled="f" stroked="f">
                  <v:textbox inset="0,0,0,0">
                    <w:txbxContent>
                      <w:p w14:paraId="06284D23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9"/>
                          </w:rPr>
                          <w:t>Wh/j</w:t>
                        </w:r>
                      </w:p>
                    </w:txbxContent>
                  </v:textbox>
                </v:rect>
                <v:rect id="Rectangle 649" o:spid="_x0000_s1342" style="position:absolute;left:1979;top:15311;width:136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TFy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" filled="f" stroked="f">
                  <v:textbox inset="0,0,0,0">
                    <w:txbxContent>
                      <w:p w14:paraId="23DD2A2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50" o:spid="_x0000_s1343" style="position:absolute;left:3002;top:15783;width:7080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Ig4y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" filled="f" stroked="f">
                  <v:textbox inset="0,0,0,0">
                    <w:txbxContent>
                      <w:p w14:paraId="002208E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3"/>
                            <w:sz w:val="16"/>
                          </w:rPr>
                          <w:t>trottinettes</w:t>
                        </w:r>
                      </w:p>
                    </w:txbxContent>
                  </v:textbox>
                </v:rect>
                <v:rect id="Rectangle 651" o:spid="_x0000_s1344" style="position:absolute;left:8773;top:15311;width:143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" filled="f" stroked="f">
                  <v:textbox inset="0,0,0,0">
                    <w:txbxContent>
                      <w:p w14:paraId="5574277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652" o:spid="_x0000_s1345" style="position:absolute;left:10236;top:16466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653" o:spid="_x0000_s1346" style="position:absolute;left:21495;top:14967;width:437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8JBFxgAAANwAAAAPAAAAZHJzL2Rvd25yZXYueG1sRI9Pa8JA&#10;FMTvhX6H5RV6q5u2NG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7PCQRcYAAADcAAAA&#10;DwAAAAAAAAAAAAAAAAAHAgAAZHJzL2Rvd25yZXYueG1sUEsFBgAAAAADAAMAtwAAAPoCAAAAAA==&#10;" filled="f" stroked="f">
                  <v:textbox inset="0,0,0,0">
                    <w:txbxContent>
                      <w:p w14:paraId="689F06C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9"/>
                          </w:rPr>
                          <w:t>Wh/j</w:t>
                        </w:r>
                      </w:p>
                    </w:txbxContent>
                  </v:textbox>
                </v:rect>
                <v:rect id="Rectangle 654" o:spid="_x0000_s1347" style="position:absolute;left:1979;top:17031;width:136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" filled="f" stroked="f">
                  <v:textbox inset="0,0,0,0">
                    <w:txbxContent>
                      <w:p w14:paraId="72A14B42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55" o:spid="_x0000_s1348" style="position:absolute;left:3002;top:17498;width:579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" filled="f" stroked="f">
                  <v:textbox inset="0,0,0,0">
                    <w:txbxContent>
                      <w:p w14:paraId="5E00DE5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656" o:spid="_x0000_s1349" style="position:absolute;left:3944;top:17031;width:1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hzPd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H8EsPtTDgCcnMFAAD//wMAUEsBAi0AFAAGAAgAAAAhANvh9svuAAAAhQEAABMAAAAAAAAA&#10;AAAAAAAAAAAAAFtDb250ZW50X1R5cGVzXS54bWxQSwECLQAUAAYACAAAACEAWvQsW78AAAAVAQAA&#10;CwAAAAAAAAAAAAAAAAAfAQAAX3JlbHMvLnJlbHNQSwECLQAUAAYACAAAACEA/Icz3cYAAADcAAAA&#10;DwAAAAAAAAAAAAAAAAAHAgAAZHJzL2Rvd25yZXYueG1sUEsFBgAAAAADAAMAtwAAAPoCAAAAAA==&#10;" filled="f" stroked="f">
                  <v:textbox inset="0,0,0,0">
                    <w:txbxContent>
                      <w:p w14:paraId="6440D8B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657" o:spid="_x0000_s1350" style="position:absolute;left:5406;top:18187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" path="m,l720001,e" filled="f" strokeweight=".15381mm">
                  <v:stroke miterlimit="83231f" joinstyle="miter"/>
                  <v:path arrowok="t" textboxrect="0,0,720001,0"/>
                </v:shape>
                <v:rect id="Rectangle 658" o:spid="_x0000_s1351" style="position:absolute;left:12914;top:17031;width:1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" filled="f" stroked="f">
                  <v:textbox inset="0,0,0,0">
                    <w:txbxContent>
                      <w:p w14:paraId="5BB55B53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+</w:t>
                        </w:r>
                      </w:p>
                    </w:txbxContent>
                  </v:textbox>
                </v:rect>
                <v:shape id="Shape 659" o:spid="_x0000_s1352" style="position:absolute;left:14299;top:18187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rect id="Rectangle 660" o:spid="_x0000_s1353" style="position:absolute;left:21884;top:17031;width:1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TsSP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" filled="f" stroked="f">
                  <v:textbox inset="0,0,0,0">
                    <w:txbxContent>
                      <w:p w14:paraId="7FE2AD66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661" o:spid="_x0000_s1354" style="position:absolute;left:23347;top:18187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662" o:spid="_x0000_s1355" style="position:absolute;left:34606;top:16688;width:4376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" filled="f" stroked="f">
                  <v:textbox inset="0,0,0,0">
                    <w:txbxContent>
                      <w:p w14:paraId="7A6ACC6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9"/>
                          </w:rPr>
                          <w:t>Wh/j</w:t>
                        </w:r>
                      </w:p>
                    </w:txbxContent>
                  </v:textbox>
                </v:rect>
                <v:rect id="Rectangle 663" o:spid="_x0000_s1356" style="position:absolute;left:38355;top:17031;width:1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nFr4xgAAANwAAAAPAAAAZHJzL2Rvd25yZXYueG1sRI/NasMw&#10;EITvgb6D2EJvidwUTO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Ipxa+MYAAADcAAAA&#10;DwAAAAAAAAAAAAAAAAAHAgAAZHJzL2Rvd25yZXYueG1sUEsFBgAAAAADAAMAtwAAAPoCAAAAAA==&#10;" filled="f" stroked="f">
                  <v:textbox inset="0,0,0,0">
                    <w:txbxContent>
                      <w:p w14:paraId="2FB20E03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664" o:spid="_x0000_s1357" style="position:absolute;left:39818;top:18187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rect id="Rectangle 665" o:spid="_x0000_s1358" style="position:absolute;left:47477;top:16688;width:519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" filled="f" stroked="f">
                  <v:textbox inset="0,0,0,0">
                    <w:txbxContent>
                      <w:p w14:paraId="3D70C42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kWh/j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D56CFCB" w14:textId="77777777" w:rsidR="006C0F03" w:rsidRDefault="006C0F03" w:rsidP="00263B71">
      <w:pPr>
        <w:shd w:val="clear" w:color="auto" w:fill="FFFFFF"/>
        <w:spacing w:line="240" w:lineRule="auto"/>
        <w:contextualSpacing/>
        <w:rPr>
          <w:rFonts w:ascii="Arial" w:hAnsi="Arial" w:cs="Arial"/>
          <w:color w:val="333333"/>
          <w:szCs w:val="20"/>
        </w:rPr>
      </w:pPr>
    </w:p>
    <w:p w14:paraId="5C7B3987" w14:textId="77777777" w:rsidR="009A71C2" w:rsidRDefault="009A71C2" w:rsidP="009A71C2"/>
    <w:p w14:paraId="7E5ACE86" w14:textId="77777777" w:rsidR="009A71C2" w:rsidRPr="0036392D" w:rsidRDefault="009A71C2" w:rsidP="0036392D">
      <w:pPr>
        <w:pStyle w:val="Question"/>
      </w:pPr>
      <w:r w:rsidRPr="0036392D">
        <w:t xml:space="preserve"> Calculer l’énergie totale quotidienne consommée </w:t>
      </w:r>
      <w:r w:rsidR="00C44F57" w:rsidRPr="0036392D">
        <w:t xml:space="preserve">Ej  </w:t>
      </w:r>
      <w:r w:rsidRPr="0036392D">
        <w:t xml:space="preserve">dans notre garage à </w:t>
      </w:r>
      <w:r w:rsidR="00D41E96" w:rsidRPr="0036392D">
        <w:t>vélos</w:t>
      </w:r>
      <w:r w:rsidRPr="0036392D">
        <w:t xml:space="preserve"> et trottinettes</w:t>
      </w:r>
      <w:r w:rsidR="002A7877" w:rsidRPr="0036392D">
        <w:t xml:space="preserve"> sachant que :</w:t>
      </w:r>
    </w:p>
    <w:p w14:paraId="7CB1ECC0" w14:textId="77777777" w:rsidR="003D64A0" w:rsidRDefault="002A7877" w:rsidP="0036392D">
      <w:pPr>
        <w:pStyle w:val="Decal2"/>
      </w:pPr>
      <w:r>
        <w:t>-</w:t>
      </w:r>
      <w:r w:rsidR="003D64A0">
        <w:t xml:space="preserve"> l’énergie nécessaire à la recharge</w:t>
      </w:r>
      <w:r w:rsidR="009A71C2">
        <w:t xml:space="preserve"> quotidienne</w:t>
      </w:r>
      <w:r w:rsidR="003D64A0">
        <w:t xml:space="preserve"> des vélos et </w:t>
      </w:r>
      <w:r w:rsidR="00D41E96">
        <w:t>trottinettes</w:t>
      </w:r>
      <w:r w:rsidR="003D64A0">
        <w:t xml:space="preserve"> électriques est </w:t>
      </w:r>
      <w:r>
        <w:t>estimée à</w:t>
      </w:r>
      <w:r w:rsidR="003D64A0">
        <w:t xml:space="preserve"> </w:t>
      </w:r>
      <w:r w:rsidR="00514676">
        <w:t>1kW</w:t>
      </w:r>
      <w:r w:rsidR="009A71C2">
        <w:t>h.</w:t>
      </w:r>
    </w:p>
    <w:p w14:paraId="6742D4F8" w14:textId="77777777" w:rsidR="00DC4928" w:rsidRDefault="00DC4928" w:rsidP="00DC4928">
      <w:pPr>
        <w:pStyle w:val="Decal2"/>
      </w:pPr>
      <w:r>
        <w:t>l’éclairage de  l’abri (8 lampes Led de 10W  fonctionnant 4h par jour) sera également alimenté par notre installation</w:t>
      </w:r>
    </w:p>
    <w:p w14:paraId="2C6985E8" w14:textId="77777777" w:rsidR="00DC4928" w:rsidRDefault="00DC4928" w:rsidP="00DC4928">
      <w:pPr>
        <w:pStyle w:val="Decal2"/>
        <w:numPr>
          <w:ilvl w:val="0"/>
          <w:numId w:val="0"/>
        </w:numPr>
        <w:ind w:left="1434" w:hanging="360"/>
      </w:pPr>
    </w:p>
    <w:p w14:paraId="058611BF" w14:textId="77777777" w:rsidR="00DC4928" w:rsidRPr="00DC4928" w:rsidRDefault="006C0F03" w:rsidP="00F319F6">
      <w:pPr>
        <w:pStyle w:val="Decal2"/>
        <w:rPr>
          <w:rFonts w:ascii="Arial" w:eastAsiaTheme="majorEastAsia" w:hAnsi="Arial" w:cstheme="majorBidi"/>
          <w:b/>
          <w:bCs/>
          <w:szCs w:val="26"/>
          <w:u w:val="single"/>
        </w:rPr>
      </w:pPr>
      <w:r>
        <w:rPr>
          <w:noProof/>
        </w:rPr>
        <w:lastRenderedPageBreak/>
        <w:drawing>
          <wp:inline distT="0" distB="0" distL="0" distR="0" wp14:anchorId="03E465B6" wp14:editId="362930F2">
            <wp:extent cx="4581525" cy="4380348"/>
            <wp:effectExtent l="0" t="0" r="0" b="0"/>
            <wp:docPr id="17" name="Imag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6324" cy="438493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 w:rsidR="002A7877">
        <w:t xml:space="preserve">- </w:t>
      </w:r>
    </w:p>
    <w:p w14:paraId="47E416F4" w14:textId="71601711" w:rsidR="001D6F34" w:rsidRPr="006C0F03" w:rsidRDefault="00DC4928" w:rsidP="00DC4928">
      <w:pPr>
        <w:pStyle w:val="Titre2"/>
        <w:numPr>
          <w:ilvl w:val="1"/>
          <w:numId w:val="61"/>
        </w:numPr>
      </w:pPr>
      <w:r w:rsidRPr="006C0F03"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75A0E74A" wp14:editId="2210963B">
                <wp:simplePos x="0" y="0"/>
                <wp:positionH relativeFrom="column">
                  <wp:posOffset>4954905</wp:posOffset>
                </wp:positionH>
                <wp:positionV relativeFrom="paragraph">
                  <wp:posOffset>318770</wp:posOffset>
                </wp:positionV>
                <wp:extent cx="2046605" cy="581660"/>
                <wp:effectExtent l="11430" t="12065" r="8890" b="6350"/>
                <wp:wrapSquare wrapText="bothSides"/>
                <wp:docPr id="355985445" name="Text Box 6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6605" cy="58166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078DEA51" w14:textId="77777777" w:rsidR="0036392D" w:rsidRDefault="0036392D" w:rsidP="0036392D">
                            <w:pPr>
                              <w:shd w:val="clear" w:color="auto" w:fill="FFFFFF"/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 w:rsidRPr="0036392D">
                              <w:rPr>
                                <w:b/>
                                <w:sz w:val="40"/>
                                <w:szCs w:val="40"/>
                              </w:rPr>
                              <w:t>Pc = Ej / (0,6 .Ei)</w:t>
                            </w:r>
                          </w:p>
                          <w:p w14:paraId="6A62CCD6" w14:textId="77777777" w:rsidR="0036392D" w:rsidRPr="0036392D" w:rsidRDefault="0036392D" w:rsidP="0036392D">
                            <w:pPr>
                              <w:shd w:val="clear" w:color="auto" w:fill="FFFFFF"/>
                              <w:spacing w:line="240" w:lineRule="auto"/>
                              <w:contextualSpacing/>
                              <w:jc w:val="center"/>
                              <w:rPr>
                                <w:b/>
                                <w:sz w:val="40"/>
                                <w:szCs w:val="40"/>
                              </w:rPr>
                            </w:pPr>
                            <w:r>
                              <w:t>Coefficient de pertes = 0,6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75A0E74A" id="Text Box 60" o:spid="_x0000_s1359" type="#_x0000_t202" style="position:absolute;left:0;text-align:left;margin-left:390.15pt;margin-top:25.1pt;width:161.15pt;height:45.8pt;z-index:251718656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">
                <v:textbox style="mso-fit-shape-to-text:t">
                  <w:txbxContent>
                    <w:p w14:paraId="078DEA51" w14:textId="77777777" w:rsidR="0036392D" w:rsidRDefault="0036392D" w:rsidP="0036392D">
                      <w:pPr>
                        <w:shd w:val="clear" w:color="auto" w:fill="FFFFFF"/>
                        <w:spacing w:line="240" w:lineRule="auto"/>
                        <w:contextualSpacing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 w:rsidRPr="0036392D">
                        <w:rPr>
                          <w:b/>
                          <w:sz w:val="40"/>
                          <w:szCs w:val="40"/>
                        </w:rPr>
                        <w:t>Pc = Ej / (0,6 .Ei)</w:t>
                      </w:r>
                    </w:p>
                    <w:p w14:paraId="6A62CCD6" w14:textId="77777777" w:rsidR="0036392D" w:rsidRPr="0036392D" w:rsidRDefault="0036392D" w:rsidP="0036392D">
                      <w:pPr>
                        <w:shd w:val="clear" w:color="auto" w:fill="FFFFFF"/>
                        <w:spacing w:line="240" w:lineRule="auto"/>
                        <w:contextualSpacing/>
                        <w:jc w:val="center"/>
                        <w:rPr>
                          <w:b/>
                          <w:sz w:val="40"/>
                          <w:szCs w:val="40"/>
                        </w:rPr>
                      </w:pPr>
                      <w:r>
                        <w:t>Coefficient de pertes = 0,6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CF69ED" w:rsidRPr="006C0F03">
        <w:t>Dimensionnement du champ solaire  (panneaux Pc)</w:t>
      </w:r>
    </w:p>
    <w:p w14:paraId="14517153" w14:textId="77777777" w:rsidR="00CF69ED" w:rsidRDefault="00CF69ED" w:rsidP="00263B71">
      <w:pPr>
        <w:shd w:val="clear" w:color="auto" w:fill="FFFFFF"/>
        <w:spacing w:line="240" w:lineRule="auto"/>
        <w:contextualSpacing/>
      </w:pPr>
      <w:r>
        <w:t>Le d</w:t>
      </w:r>
      <w:r w:rsidR="006F4CD9">
        <w:t>imensionnement solaire (</w:t>
      </w:r>
      <w:r w:rsidRPr="00CF69ED">
        <w:rPr>
          <w:b/>
        </w:rPr>
        <w:t>P</w:t>
      </w:r>
      <w:r>
        <w:t xml:space="preserve">uissance </w:t>
      </w:r>
      <w:r w:rsidRPr="00CF69ED">
        <w:rPr>
          <w:b/>
        </w:rPr>
        <w:t>c</w:t>
      </w:r>
      <w:r>
        <w:t xml:space="preserve">rête des </w:t>
      </w:r>
      <w:r w:rsidR="006F4CD9">
        <w:t>panneau</w:t>
      </w:r>
      <w:r>
        <w:t xml:space="preserve">x noté </w:t>
      </w:r>
      <w:r w:rsidRPr="00CF69ED">
        <w:rPr>
          <w:b/>
        </w:rPr>
        <w:t>Pc</w:t>
      </w:r>
      <w:r w:rsidR="00EE3002">
        <w:rPr>
          <w:b/>
        </w:rPr>
        <w:t xml:space="preserve">, </w:t>
      </w:r>
      <w:r w:rsidR="00514676">
        <w:t>en kW</w:t>
      </w:r>
      <w:r w:rsidR="00EE3002" w:rsidRPr="00EE3002">
        <w:t>c</w:t>
      </w:r>
      <w:r w:rsidR="006F4CD9" w:rsidRPr="00EE3002">
        <w:t>)</w:t>
      </w:r>
      <w:r w:rsidR="006F4CD9">
        <w:t xml:space="preserve"> dépend des consommations</w:t>
      </w:r>
      <w:r>
        <w:t xml:space="preserve"> </w:t>
      </w:r>
      <w:r>
        <w:rPr>
          <w:b/>
        </w:rPr>
        <w:t>Ej</w:t>
      </w:r>
      <w:r w:rsidR="0076176C" w:rsidRPr="0076176C">
        <w:t xml:space="preserve"> </w:t>
      </w:r>
      <w:r w:rsidR="0076176C">
        <w:t>(</w:t>
      </w:r>
      <w:r w:rsidR="0076176C" w:rsidRPr="0076176C">
        <w:t>en k</w:t>
      </w:r>
      <w:r w:rsidR="00514676">
        <w:t>W</w:t>
      </w:r>
      <w:r w:rsidR="0076176C" w:rsidRPr="0076176C">
        <w:t>h</w:t>
      </w:r>
      <w:r w:rsidR="0076176C">
        <w:t> /j)</w:t>
      </w:r>
      <w:r w:rsidR="006F4CD9">
        <w:t xml:space="preserve">, du gisement </w:t>
      </w:r>
      <w:r w:rsidR="0036392D">
        <w:t xml:space="preserve">(ou irradiance) </w:t>
      </w:r>
      <w:r w:rsidR="006F4CD9">
        <w:t xml:space="preserve">solaire </w:t>
      </w:r>
      <w:r>
        <w:rPr>
          <w:b/>
        </w:rPr>
        <w:t>Ei</w:t>
      </w:r>
      <w:r>
        <w:t xml:space="preserve"> </w:t>
      </w:r>
      <w:r w:rsidR="0076176C">
        <w:t xml:space="preserve">  </w:t>
      </w:r>
      <w:r w:rsidR="006F4CD9">
        <w:t xml:space="preserve">et d’un coefficient de pertes au niveau des panneaux : </w:t>
      </w:r>
    </w:p>
    <w:p w14:paraId="13753919" w14:textId="4B0FB343" w:rsidR="004E57DE" w:rsidRDefault="00DC4928" w:rsidP="00CF69ED">
      <w:pPr>
        <w:shd w:val="clear" w:color="auto" w:fill="FFFFFF"/>
        <w:spacing w:line="240" w:lineRule="auto"/>
        <w:contextualSpacing/>
      </w:pPr>
      <w:r>
        <w:rPr>
          <w:noProof/>
          <w:lang w:eastAsia="en-US"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38D5F9FE" wp14:editId="7D1C8B0F">
                <wp:simplePos x="0" y="0"/>
                <wp:positionH relativeFrom="column">
                  <wp:posOffset>-50165</wp:posOffset>
                </wp:positionH>
                <wp:positionV relativeFrom="paragraph">
                  <wp:posOffset>81915</wp:posOffset>
                </wp:positionV>
                <wp:extent cx="3378200" cy="439420"/>
                <wp:effectExtent l="12700" t="12700" r="9525" b="5080"/>
                <wp:wrapSquare wrapText="bothSides"/>
                <wp:docPr id="133546046" name="Text Box 6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378200" cy="4394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54A3CCD9" w14:textId="77777777" w:rsidR="004E57DE" w:rsidRPr="00E152EE" w:rsidRDefault="004E57DE" w:rsidP="004E57DE">
                            <w:pPr>
                              <w:rPr>
                                <w:b/>
                                <w:sz w:val="20"/>
                                <w:szCs w:val="20"/>
                              </w:rPr>
                            </w:pPr>
                            <w:r w:rsidRPr="00E152EE">
                              <w:rPr>
                                <w:b/>
                                <w:sz w:val="20"/>
                                <w:szCs w:val="20"/>
                              </w:rPr>
                              <w:t>L’irradiation solaire moyenne en France :</w:t>
                            </w:r>
                          </w:p>
                          <w:p w14:paraId="2AF67F78" w14:textId="77777777" w:rsidR="004E57DE" w:rsidRPr="00E152EE" w:rsidRDefault="004E57DE">
                            <w:pPr>
                              <w:rPr>
                                <w:sz w:val="18"/>
                                <w:szCs w:val="18"/>
                              </w:rPr>
                            </w:pPr>
                            <w:r w:rsidRPr="00E152EE">
                              <w:rPr>
                                <w:sz w:val="18"/>
                                <w:szCs w:val="18"/>
                              </w:rPr>
                              <w:t>Energie reçue sur une surface orientée au sud en kWh/m²/jour.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 w14:anchorId="38D5F9FE" id="Text Box 61" o:spid="_x0000_s1360" type="#_x0000_t202" style="position:absolute;margin-left:-3.95pt;margin-top:6.45pt;width:266pt;height:34.6pt;z-index:251721728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">
                <v:textbox style="mso-fit-shape-to-text:t">
                  <w:txbxContent>
                    <w:p w14:paraId="54A3CCD9" w14:textId="77777777" w:rsidR="004E57DE" w:rsidRPr="00E152EE" w:rsidRDefault="004E57DE" w:rsidP="004E57DE">
                      <w:pPr>
                        <w:rPr>
                          <w:b/>
                          <w:sz w:val="20"/>
                          <w:szCs w:val="20"/>
                        </w:rPr>
                      </w:pPr>
                      <w:r w:rsidRPr="00E152EE">
                        <w:rPr>
                          <w:b/>
                          <w:sz w:val="20"/>
                          <w:szCs w:val="20"/>
                        </w:rPr>
                        <w:t>L’irradiation solaire moyenne en France :</w:t>
                      </w:r>
                    </w:p>
                    <w:p w14:paraId="2AF67F78" w14:textId="77777777" w:rsidR="004E57DE" w:rsidRPr="00E152EE" w:rsidRDefault="004E57DE">
                      <w:pPr>
                        <w:rPr>
                          <w:sz w:val="18"/>
                          <w:szCs w:val="18"/>
                        </w:rPr>
                      </w:pPr>
                      <w:r w:rsidRPr="00E152EE">
                        <w:rPr>
                          <w:sz w:val="18"/>
                          <w:szCs w:val="18"/>
                        </w:rPr>
                        <w:t>Energie reçue sur une surface orientée au sud en kWh/m²/jour.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131C338D" w14:textId="77777777" w:rsidR="004E57DE" w:rsidRDefault="004E57DE" w:rsidP="00CF69ED">
      <w:pPr>
        <w:shd w:val="clear" w:color="auto" w:fill="FFFFFF"/>
        <w:spacing w:line="240" w:lineRule="auto"/>
        <w:contextualSpacing/>
      </w:pPr>
    </w:p>
    <w:p w14:paraId="3BF255EE" w14:textId="77777777" w:rsidR="0036392D" w:rsidRDefault="0036392D" w:rsidP="00CF69ED">
      <w:pPr>
        <w:shd w:val="clear" w:color="auto" w:fill="FFFFFF"/>
        <w:spacing w:line="240" w:lineRule="auto"/>
        <w:contextualSpacing/>
      </w:pPr>
    </w:p>
    <w:p w14:paraId="5AD75DA8" w14:textId="00BEBA2E" w:rsidR="004E57DE" w:rsidRDefault="004E57DE" w:rsidP="00CF69ED">
      <w:pPr>
        <w:shd w:val="clear" w:color="auto" w:fill="FFFFFF"/>
        <w:spacing w:line="240" w:lineRule="auto"/>
        <w:contextualSpacing/>
      </w:pPr>
    </w:p>
    <w:p w14:paraId="1330D9D7" w14:textId="77777777" w:rsidR="00EE3002" w:rsidRPr="004E57DE" w:rsidRDefault="00CF69ED" w:rsidP="004E57DE">
      <w:pPr>
        <w:pStyle w:val="Question"/>
      </w:pPr>
      <w:r w:rsidRPr="004E57DE">
        <w:t>Calculer la puissance crête des panneaux nécessaires à notre installation.</w:t>
      </w:r>
      <w:r w:rsidR="0036392D" w:rsidRPr="004E57DE">
        <w:t xml:space="preserve"> </w:t>
      </w:r>
      <w:r w:rsidR="00EE3002" w:rsidRPr="004E57DE">
        <w:t xml:space="preserve">Le gisement solaire Ei sera déterminé grâce à la carte </w:t>
      </w:r>
      <w:r w:rsidR="0076176C" w:rsidRPr="004E57DE">
        <w:t xml:space="preserve">donnée </w:t>
      </w:r>
      <w:r w:rsidR="0036392D" w:rsidRPr="004E57DE">
        <w:t>ci-contre</w:t>
      </w:r>
      <w:r w:rsidR="00EE3002" w:rsidRPr="004E57DE">
        <w:t> :</w:t>
      </w:r>
    </w:p>
    <w:p w14:paraId="2D95696C" w14:textId="2C14B189" w:rsidR="0076176C" w:rsidRDefault="00DC4928">
      <w:pPr>
        <w:spacing w:line="240" w:lineRule="auto"/>
      </w:pPr>
      <w:r>
        <w:rPr>
          <w:noProof/>
        </w:rPr>
        <mc:AlternateContent>
          <mc:Choice Requires="wpg">
            <w:drawing>
              <wp:inline distT="0" distB="0" distL="0" distR="0" wp14:anchorId="13883136" wp14:editId="517C63FD">
                <wp:extent cx="6120130" cy="2790825"/>
                <wp:effectExtent l="0" t="0" r="0" b="0"/>
                <wp:docPr id="842452484" name="Groupe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790825"/>
                          <a:chOff x="0" y="0"/>
                          <a:chExt cx="6120079" cy="2790984"/>
                        </a:xfrm>
                      </wpg:grpSpPr>
                      <wps:wsp>
                        <wps:cNvPr id="7733" name="Rectangle 7733"/>
                        <wps:cNvSpPr/>
                        <wps:spPr>
                          <a:xfrm>
                            <a:off x="85390" y="0"/>
                            <a:ext cx="1984014" cy="25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B68F7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9"/>
                                  <w:sz w:val="24"/>
                                </w:rPr>
                                <w:t>.b</w:t>
                              </w:r>
                              <w:r>
                                <w:rPr>
                                  <w:rFonts w:eastAsia="Calibri" w:cs="Calibri"/>
                                  <w:spacing w:val="36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9"/>
                                  <w:sz w:val="24"/>
                                </w:rPr>
                                <w:t>–</w:t>
                              </w:r>
                              <w:r>
                                <w:rPr>
                                  <w:rFonts w:eastAsia="Calibri" w:cs="Calibri"/>
                                  <w:spacing w:val="36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9"/>
                                  <w:sz w:val="24"/>
                                </w:rPr>
                                <w:t>Puissance</w:t>
                              </w:r>
                              <w:r>
                                <w:rPr>
                                  <w:rFonts w:eastAsia="Calibri" w:cs="Calibri"/>
                                  <w:spacing w:val="36"/>
                                  <w:w w:val="119"/>
                                  <w:sz w:val="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9"/>
                                  <w:sz w:val="24"/>
                                </w:rPr>
                                <w:t>crête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2" name="Rectangle 7732"/>
                        <wps:cNvSpPr/>
                        <wps:spPr>
                          <a:xfrm>
                            <a:off x="0" y="0"/>
                            <a:ext cx="113568" cy="2506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ABF423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0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7" name="Rectangle 667"/>
                        <wps:cNvSpPr/>
                        <wps:spPr>
                          <a:xfrm>
                            <a:off x="1634066" y="35072"/>
                            <a:ext cx="127441" cy="17931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764B9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24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8" name="Rectangle 668"/>
                        <wps:cNvSpPr/>
                        <wps:spPr>
                          <a:xfrm>
                            <a:off x="1729855" y="92968"/>
                            <a:ext cx="61954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67AD12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69" name="Shape 669"/>
                        <wps:cNvSpPr/>
                        <wps:spPr>
                          <a:xfrm>
                            <a:off x="0" y="265296"/>
                            <a:ext cx="6120079" cy="2525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2525688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0"/>
                                </a:cubicBezTo>
                                <a:lnTo>
                                  <a:pt x="6120079" y="2471688"/>
                                </a:lnTo>
                                <a:cubicBezTo>
                                  <a:pt x="6120079" y="2501512"/>
                                  <a:pt x="6095903" y="2525688"/>
                                  <a:pt x="6066080" y="2525688"/>
                                </a:cubicBezTo>
                                <a:lnTo>
                                  <a:pt x="54000" y="2525688"/>
                                </a:lnTo>
                                <a:cubicBezTo>
                                  <a:pt x="24176" y="2525688"/>
                                  <a:pt x="0" y="2501512"/>
                                  <a:pt x="0" y="2471688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8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0" name="Shape 670"/>
                        <wps:cNvSpPr/>
                        <wps:spPr>
                          <a:xfrm>
                            <a:off x="18000" y="283296"/>
                            <a:ext cx="6084080" cy="248968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2489688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2453688"/>
                                </a:lnTo>
                                <a:cubicBezTo>
                                  <a:pt x="6084080" y="2473570"/>
                                  <a:pt x="6067962" y="2489688"/>
                                  <a:pt x="6048080" y="2489688"/>
                                </a:cubicBezTo>
                                <a:lnTo>
                                  <a:pt x="36000" y="2489688"/>
                                </a:lnTo>
                                <a:cubicBezTo>
                                  <a:pt x="16118" y="2489688"/>
                                  <a:pt x="0" y="2473570"/>
                                  <a:pt x="0" y="2453688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1" name="Rectangle 671"/>
                        <wps:cNvSpPr/>
                        <wps:spPr>
                          <a:xfrm>
                            <a:off x="197993" y="391340"/>
                            <a:ext cx="87614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3E02C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Formule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2" name="Rectangle 672"/>
                        <wps:cNvSpPr/>
                        <wps:spPr>
                          <a:xfrm>
                            <a:off x="2432939" y="592602"/>
                            <a:ext cx="11829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FDC2F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3" name="Rectangle 673"/>
                        <wps:cNvSpPr/>
                        <wps:spPr>
                          <a:xfrm>
                            <a:off x="2521890" y="639296"/>
                            <a:ext cx="61954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2519B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7" name="Rectangle 7737"/>
                        <wps:cNvSpPr/>
                        <wps:spPr>
                          <a:xfrm>
                            <a:off x="2926767" y="558243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E66826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6" name="Rectangle 7736"/>
                        <wps:cNvSpPr/>
                        <wps:spPr>
                          <a:xfrm>
                            <a:off x="2620734" y="558243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DC77C96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8" name="Rectangle 7738"/>
                        <wps:cNvSpPr/>
                        <wps:spPr>
                          <a:xfrm>
                            <a:off x="2674323" y="558243"/>
                            <a:ext cx="33575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1191E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pacing w:val="-18"/>
                                  <w:w w:val="104"/>
                                </w:rPr>
                                <w:t>kWc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5" name="Rectangle 675"/>
                        <wps:cNvSpPr/>
                        <wps:spPr>
                          <a:xfrm>
                            <a:off x="3018872" y="592602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037C2B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6" name="Rectangle 676"/>
                        <wps:cNvSpPr/>
                        <wps:spPr>
                          <a:xfrm>
                            <a:off x="3347123" y="498114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524C2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7" name="Rectangle 677"/>
                        <wps:cNvSpPr/>
                        <wps:spPr>
                          <a:xfrm>
                            <a:off x="3449396" y="544795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A54B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78" name="Shape 678"/>
                        <wps:cNvSpPr/>
                        <wps:spPr>
                          <a:xfrm>
                            <a:off x="3180296" y="654120"/>
                            <a:ext cx="4915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579">
                                <a:moveTo>
                                  <a:pt x="0" y="0"/>
                                </a:moveTo>
                                <a:lnTo>
                                  <a:pt x="491579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79" name="Rectangle 679"/>
                        <wps:cNvSpPr/>
                        <wps:spPr>
                          <a:xfrm>
                            <a:off x="3180296" y="687649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02BA5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0" name="Rectangle 680"/>
                        <wps:cNvSpPr/>
                        <wps:spPr>
                          <a:xfrm>
                            <a:off x="3249569" y="687649"/>
                            <a:ext cx="5118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3AA05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3288057" y="687649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4C86B2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2" name="Rectangle 682"/>
                        <wps:cNvSpPr/>
                        <wps:spPr>
                          <a:xfrm>
                            <a:off x="3388087" y="679891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3244FE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3" name="Rectangle 683"/>
                        <wps:cNvSpPr/>
                        <wps:spPr>
                          <a:xfrm>
                            <a:off x="3526605" y="687649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977F86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4" name="Rectangle 684"/>
                        <wps:cNvSpPr/>
                        <wps:spPr>
                          <a:xfrm>
                            <a:off x="3628936" y="734330"/>
                            <a:ext cx="48693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C23CC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5" name="Rectangle 685"/>
                        <wps:cNvSpPr/>
                        <wps:spPr>
                          <a:xfrm>
                            <a:off x="197993" y="925037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324276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6" name="Rectangle 686"/>
                        <wps:cNvSpPr/>
                        <wps:spPr>
                          <a:xfrm>
                            <a:off x="300266" y="971731"/>
                            <a:ext cx="48693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ADB64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1" name="Rectangle 7741"/>
                        <wps:cNvSpPr/>
                        <wps:spPr>
                          <a:xfrm>
                            <a:off x="389153" y="890678"/>
                            <a:ext cx="1424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DE01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5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2" name="Rectangle 7742"/>
                        <wps:cNvSpPr/>
                        <wps:spPr>
                          <a:xfrm>
                            <a:off x="542135" y="890678"/>
                            <a:ext cx="319439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5EE6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gisement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solaire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moyen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du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site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(kWh/m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88" name="Rectangle 688"/>
                        <wps:cNvSpPr/>
                        <wps:spPr>
                          <a:xfrm>
                            <a:off x="2943872" y="901168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4803B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28" name="Rectangle 1228"/>
                        <wps:cNvSpPr/>
                        <wps:spPr>
                          <a:xfrm>
                            <a:off x="3003956" y="890678"/>
                            <a:ext cx="21890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DD872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3"/>
                                </w:rPr>
                                <w:t>/j)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0" name="Rectangle 1230"/>
                        <wps:cNvSpPr/>
                        <wps:spPr>
                          <a:xfrm>
                            <a:off x="3352259" y="890678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39827D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9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4" name="Rectangle 7744"/>
                        <wps:cNvSpPr/>
                        <wps:spPr>
                          <a:xfrm>
                            <a:off x="3604856" y="890678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6F86F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8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5" name="Rectangle 7745"/>
                        <wps:cNvSpPr/>
                        <wps:spPr>
                          <a:xfrm>
                            <a:off x="3673741" y="890678"/>
                            <a:ext cx="199124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5A1BB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,6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=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coefficient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pertes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0" name="Rectangle 690"/>
                        <wps:cNvSpPr/>
                        <wps:spPr>
                          <a:xfrm>
                            <a:off x="197992" y="1241669"/>
                            <a:ext cx="84541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ED7864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Étape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1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1" name="Rectangle 691"/>
                        <wps:cNvSpPr/>
                        <wps:spPr>
                          <a:xfrm>
                            <a:off x="879636" y="1206756"/>
                            <a:ext cx="9034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DF252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Déterminer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2" name="Rectangle 692"/>
                        <wps:cNvSpPr/>
                        <wps:spPr>
                          <a:xfrm>
                            <a:off x="1604756" y="1241115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1F610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3" name="Rectangle 693"/>
                        <wps:cNvSpPr/>
                        <wps:spPr>
                          <a:xfrm>
                            <a:off x="1707057" y="1287796"/>
                            <a:ext cx="48693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F2C7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4" name="Rectangle 694"/>
                        <wps:cNvSpPr/>
                        <wps:spPr>
                          <a:xfrm>
                            <a:off x="1795944" y="1206756"/>
                            <a:ext cx="317110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AF3FA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pour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la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région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du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lycée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(carte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fournie)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5" name="Rectangle 695"/>
                        <wps:cNvSpPr/>
                        <wps:spPr>
                          <a:xfrm>
                            <a:off x="197992" y="1413187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B01D76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6" name="Rectangle 696"/>
                        <wps:cNvSpPr/>
                        <wps:spPr>
                          <a:xfrm>
                            <a:off x="300265" y="1459868"/>
                            <a:ext cx="48693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B1E9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7" name="Rectangle 697"/>
                        <wps:cNvSpPr/>
                        <wps:spPr>
                          <a:xfrm>
                            <a:off x="381698" y="1405429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BE2A3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≈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98" name="Shape 698"/>
                        <wps:cNvSpPr/>
                        <wps:spPr>
                          <a:xfrm>
                            <a:off x="527939" y="1528731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99" name="Rectangle 699"/>
                        <wps:cNvSpPr/>
                        <wps:spPr>
                          <a:xfrm>
                            <a:off x="1653870" y="1378828"/>
                            <a:ext cx="61565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C7189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1"/>
                                </w:rPr>
                                <w:t>kWh/m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0" name="Rectangle 700"/>
                        <wps:cNvSpPr/>
                        <wps:spPr>
                          <a:xfrm>
                            <a:off x="2116786" y="1389318"/>
                            <a:ext cx="71498" cy="11887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C3CA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4"/>
                                  <w:sz w:val="16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37" name="Rectangle 1237"/>
                        <wps:cNvSpPr/>
                        <wps:spPr>
                          <a:xfrm>
                            <a:off x="2176869" y="1378828"/>
                            <a:ext cx="14763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642D9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5"/>
                                </w:rPr>
                                <w:t>/j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6" name="Rectangle 7746"/>
                        <wps:cNvSpPr/>
                        <wps:spPr>
                          <a:xfrm>
                            <a:off x="2471583" y="1378828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46B1E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8" name="Rectangle 7748"/>
                        <wps:cNvSpPr/>
                        <wps:spPr>
                          <a:xfrm>
                            <a:off x="2525173" y="1378828"/>
                            <a:ext cx="48867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7CF42B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région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47" name="Rectangle 7747"/>
                        <wps:cNvSpPr/>
                        <wps:spPr>
                          <a:xfrm>
                            <a:off x="2938454" y="1378828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7AE47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2" name="Shape 702"/>
                        <wps:cNvSpPr/>
                        <wps:spPr>
                          <a:xfrm>
                            <a:off x="3022689" y="1528731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03" name="Rectangle 703"/>
                        <wps:cNvSpPr/>
                        <wps:spPr>
                          <a:xfrm>
                            <a:off x="4102685" y="1378828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56FA0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4" name="Rectangle 704"/>
                        <wps:cNvSpPr/>
                        <wps:spPr>
                          <a:xfrm>
                            <a:off x="197993" y="1729819"/>
                            <a:ext cx="84541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184FBA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Étape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2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5" name="Rectangle 705"/>
                        <wps:cNvSpPr/>
                        <wps:spPr>
                          <a:xfrm>
                            <a:off x="879637" y="1694906"/>
                            <a:ext cx="66173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230AB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1"/>
                                </w:rPr>
                                <w:t>Calculer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6" name="Rectangle 706"/>
                        <wps:cNvSpPr/>
                        <wps:spPr>
                          <a:xfrm>
                            <a:off x="1423041" y="1729265"/>
                            <a:ext cx="11829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CD9268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7" name="Rectangle 707"/>
                        <wps:cNvSpPr/>
                        <wps:spPr>
                          <a:xfrm>
                            <a:off x="1512024" y="1775946"/>
                            <a:ext cx="61954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11F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8" name="Rectangle 708"/>
                        <wps:cNvSpPr/>
                        <wps:spPr>
                          <a:xfrm>
                            <a:off x="1610869" y="1694906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41A74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09" name="Rectangle 709"/>
                        <wps:cNvSpPr/>
                        <wps:spPr>
                          <a:xfrm>
                            <a:off x="197994" y="1901337"/>
                            <a:ext cx="11829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D6765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0" name="Rectangle 710"/>
                        <wps:cNvSpPr/>
                        <wps:spPr>
                          <a:xfrm>
                            <a:off x="286944" y="1948018"/>
                            <a:ext cx="61953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EAA7A7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1" name="Rectangle 711"/>
                        <wps:cNvSpPr/>
                        <wps:spPr>
                          <a:xfrm>
                            <a:off x="378334" y="1901337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136A93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2" name="Shape 712"/>
                        <wps:cNvSpPr/>
                        <wps:spPr>
                          <a:xfrm>
                            <a:off x="712940" y="192315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3" name="Shape 713"/>
                        <wps:cNvSpPr/>
                        <wps:spPr>
                          <a:xfrm>
                            <a:off x="539763" y="1962842"/>
                            <a:ext cx="106636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66368">
                                <a:moveTo>
                                  <a:pt x="0" y="0"/>
                                </a:moveTo>
                                <a:lnTo>
                                  <a:pt x="1066368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4" name="Rectangle 714"/>
                        <wps:cNvSpPr/>
                        <wps:spPr>
                          <a:xfrm>
                            <a:off x="539763" y="1996371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ED7F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5" name="Rectangle 715"/>
                        <wps:cNvSpPr/>
                        <wps:spPr>
                          <a:xfrm>
                            <a:off x="609036" y="1996371"/>
                            <a:ext cx="5118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DCAFA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6" name="Rectangle 716"/>
                        <wps:cNvSpPr/>
                        <wps:spPr>
                          <a:xfrm>
                            <a:off x="647524" y="1996371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4EF39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7" name="Rectangle 717"/>
                        <wps:cNvSpPr/>
                        <wps:spPr>
                          <a:xfrm>
                            <a:off x="747554" y="1988613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2D9E3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18" name="Shape 718"/>
                        <wps:cNvSpPr/>
                        <wps:spPr>
                          <a:xfrm>
                            <a:off x="886130" y="2111915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19" name="Rectangle 719"/>
                        <wps:cNvSpPr/>
                        <wps:spPr>
                          <a:xfrm>
                            <a:off x="1659789" y="1901337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FC06E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0" name="Shape 720"/>
                        <wps:cNvSpPr/>
                        <wps:spPr>
                          <a:xfrm>
                            <a:off x="1806029" y="2016881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1" name="Rectangle 721"/>
                        <wps:cNvSpPr/>
                        <wps:spPr>
                          <a:xfrm>
                            <a:off x="2931973" y="1866978"/>
                            <a:ext cx="33575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30817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pacing w:val="-18"/>
                                  <w:w w:val="104"/>
                                </w:rPr>
                                <w:t>kWc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2" name="Rectangle 722"/>
                        <wps:cNvSpPr/>
                        <wps:spPr>
                          <a:xfrm>
                            <a:off x="3230414" y="1901337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D68D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3" name="Shape 723"/>
                        <wps:cNvSpPr/>
                        <wps:spPr>
                          <a:xfrm>
                            <a:off x="3376638" y="2016881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24" name="Rectangle 724"/>
                        <wps:cNvSpPr/>
                        <wps:spPr>
                          <a:xfrm>
                            <a:off x="4502570" y="1866978"/>
                            <a:ext cx="25434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497477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spacing w:val="-18"/>
                                  <w:w w:val="105"/>
                                </w:rPr>
                                <w:t>Wc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5" name="Rectangle 725"/>
                        <wps:cNvSpPr/>
                        <wps:spPr>
                          <a:xfrm>
                            <a:off x="197993" y="2302272"/>
                            <a:ext cx="84541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8C730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Étape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3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6" name="Rectangle 726"/>
                        <wps:cNvSpPr/>
                        <wps:spPr>
                          <a:xfrm>
                            <a:off x="879637" y="2267358"/>
                            <a:ext cx="318097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A80DD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Nombre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panneaux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(275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Wc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l’unité)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7" name="Rectangle 727"/>
                        <wps:cNvSpPr/>
                        <wps:spPr>
                          <a:xfrm>
                            <a:off x="197993" y="2439443"/>
                            <a:ext cx="63094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AC36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Nombre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8" name="Rectangle 728"/>
                        <wps:cNvSpPr/>
                        <wps:spPr>
                          <a:xfrm>
                            <a:off x="718384" y="2473802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AC3E4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29" name="Shape 729"/>
                        <wps:cNvSpPr/>
                        <wps:spPr>
                          <a:xfrm>
                            <a:off x="879780" y="2495620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0" name="Shape 730"/>
                        <wps:cNvSpPr/>
                        <wps:spPr>
                          <a:xfrm>
                            <a:off x="879780" y="2535308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135876" y="2568837"/>
                            <a:ext cx="27639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4AB04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275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2" name="Rectangle 732"/>
                        <wps:cNvSpPr/>
                        <wps:spPr>
                          <a:xfrm>
                            <a:off x="1653451" y="2473803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34254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33" name="Shape 733"/>
                        <wps:cNvSpPr/>
                        <wps:spPr>
                          <a:xfrm>
                            <a:off x="1799692" y="2589346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4" name="Rectangle 734"/>
                        <wps:cNvSpPr/>
                        <wps:spPr>
                          <a:xfrm>
                            <a:off x="2565629" y="2439443"/>
                            <a:ext cx="76853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BD75EB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6"/>
                                </w:rPr>
                                <w:t>panneaux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3883136" id="Groupe 12" o:spid="_x0000_s1361" style="width:481.9pt;height:219.75pt;mso-position-horizontal-relative:char;mso-position-vertical-relative:line" coordsize="61200,279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">
                <v:rect id="Rectangle 7733" o:spid="_x0000_s1362" style="position:absolute;left:853;width:19841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a8kExwAAAN0AAAAPAAAAZHJzL2Rvd25yZXYueG1sRI9Ba8JA&#10;FITvBf/D8oTe6qYK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KVryQTHAAAA3QAA&#10;AA8AAAAAAAAAAAAAAAAABwIAAGRycy9kb3ducmV2LnhtbFBLBQYAAAAAAwADALcAAAD7AgAAAAA=&#10;" filled="f" stroked="f">
                  <v:textbox inset="0,0,0,0">
                    <w:txbxContent>
                      <w:p w14:paraId="00B68F7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9"/>
                            <w:sz w:val="24"/>
                          </w:rPr>
                          <w:t>.b</w:t>
                        </w:r>
                        <w:r>
                          <w:rPr>
                            <w:rFonts w:eastAsia="Calibri" w:cs="Calibri"/>
                            <w:spacing w:val="36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9"/>
                            <w:sz w:val="24"/>
                          </w:rPr>
                          <w:t>–</w:t>
                        </w:r>
                        <w:r>
                          <w:rPr>
                            <w:rFonts w:eastAsia="Calibri" w:cs="Calibri"/>
                            <w:spacing w:val="36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9"/>
                            <w:sz w:val="24"/>
                          </w:rPr>
                          <w:t>Puissance</w:t>
                        </w:r>
                        <w:r>
                          <w:rPr>
                            <w:rFonts w:eastAsia="Calibri" w:cs="Calibri"/>
                            <w:spacing w:val="36"/>
                            <w:w w:val="119"/>
                            <w:sz w:val="24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9"/>
                            <w:sz w:val="24"/>
                          </w:rPr>
                          <w:t>crête</w:t>
                        </w:r>
                      </w:p>
                    </w:txbxContent>
                  </v:textbox>
                </v:rect>
                <v:rect id="Rectangle 7732" o:spid="_x0000_s1363" style="position:absolute;width:1135;height:250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J2yfxwAAAN0AAAAPAAAAZHJzL2Rvd25yZXYueG1sRI9Ba8JA&#10;FITvBf/D8oTe6qYWqk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MonbJ/HAAAA3QAA&#10;AA8AAAAAAAAAAAAAAAAABwIAAGRycy9kb3ducmV2LnhtbFBLBQYAAAAAAwADALcAAAD7AgAAAAA=&#10;" filled="f" stroked="f">
                  <v:textbox inset="0,0,0,0">
                    <w:txbxContent>
                      <w:p w14:paraId="0ABF423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0"/>
                            <w:sz w:val="24"/>
                          </w:rPr>
                          <w:t>4</w:t>
                        </w:r>
                      </w:p>
                    </w:txbxContent>
                  </v:textbox>
                </v:rect>
                <v:rect id="Rectangle 667" o:spid="_x0000_s1364" style="position:absolute;left:16340;top:350;width:1275;height:179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1z7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" filled="f" stroked="f">
                  <v:textbox inset="0,0,0,0">
                    <w:txbxContent>
                      <w:p w14:paraId="7E764B9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24"/>
                          </w:rPr>
                          <w:t>P</w:t>
                        </w:r>
                      </w:p>
                    </w:txbxContent>
                  </v:textbox>
                </v:rect>
                <v:rect id="Rectangle 668" o:spid="_x0000_s1365" style="position:absolute;left:17298;top:929;width:62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" filled="f" stroked="f">
                  <v:textbox inset="0,0,0,0">
                    <w:txbxContent>
                      <w:p w14:paraId="7D67AD12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shape id="Shape 669" o:spid="_x0000_s1366" style="position:absolute;top:2652;width:61200;height:25257;visibility:visible;mso-wrap-style:square;v-text-anchor:top" coordsize="6120079,2525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" path="m54000,l6066080,v29823,,53999,24176,53999,54000l6120079,2471688v,29824,-24176,54000,-53999,54000l54000,2525688c24176,2525688,,2501512,,2471688l,54000c,24176,24176,,54000,xe" fillcolor="#ff9800" stroked="f" strokeweight="0">
                  <v:stroke miterlimit="83231f" joinstyle="miter"/>
                  <v:path arrowok="t" textboxrect="0,0,6120079,2525688"/>
                </v:shape>
                <v:shape id="Shape 670" o:spid="_x0000_s1367" style="position:absolute;left:180;top:2832;width:60840;height:24897;visibility:visible;mso-wrap-style:square;v-text-anchor:top" coordsize="6084080,248968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" path="m36000,l6048080,v19882,,36000,16118,36000,36000l6084080,2453688v,19882,-16118,36000,-36000,36000l36000,2489688c16118,2489688,,2473570,,2453688l,36000c,16118,16118,,36000,xe" fillcolor="#fff5e5" stroked="f" strokeweight="0">
                  <v:stroke miterlimit="83231f" joinstyle="miter"/>
                  <v:path arrowok="t" textboxrect="0,0,6084080,2489688"/>
                </v:shape>
                <v:rect id="Rectangle 671" o:spid="_x0000_s1368" style="position:absolute;left:1979;top:3913;width:876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2/f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1g9DWE55lwBOTsAQAA//8DAFBLAQItABQABgAIAAAAIQDb4fbL7gAAAIUBAAATAAAAAAAAAAAA&#10;AAAAAAAAAABbQ29udGVudF9UeXBlc10ueG1sUEsBAi0AFAAGAAgAAAAhAFr0LFu/AAAAFQEAAAsA&#10;AAAAAAAAAAAAAAAAHwEAAF9yZWxzLy5yZWxzUEsBAi0AFAAGAAgAAAAhADjb98nEAAAA3AAAAA8A&#10;AAAAAAAAAAAAAAAABwIAAGRycy9kb3ducmV2LnhtbFBLBQYAAAAAAwADALcAAAD4AgAAAAA=&#10;" filled="f" stroked="f">
                  <v:textbox inset="0,0,0,0">
                    <w:txbxContent>
                      <w:p w14:paraId="563E02C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1"/>
                          </w:rPr>
                          <w:t>Formule</w:t>
                        </w:r>
                        <w:r>
                          <w:rPr>
                            <w:rFonts w:eastAsia="Calibri" w:cs="Calibri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1"/>
                          </w:rPr>
                          <w:t>:</w:t>
                        </w:r>
                      </w:p>
                    </w:txbxContent>
                  </v:textbox>
                </v:rect>
                <v:rect id="Rectangle 672" o:spid="_x0000_s1369" style="position:absolute;left:24329;top:5926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Wm+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CxnMP/mXAE5PYPAAD//wMAUEsBAi0AFAAGAAgAAAAhANvh9svuAAAAhQEAABMAAAAAAAAA&#10;AAAAAAAAAAAAAFtDb250ZW50X1R5cGVzXS54bWxQSwECLQAUAAYACAAAACEAWvQsW78AAAAVAQAA&#10;CwAAAAAAAAAAAAAAAAAfAQAAX3JlbHMvLnJlbHNQSwECLQAUAAYACAAAACEAyAlpvsYAAADcAAAA&#10;DwAAAAAAAAAAAAAAAAAHAgAAZHJzL2Rvd25yZXYueG1sUEsFBgAAAAADAAMAtwAAAPoCAAAAAA==&#10;" filled="f" stroked="f">
                  <v:textbox inset="0,0,0,0">
                    <w:txbxContent>
                      <w:p w14:paraId="73FDC2F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673" o:spid="_x0000_s1370" style="position:absolute;left:25218;top:6392;width:62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Rcw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CnRcwlxQAAANwAAAAP&#10;AAAAAAAAAAAAAAAAAAcCAABkcnMvZG93bnJldi54bWxQSwUGAAAAAAMAAwC3AAAA+QIAAAAA&#10;" filled="f" stroked="f">
                  <v:textbox inset="0,0,0,0">
                    <w:txbxContent>
                      <w:p w14:paraId="022519B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7737" o:spid="_x0000_s1371" style="position:absolute;left:29267;top:5582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" filled="f" stroked="f">
                  <v:textbox inset="0,0,0,0">
                    <w:txbxContent>
                      <w:p w14:paraId="13E66826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7736" o:spid="_x0000_s1372" style="position:absolute;left:26207;top:5582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" filled="f" stroked="f">
                  <v:textbox inset="0,0,0,0">
                    <w:txbxContent>
                      <w:p w14:paraId="7DC77C96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738" o:spid="_x0000_s1373" style="position:absolute;left:26743;top:5582;width:335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" filled="f" stroked="f">
                  <v:textbox inset="0,0,0,0">
                    <w:txbxContent>
                      <w:p w14:paraId="441191E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spacing w:val="-18"/>
                            <w:w w:val="104"/>
                          </w:rPr>
                          <w:t>kWc</w:t>
                        </w:r>
                      </w:p>
                    </w:txbxContent>
                  </v:textbox>
                </v:rect>
                <v:rect id="Rectangle 675" o:spid="_x0000_s1374" style="position:absolute;left:30188;top:5926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4PH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" filled="f" stroked="f">
                  <v:textbox inset="0,0,0,0">
                    <w:txbxContent>
                      <w:p w14:paraId="33037C2B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676" o:spid="_x0000_s1375" style="position:absolute;left:33471;top:4981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Mm+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" filled="f" stroked="f">
                  <v:textbox inset="0,0,0,0">
                    <w:txbxContent>
                      <w:p w14:paraId="6E524C2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77" o:spid="_x0000_s1376" style="position:absolute;left:34493;top:5447;width:579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fso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cDSCz5lwBOT8DQAA//8DAFBLAQItABQABgAIAAAAIQDb4fbL7gAAAIUBAAATAAAAAAAAAAAA&#10;AAAAAAAAAABbQ29udGVudF9UeXBlc10ueG1sUEsBAi0AFAAGAAgAAAAhAFr0LFu/AAAAFQEAAAsA&#10;AAAAAAAAAAAAAAAAHwEAAF9yZWxzLy5yZWxzUEsBAi0AFAAGAAgAAAAhANh+yibEAAAA3AAAAA8A&#10;AAAAAAAAAAAAAAAABwIAAGRycy9kb3ducmV2LnhtbFBLBQYAAAAAAwADALcAAAD4AgAAAAA=&#10;" filled="f" stroked="f">
                  <v:textbox inset="0,0,0,0">
                    <w:txbxContent>
                      <w:p w14:paraId="5F6A54B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shape id="Shape 678" o:spid="_x0000_s1377" style="position:absolute;left:31802;top:6541;width:4916;height:0;visibility:visible;mso-wrap-style:square;v-text-anchor:top" coordsize="491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" path="m,l491579,e" filled="f" strokeweight=".15381mm">
                  <v:stroke miterlimit="83231f" joinstyle="miter"/>
                  <v:path arrowok="t" textboxrect="0,0,491579,0"/>
                </v:shape>
                <v:rect id="Rectangle 679" o:spid="_x0000_s1378" style="position:absolute;left:31802;top:6876;width:9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rfv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" filled="f" stroked="f">
                  <v:textbox inset="0,0,0,0">
                    <w:txbxContent>
                      <w:p w14:paraId="2E02BA5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0</w:t>
                        </w:r>
                      </w:p>
                    </w:txbxContent>
                  </v:textbox>
                </v:rect>
                <v:rect id="Rectangle 680" o:spid="_x0000_s1379" style="position:absolute;left:32495;top:6876;width:51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QiJ1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OaHM+EIyMUbAAD//wMAUEsBAi0AFAAGAAgAAAAhANvh9svuAAAAhQEAABMAAAAAAAAAAAAAAAAA&#10;AAAAAFtDb250ZW50X1R5cGVzXS54bWxQSwECLQAUAAYACAAAACEAWvQsW78AAAAVAQAACwAAAAAA&#10;AAAAAAAAAAAfAQAAX3JlbHMvLnJlbHNQSwECLQAUAAYACAAAACEAYkIidcAAAADcAAAADwAAAAAA&#10;AAAAAAAAAAAHAgAAZHJzL2Rvd25yZXYueG1sUEsFBgAAAAADAAMAtwAAAPQCAAAAAA==&#10;" filled="f" stroked="f">
                  <v:textbox inset="0,0,0,0">
                    <w:txbxContent>
                      <w:p w14:paraId="113AA05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,</w:t>
                        </w:r>
                      </w:p>
                    </w:txbxContent>
                  </v:textbox>
                </v:rect>
                <v:rect id="Rectangle 681" o:spid="_x0000_s1380" style="position:absolute;left:32880;top:6876;width:9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" filled="f" stroked="f">
                  <v:textbox inset="0,0,0,0">
                    <w:txbxContent>
                      <w:p w14:paraId="234C86B2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6</w:t>
                        </w:r>
                      </w:p>
                    </w:txbxContent>
                  </v:textbox>
                </v:rect>
                <v:rect id="Rectangle 682" o:spid="_x0000_s1381" style="position:absolute;left:33880;top:6798;width:1434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3BmZ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" filled="f" stroked="f">
                  <v:textbox inset="0,0,0,0">
                    <w:txbxContent>
                      <w:p w14:paraId="03244FE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683" o:spid="_x0000_s1382" style="position:absolute;left:35266;top:6876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kLwC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CSkLwCxQAAANwAAAAP&#10;AAAAAAAAAAAAAAAAAAcCAABkcnMvZG93bnJldi54bWxQSwUGAAAAAAMAAwC3AAAA+QIAAAAA&#10;" filled="f" stroked="f">
                  <v:textbox inset="0,0,0,0">
                    <w:txbxContent>
                      <w:p w14:paraId="49977F86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84" o:spid="_x0000_s1383" style="position:absolute;left:36289;top:7343;width:487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eSR2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AdeSR2xQAAANwAAAAP&#10;AAAAAAAAAAAAAAAAAAcCAABkcnMvZG93bnJldi54bWxQSwUGAAAAAAMAAwC3AAAA+QIAAAAA&#10;" filled="f" stroked="f">
                  <v:textbox inset="0,0,0,0">
                    <w:txbxContent>
                      <w:p w14:paraId="39C23CC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685" o:spid="_x0000_s1384" style="position:absolute;left:1979;top:9250;width:136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" filled="f" stroked="f">
                  <v:textbox inset="0,0,0,0">
                    <w:txbxContent>
                      <w:p w14:paraId="42324276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86" o:spid="_x0000_s1385" style="position:absolute;left:3002;top:9717;width:487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5x+a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4iTGG5nwhGQqysAAAD//wMAUEsBAi0AFAAGAAgAAAAhANvh9svuAAAAhQEAABMAAAAAAAAA&#10;AAAAAAAAAAAAAFtDb250ZW50X1R5cGVzXS54bWxQSwECLQAUAAYACAAAACEAWvQsW78AAAAVAQAA&#10;CwAAAAAAAAAAAAAAAAAfAQAAX3JlbHMvLnJlbHNQSwECLQAUAAYACAAAACEAgucfmsYAAADcAAAA&#10;DwAAAAAAAAAAAAAAAAAHAgAAZHJzL2Rvd25yZXYueG1sUEsFBgAAAAADAAMAtwAAAPoCAAAAAA==&#10;" filled="f" stroked="f">
                  <v:textbox inset="0,0,0,0">
                    <w:txbxContent>
                      <w:p w14:paraId="4EADB64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7741" o:spid="_x0000_s1386" style="position:absolute;left:3891;top:8906;width:14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" filled="f" stroked="f">
                  <v:textbox inset="0,0,0,0">
                    <w:txbxContent>
                      <w:p w14:paraId="504DE01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55"/>
                          </w:rPr>
                          <w:t>=</w:t>
                        </w:r>
                      </w:p>
                    </w:txbxContent>
                  </v:textbox>
                </v:rect>
                <v:rect id="Rectangle 7742" o:spid="_x0000_s1387" style="position:absolute;left:5421;top:8906;width:3194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IR/ixwAAAN0AAAAPAAAAZHJzL2Rvd25yZXYueG1sRI9Ba8JA&#10;FITvBf/D8oTe6qZSqk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JIhH+LHAAAA3QAA&#10;AA8AAAAAAAAAAAAAAAAABwIAAGRycy9kb3ducmV2LnhtbFBLBQYAAAAAAwADALcAAAD7AgAAAAA=&#10;" filled="f" stroked="f">
                  <v:textbox inset="0,0,0,0">
                    <w:txbxContent>
                      <w:p w14:paraId="1A05EE6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gisement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solaire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moyen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du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site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(kWh/m</w:t>
                        </w:r>
                      </w:p>
                    </w:txbxContent>
                  </v:textbox>
                </v:rect>
                <v:rect id="Rectangle 688" o:spid="_x0000_s1388" style="position:absolute;left:29438;top:9011;width:715;height:11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" filled="f" stroked="f">
                  <v:textbox inset="0,0,0,0">
                    <w:txbxContent>
                      <w:p w14:paraId="314803B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228" o:spid="_x0000_s1389" style="position:absolute;left:30039;top:8906;width:2189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" filled="f" stroked="f">
                  <v:textbox inset="0,0,0,0">
                    <w:txbxContent>
                      <w:p w14:paraId="08DD872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33"/>
                          </w:rPr>
                          <w:t>/j)</w:t>
                        </w:r>
                      </w:p>
                    </w:txbxContent>
                  </v:textbox>
                </v:rect>
                <v:rect id="Rectangle 1230" o:spid="_x0000_s1390" style="position:absolute;left:33522;top:8906;width:91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" filled="f" stroked="f">
                  <v:textbox inset="0,0,0,0">
                    <w:txbxContent>
                      <w:p w14:paraId="439827D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99"/>
                          </w:rPr>
                          <w:t>–</w:t>
                        </w:r>
                      </w:p>
                    </w:txbxContent>
                  </v:textbox>
                </v:rect>
                <v:rect id="Rectangle 7744" o:spid="_x0000_s1391" style="position:absolute;left:36048;top:8906;width:91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hCINxwAAAN0AAAAPAAAAZHJzL2Rvd25yZXYueG1sRI9Ba8JA&#10;FITvBf/D8oTe6qYi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HKEIg3HAAAA3QAA&#10;AA8AAAAAAAAAAAAAAAAABwIAAGRycy9kb3ducmV2LnhtbFBLBQYAAAAAAwADALcAAAD7AgAAAAA=&#10;" filled="f" stroked="f">
                  <v:textbox inset="0,0,0,0">
                    <w:txbxContent>
                      <w:p w14:paraId="496F86F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98"/>
                          </w:rPr>
                          <w:t>0</w:t>
                        </w:r>
                      </w:p>
                    </w:txbxContent>
                  </v:textbox>
                </v:rect>
                <v:rect id="Rectangle 7745" o:spid="_x0000_s1392" style="position:absolute;left:36737;top:8906;width:19912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yIeW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P30ZwfxOegEx/AQAA//8DAFBLAQItABQABgAIAAAAIQDb4fbL7gAAAIUBAAATAAAAAAAA&#10;AAAAAAAAAAAAAABbQ29udGVudF9UeXBlc10ueG1sUEsBAi0AFAAGAAgAAAAhAFr0LFu/AAAAFQEA&#10;AAsAAAAAAAAAAAAAAAAAHwEAAF9yZWxzLy5yZWxzUEsBAi0AFAAGAAgAAAAhAB3Ih5bHAAAA3QAA&#10;AA8AAAAAAAAAAAAAAAAABwIAAGRycy9kb3ducmV2LnhtbFBLBQYAAAAAAwADALcAAAD7AgAAAAA=&#10;" filled="f" stroked="f">
                  <v:textbox inset="0,0,0,0">
                    <w:txbxContent>
                      <w:p w14:paraId="045A1BB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,6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=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coefficient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pertes</w:t>
                        </w:r>
                      </w:p>
                    </w:txbxContent>
                  </v:textbox>
                </v:rect>
                <v:rect id="Rectangle 690" o:spid="_x0000_s1393" style="position:absolute;left:1979;top:12416;width:845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m7So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" filled="f" stroked="f">
                  <v:textbox inset="0,0,0,0">
                    <w:txbxContent>
                      <w:p w14:paraId="2ED7864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Étape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1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:</w:t>
                        </w:r>
                      </w:p>
                    </w:txbxContent>
                  </v:textbox>
                </v:rect>
                <v:rect id="Rectangle 691" o:spid="_x0000_s1394" style="position:absolute;left:8796;top:12067;width:903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1xEz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rBJB7B35lwBOT8BQAA//8DAFBLAQItABQABgAIAAAAIQDb4fbL7gAAAIUBAAATAAAAAAAAAAAA&#10;AAAAAAAAAABbQ29udGVudF9UeXBlc10ueG1sUEsBAi0AFAAGAAgAAAAhAFr0LFu/AAAAFQEAAAsA&#10;AAAAAAAAAAAAAAAAHwEAAF9yZWxzLy5yZWxzUEsBAi0AFAAGAAgAAAAhAIjXETPEAAAA3AAAAA8A&#10;AAAAAAAAAAAAAAAABwIAAGRycy9kb3ducmV2LnhtbFBLBQYAAAAAAwADALcAAAD4AgAAAAA=&#10;" filled="f" stroked="f">
                  <v:textbox inset="0,0,0,0">
                    <w:txbxContent>
                      <w:p w14:paraId="76DF252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Déterminer</w:t>
                        </w:r>
                      </w:p>
                    </w:txbxContent>
                  </v:textbox>
                </v:rect>
                <v:rect id="Rectangle 692" o:spid="_x0000_s1395" style="position:absolute;left:16047;top:12411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BY9E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" filled="f" stroked="f">
                  <v:textbox inset="0,0,0,0">
                    <w:txbxContent>
                      <w:p w14:paraId="061F610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93" o:spid="_x0000_s1396" style="position:absolute;left:17070;top:12877;width:487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SSrf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AXSSrfxQAAANwAAAAP&#10;AAAAAAAAAAAAAAAAAAcCAABkcnMvZG93bnJldi54bWxQSwUGAAAAAAMAAwC3AAAA+QIAAAAA&#10;" filled="f" stroked="f">
                  <v:textbox inset="0,0,0,0">
                    <w:txbxContent>
                      <w:p w14:paraId="451F2C7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694" o:spid="_x0000_s1397" style="position:absolute;left:17959;top:12067;width:3171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oLKr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CYoLKrxQAAANwAAAAP&#10;AAAAAAAAAAAAAAAAAAcCAABkcnMvZG93bnJldi54bWxQSwUGAAAAAAMAAwC3AAAA+QIAAAAA&#10;" filled="f" stroked="f">
                  <v:textbox inset="0,0,0,0">
                    <w:txbxContent>
                      <w:p w14:paraId="4FAF3FA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pour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la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région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du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lycée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(carte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fournie)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695" o:spid="_x0000_s1398" style="position:absolute;left:1979;top:14131;width:136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7Bcw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" filled="f" stroked="f">
                  <v:textbox inset="0,0,0,0">
                    <w:txbxContent>
                      <w:p w14:paraId="7FB01D76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696" o:spid="_x0000_s1399" style="position:absolute;left:3002;top:14598;width:487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PolH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uI0ht8z4QjIzQ8AAAD//wMAUEsBAi0AFAAGAAgAAAAhANvh9svuAAAAhQEAABMAAAAAAAAA&#10;AAAAAAAAAAAAAFtDb250ZW50X1R5cGVzXS54bWxQSwECLQAUAAYACAAAACEAWvQsW78AAAAVAQAA&#10;CwAAAAAAAAAAAAAAAAAfAQAAX3JlbHMvLnJlbHNQSwECLQAUAAYACAAAACEABz6JR8YAAADcAAAA&#10;DwAAAAAAAAAAAAAAAAAHAgAAZHJzL2Rvd25yZXYueG1sUEsFBgAAAAADAAMAtwAAAPoCAAAAAA==&#10;" filled="f" stroked="f">
                  <v:textbox inset="0,0,0,0">
                    <w:txbxContent>
                      <w:p w14:paraId="6CAB1E9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697" o:spid="_x0000_s1400" style="position:absolute;left:3816;top:14054;width:1434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cizc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" filled="f" stroked="f">
                  <v:textbox inset="0,0,0,0">
                    <w:txbxContent>
                      <w:p w14:paraId="67BE2A3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≈</w:t>
                        </w:r>
                      </w:p>
                    </w:txbxContent>
                  </v:textbox>
                </v:rect>
                <v:shape id="Shape 698" o:spid="_x0000_s1401" style="position:absolute;left:5279;top:15287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" path="m,l1079995,e" filled="f" strokeweight=".15381mm">
                  <v:stroke miterlimit="83231f" joinstyle="miter"/>
                  <v:path arrowok="t" textboxrect="0,0,1079995,0"/>
                </v:shape>
                <v:rect id="Rectangle 699" o:spid="_x0000_s1402" style="position:absolute;left:16538;top:13788;width:615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oR01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" filled="f" stroked="f">
                  <v:textbox inset="0,0,0,0">
                    <w:txbxContent>
                      <w:p w14:paraId="21C7189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1"/>
                          </w:rPr>
                          <w:t>kWh/m</w:t>
                        </w:r>
                      </w:p>
                    </w:txbxContent>
                  </v:textbox>
                </v:rect>
                <v:rect id="Rectangle 700" o:spid="_x0000_s1403" style="position:absolute;left:21167;top:13893;width:715;height:1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cC6y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vxwJhwBmf4DAAD//wMAUEsBAi0AFAAGAAgAAAAhANvh9svuAAAAhQEAABMAAAAAAAAAAAAA&#10;AAAAAAAAAFtDb250ZW50X1R5cGVzXS54bWxQSwECLQAUAAYACAAAACEAWvQsW78AAAAVAQAACwAA&#10;AAAAAAAAAAAAAAAfAQAAX3JlbHMvLnJlbHNQSwECLQAUAAYACAAAACEAeXAussMAAADcAAAADwAA&#10;AAAAAAAAAAAAAAAHAgAAZHJzL2Rvd25yZXYueG1sUEsFBgAAAAADAAMAtwAAAPcCAAAAAA==&#10;" filled="f" stroked="f">
                  <v:textbox inset="0,0,0,0">
                    <w:txbxContent>
                      <w:p w14:paraId="28FC3CA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4"/>
                            <w:sz w:val="16"/>
                          </w:rPr>
                          <w:t>2</w:t>
                        </w:r>
                      </w:p>
                    </w:txbxContent>
                  </v:textbox>
                </v:rect>
                <v:rect id="Rectangle 1237" o:spid="_x0000_s1404" style="position:absolute;left:21768;top:13788;width:147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" filled="f" stroked="f">
                  <v:textbox inset="0,0,0,0">
                    <w:txbxContent>
                      <w:p w14:paraId="17642D9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35"/>
                          </w:rPr>
                          <w:t>/j</w:t>
                        </w:r>
                      </w:p>
                    </w:txbxContent>
                  </v:textbox>
                </v:rect>
                <v:rect id="Rectangle 7746" o:spid="_x0000_s1405" style="position:absolute;left:24715;top:13788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" filled="f" stroked="f">
                  <v:textbox inset="0,0,0,0">
                    <w:txbxContent>
                      <w:p w14:paraId="4146B1E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748" o:spid="_x0000_s1406" style="position:absolute;left:25251;top:13788;width:488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" filled="f" stroked="f">
                  <v:textbox inset="0,0,0,0">
                    <w:txbxContent>
                      <w:p w14:paraId="157CF42B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région</w:t>
                        </w:r>
                      </w:p>
                    </w:txbxContent>
                  </v:textbox>
                </v:rect>
                <v:rect id="Rectangle 7747" o:spid="_x0000_s1407" style="position:absolute;left:29384;top:13788;width:50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" filled="f" stroked="f">
                  <v:textbox inset="0,0,0,0">
                    <w:txbxContent>
                      <w:p w14:paraId="727AE47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shape id="Shape 702" o:spid="_x0000_s1408" style="position:absolute;left:30226;top:15287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703" o:spid="_x0000_s1409" style="position:absolute;left:41026;top:13788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rDFxQAAANwAAAAPAAAAZHJzL2Rvd25yZXYueG1sRI9Li8JA&#10;EITvC/sfhl7wtk5Wwd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CJorDFxQAAANwAAAAP&#10;AAAAAAAAAAAAAAAAAAcCAABkcnMvZG93bnJldi54bWxQSwUGAAAAAAMAAwC3AAAA+QIAAAAA&#10;" filled="f" stroked="f">
                  <v:textbox inset="0,0,0,0">
                    <w:txbxContent>
                      <w:p w14:paraId="6B56FA0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704" o:spid="_x0000_s1410" style="position:absolute;left:1979;top:17298;width:845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SyixxQAAANwAAAAPAAAAZHJzL2Rvd25yZXYueG1sRI9Li8JA&#10;EITvC/sfhl7wtk5Wx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AGSyixxQAAANwAAAAP&#10;AAAAAAAAAAAAAAAAAAcCAABkcnMvZG93bnJldi54bWxQSwUGAAAAAAMAAwC3AAAA+QIAAAAA&#10;" filled="f" stroked="f">
                  <v:textbox inset="0,0,0,0">
                    <w:txbxContent>
                      <w:p w14:paraId="2184FBA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Étape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2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:</w:t>
                        </w:r>
                      </w:p>
                    </w:txbxContent>
                  </v:textbox>
                </v:rect>
                <v:rect id="Rectangle 705" o:spid="_x0000_s1411" style="position:absolute;left:8796;top:16949;width:661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" filled="f" stroked="f">
                  <v:textbox inset="0,0,0,0">
                    <w:txbxContent>
                      <w:p w14:paraId="59230AB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1"/>
                          </w:rPr>
                          <w:t>Calculer</w:t>
                        </w:r>
                      </w:p>
                    </w:txbxContent>
                  </v:textbox>
                </v:rect>
                <v:rect id="Rectangle 706" o:spid="_x0000_s1412" style="position:absolute;left:14230;top:17292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" filled="f" stroked="f">
                  <v:textbox inset="0,0,0,0">
                    <w:txbxContent>
                      <w:p w14:paraId="1CD9268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707" o:spid="_x0000_s1413" style="position:absolute;left:15120;top:17759;width:619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" filled="f" stroked="f">
                  <v:textbox inset="0,0,0,0">
                    <w:txbxContent>
                      <w:p w14:paraId="515911F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708" o:spid="_x0000_s1414" style="position:absolute;left:16108;top:16949;width:51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" filled="f" stroked="f">
                  <v:textbox inset="0,0,0,0">
                    <w:txbxContent>
                      <w:p w14:paraId="2041A74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709" o:spid="_x0000_s1415" style="position:absolute;left:1979;top:19013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ocv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bxEMfyeCUdAbu4AAAD//wMAUEsBAi0AFAAGAAgAAAAhANvh9svuAAAAhQEAABMAAAAAAAAA&#10;AAAAAAAAAAAAAFtDb250ZW50X1R5cGVzXS54bWxQSwECLQAUAAYACAAAACEAWvQsW78AAAAVAQAA&#10;CwAAAAAAAAAAAAAAAAAfAQAAX3JlbHMvLnJlbHNQSwECLQAUAAYACAAAACEA6EqHL8YAAADcAAAA&#10;DwAAAAAAAAAAAAAAAAAHAgAAZHJzL2Rvd25yZXYueG1sUEsFBgAAAAADAAMAtwAAAPoCAAAAAA==&#10;" filled="f" stroked="f">
                  <v:textbox inset="0,0,0,0">
                    <w:txbxContent>
                      <w:p w14:paraId="30D6765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710" o:spid="_x0000_s1416" style="position:absolute;left:2869;top:19480;width:619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" filled="f" stroked="f">
                  <v:textbox inset="0,0,0,0">
                    <w:txbxContent>
                      <w:p w14:paraId="0EAA7A7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711" o:spid="_x0000_s1417" style="position:absolute;left:3783;top:19013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" filled="f" stroked="f">
                  <v:textbox inset="0,0,0,0">
                    <w:txbxContent>
                      <w:p w14:paraId="04136A93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712" o:spid="_x0000_s1418" style="position:absolute;left:7129;top:1923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713" o:spid="_x0000_s1419" style="position:absolute;left:5397;top:19628;width:10664;height:0;visibility:visible;mso-wrap-style:square;v-text-anchor:top" coordsize="106636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" path="m,l1066368,e" filled="f" strokeweight=".15381mm">
                  <v:stroke miterlimit="83231f" joinstyle="miter"/>
                  <v:path arrowok="t" textboxrect="0,0,1066368,0"/>
                </v:shape>
                <v:rect id="Rectangle 714" o:spid="_x0000_s1420" style="position:absolute;left:5397;top:19963;width:9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kr5sxgAAANwAAAAPAAAAZHJzL2Rvd25yZXYueG1sRI9Ba8JA&#10;FITvBf/D8gRvdaNI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g5K+bMYAAADcAAAA&#10;DwAAAAAAAAAAAAAAAAAHAgAAZHJzL2Rvd25yZXYueG1sUEsFBgAAAAADAAMAtwAAAPoCAAAAAA==&#10;" filled="f" stroked="f">
                  <v:textbox inset="0,0,0,0">
                    <w:txbxContent>
                      <w:p w14:paraId="3CAED7F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0</w:t>
                        </w:r>
                      </w:p>
                    </w:txbxContent>
                  </v:textbox>
                </v:rect>
                <v:rect id="Rectangle 715" o:spid="_x0000_s1421" style="position:absolute;left:6090;top:19963;width:51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3hv3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5nC/g9E46AXN8BAAD//wMAUEsBAi0AFAAGAAgAAAAhANvh9svuAAAAhQEAABMAAAAAAAAA&#10;AAAAAAAAAAAAAFtDb250ZW50X1R5cGVzXS54bWxQSwECLQAUAAYACAAAACEAWvQsW78AAAAVAQAA&#10;CwAAAAAAAAAAAAAAAAAfAQAAX3JlbHMvLnJlbHNQSwECLQAUAAYACAAAACEA7N4b98YAAADcAAAA&#10;DwAAAAAAAAAAAAAAAAAHAgAAZHJzL2Rvd25yZXYueG1sUEsFBgAAAAADAAMAtwAAAPoCAAAAAA==&#10;" filled="f" stroked="f">
                  <v:textbox inset="0,0,0,0">
                    <w:txbxContent>
                      <w:p w14:paraId="34DCAFA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,</w:t>
                        </w:r>
                      </w:p>
                    </w:txbxContent>
                  </v:textbox>
                </v:rect>
                <v:rect id="Rectangle 716" o:spid="_x0000_s1422" style="position:absolute;left:6475;top:19963;width:9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DIWA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iC55lwBOTsAQAA//8DAFBLAQItABQABgAIAAAAIQDb4fbL7gAAAIUBAAATAAAAAAAAAAAA&#10;AAAAAAAAAABbQ29udGVudF9UeXBlc10ueG1sUEsBAi0AFAAGAAgAAAAhAFr0LFu/AAAAFQEAAAsA&#10;AAAAAAAAAAAAAAAAHwEAAF9yZWxzLy5yZWxzUEsBAi0AFAAGAAgAAAAhABwMhYDEAAAA3AAAAA8A&#10;AAAAAAAAAAAAAAAABwIAAGRycy9kb3ducmV2LnhtbFBLBQYAAAAAAwADALcAAAD4AgAAAAA=&#10;" filled="f" stroked="f">
                  <v:textbox inset="0,0,0,0">
                    <w:txbxContent>
                      <w:p w14:paraId="404EF39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6</w:t>
                        </w:r>
                      </w:p>
                    </w:txbxContent>
                  </v:textbox>
                </v:rect>
                <v:rect id="Rectangle 717" o:spid="_x0000_s1423" style="position:absolute;left:7475;top:19886;width:143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QCAb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ozg90w4AnL+AQAA//8DAFBLAQItABQABgAIAAAAIQDb4fbL7gAAAIUBAAATAAAAAAAAAAAA&#10;AAAAAAAAAABbQ29udGVudF9UeXBlc10ueG1sUEsBAi0AFAAGAAgAAAAhAFr0LFu/AAAAFQEAAAsA&#10;AAAAAAAAAAAAAAAAHwEAAF9yZWxzLy5yZWxzUEsBAi0AFAAGAAgAAAAhAHNAIBvEAAAA3AAAAA8A&#10;AAAAAAAAAAAAAAAABwIAAGRycy9kb3ducmV2LnhtbFBLBQYAAAAAAwADALcAAAD4AgAAAAA=&#10;" filled="f" stroked="f">
                  <v:textbox inset="0,0,0,0">
                    <w:txbxContent>
                      <w:p w14:paraId="442D9E3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shape id="Shape 718" o:spid="_x0000_s1424" style="position:absolute;left:8861;top:21119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" path="m,l720001,e" filled="f" strokeweight=".15381mm">
                  <v:stroke miterlimit="83231f" joinstyle="miter"/>
                  <v:path arrowok="t" textboxrect="0,0,720001,0"/>
                </v:shape>
                <v:rect id="Rectangle 719" o:spid="_x0000_s1425" style="position:absolute;left:16597;top:19013;width:143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kxHy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bwNYzh/0w4AnL2BAAA//8DAFBLAQItABQABgAIAAAAIQDb4fbL7gAAAIUBAAATAAAAAAAAAAAA&#10;AAAAAAAAAABbQ29udGVudF9UeXBlc10ueG1sUEsBAi0AFAAGAAgAAAAhAFr0LFu/AAAAFQEAAAsA&#10;AAAAAAAAAAAAAAAAHwEAAF9yZWxzLy5yZWxzUEsBAi0AFAAGAAgAAAAhAG2TEfLEAAAA3AAAAA8A&#10;AAAAAAAAAAAAAAAABwIAAGRycy9kb3ducmV2LnhtbFBLBQYAAAAAAwADALcAAAD4AgAAAAA=&#10;" filled="f" stroked="f">
                  <v:textbox inset="0,0,0,0">
                    <w:txbxContent>
                      <w:p w14:paraId="28FC06E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720" o:spid="_x0000_s1426" style="position:absolute;left:18060;top:20168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" path="m,l1079995,e" filled="f" strokeweight=".15381mm">
                  <v:stroke miterlimit="83231f" joinstyle="miter"/>
                  <v:path arrowok="t" textboxrect="0,0,1079995,0"/>
                </v:shape>
                <v:rect id="Rectangle 721" o:spid="_x0000_s1427" style="position:absolute;left:29319;top:18669;width:335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" filled="f" stroked="f">
                  <v:textbox inset="0,0,0,0">
                    <w:txbxContent>
                      <w:p w14:paraId="1A30817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spacing w:val="-18"/>
                            <w:w w:val="104"/>
                          </w:rPr>
                          <w:t>kWc</w:t>
                        </w:r>
                      </w:p>
                    </w:txbxContent>
                  </v:textbox>
                </v:rect>
                <v:rect id="Rectangle 722" o:spid="_x0000_s1428" style="position:absolute;left:32304;top:19013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" filled="f" stroked="f">
                  <v:textbox inset="0,0,0,0">
                    <w:txbxContent>
                      <w:p w14:paraId="316D68D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723" o:spid="_x0000_s1429" style="position:absolute;left:33766;top:20168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724" o:spid="_x0000_s1430" style="position:absolute;left:45025;top:18669;width:254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/nTR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BN/nTRxQAAANwAAAAP&#10;AAAAAAAAAAAAAAAAAAcCAABkcnMvZG93bnJldi54bWxQSwUGAAAAAAMAAwC3AAAA+QIAAAAA&#10;" filled="f" stroked="f">
                  <v:textbox inset="0,0,0,0">
                    <w:txbxContent>
                      <w:p w14:paraId="4497477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spacing w:val="-18"/>
                            <w:w w:val="105"/>
                          </w:rPr>
                          <w:t>Wc</w:t>
                        </w:r>
                      </w:p>
                    </w:txbxContent>
                  </v:textbox>
                </v:rect>
                <v:rect id="Rectangle 725" o:spid="_x0000_s1431" style="position:absolute;left:1979;top:23022;width:845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stFK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" filled="f" stroked="f">
                  <v:textbox inset="0,0,0,0">
                    <w:txbxContent>
                      <w:p w14:paraId="148C730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Étape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3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:</w:t>
                        </w:r>
                      </w:p>
                    </w:txbxContent>
                  </v:textbox>
                </v:rect>
                <v:rect id="Rectangle 726" o:spid="_x0000_s1432" style="position:absolute;left:8796;top:22673;width:3181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" filled="f" stroked="f">
                  <v:textbox inset="0,0,0,0">
                    <w:txbxContent>
                      <w:p w14:paraId="79A80DD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Nombre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de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panneaux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(275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Wc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l’unité)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727" o:spid="_x0000_s1433" style="position:absolute;left:1979;top:24394;width:631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LOqm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" filled="f" stroked="f">
                  <v:textbox inset="0,0,0,0">
                    <w:txbxContent>
                      <w:p w14:paraId="792AC36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Nombre</w:t>
                        </w:r>
                      </w:p>
                    </w:txbxContent>
                  </v:textbox>
                </v:rect>
                <v:rect id="Rectangle 728" o:spid="_x0000_s1434" style="position:absolute;left:7183;top:24738;width:143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" filled="f" stroked="f">
                  <v:textbox inset="0,0,0,0">
                    <w:txbxContent>
                      <w:p w14:paraId="68AC3E4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729" o:spid="_x0000_s1435" style="position:absolute;left:8797;top:24956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730" o:spid="_x0000_s1436" style="position:absolute;left:8797;top:25353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" path="m,l720001,e" filled="f" strokeweight=".15381mm">
                  <v:stroke miterlimit="83231f" joinstyle="miter"/>
                  <v:path arrowok="t" textboxrect="0,0,720001,0"/>
                </v:shape>
                <v:rect id="Rectangle 731" o:spid="_x0000_s1437" style="position:absolute;left:11358;top:25688;width:276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UEGUxgAAANwAAAAPAAAAZHJzL2Rvd25yZXYueG1sRI9Ba8JA&#10;FITvBf/D8gRvdaNC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2FBBlMYAAADcAAAA&#10;DwAAAAAAAAAAAAAAAAAHAgAAZHJzL2Rvd25yZXYueG1sUEsFBgAAAAADAAMAtwAAAPoCAAAAAA==&#10;" filled="f" stroked="f">
                  <v:textbox inset="0,0,0,0">
                    <w:txbxContent>
                      <w:p w14:paraId="154AB04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275</w:t>
                        </w:r>
                      </w:p>
                    </w:txbxContent>
                  </v:textbox>
                </v:rect>
                <v:rect id="Rectangle 732" o:spid="_x0000_s1438" style="position:absolute;left:16534;top:24738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gt/jxQAAANwAAAAPAAAAZHJzL2Rvd25yZXYueG1sRI9Li8JA&#10;EITvwv6HoRf2ppN1w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Aogt/jxQAAANwAAAAP&#10;AAAAAAAAAAAAAAAAAAcCAABkcnMvZG93bnJldi54bWxQSwUGAAAAAAMAAwC3AAAA+QIAAAAA&#10;" filled="f" stroked="f">
                  <v:textbox inset="0,0,0,0">
                    <w:txbxContent>
                      <w:p w14:paraId="0B34254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733" o:spid="_x0000_s1439" style="position:absolute;left:17996;top:25893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" path="m,l720001,e" filled="f" strokeweight=".15381mm">
                  <v:stroke miterlimit="83231f" joinstyle="miter"/>
                  <v:path arrowok="t" textboxrect="0,0,720001,0"/>
                </v:shape>
                <v:rect id="Rectangle 734" o:spid="_x0000_s1440" style="position:absolute;left:25656;top:24394;width:768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J+IM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Mgn4gzHAAAA3AAA&#10;AA8AAAAAAAAAAAAAAAAABwIAAGRycy9kb3ducmV2LnhtbFBLBQYAAAAAAwADALcAAAD7AgAAAAA=&#10;" filled="f" stroked="f">
                  <v:textbox inset="0,0,0,0">
                    <w:txbxContent>
                      <w:p w14:paraId="62BD75EB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6"/>
                          </w:rPr>
                          <w:t>panneaux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6369FB6E" w14:textId="77777777" w:rsidR="006C0F03" w:rsidRDefault="006C0F03">
      <w:pPr>
        <w:spacing w:line="240" w:lineRule="auto"/>
        <w:rPr>
          <w:rFonts w:ascii="Comic Sans MS" w:hAnsi="Comic Sans MS"/>
          <w:b/>
          <w:color w:val="548DD4" w:themeColor="text2" w:themeTint="99"/>
          <w:sz w:val="18"/>
          <w:szCs w:val="18"/>
        </w:rPr>
      </w:pPr>
    </w:p>
    <w:p w14:paraId="0E761E09" w14:textId="77777777" w:rsidR="00DC4928" w:rsidRDefault="00DC4928">
      <w:pPr>
        <w:spacing w:line="240" w:lineRule="auto"/>
        <w:rPr>
          <w:rFonts w:ascii="Comic Sans MS" w:hAnsi="Comic Sans MS"/>
          <w:b/>
          <w:color w:val="548DD4" w:themeColor="text2" w:themeTint="99"/>
          <w:sz w:val="18"/>
          <w:szCs w:val="18"/>
        </w:rPr>
      </w:pPr>
    </w:p>
    <w:p w14:paraId="57FA2DEC" w14:textId="6474C178" w:rsidR="0076176C" w:rsidRDefault="0076176C" w:rsidP="00DC4928">
      <w:pPr>
        <w:pStyle w:val="Titre2"/>
        <w:numPr>
          <w:ilvl w:val="1"/>
          <w:numId w:val="61"/>
        </w:numPr>
      </w:pPr>
      <w:r>
        <w:lastRenderedPageBreak/>
        <w:t xml:space="preserve"> Dimensionnement d</w:t>
      </w:r>
      <w:r w:rsidR="00394030">
        <w:t>e la capacité des batteries</w:t>
      </w:r>
      <w:r>
        <w:t xml:space="preserve">  (</w:t>
      </w:r>
      <w:r w:rsidR="00394030">
        <w:t>C</w:t>
      </w:r>
      <w:r>
        <w:t>)</w:t>
      </w:r>
    </w:p>
    <w:p w14:paraId="33C0A0D5" w14:textId="77777777" w:rsidR="006F4CD9" w:rsidRDefault="006F4CD9" w:rsidP="00263B71">
      <w:pPr>
        <w:shd w:val="clear" w:color="auto" w:fill="FFFFFF"/>
        <w:spacing w:line="240" w:lineRule="auto"/>
        <w:contextualSpacing/>
      </w:pPr>
    </w:p>
    <w:p w14:paraId="7FE6ED02" w14:textId="77777777" w:rsidR="00394030" w:rsidRDefault="00394030" w:rsidP="00263B71">
      <w:pPr>
        <w:shd w:val="clear" w:color="auto" w:fill="FFFFFF"/>
        <w:spacing w:line="240" w:lineRule="auto"/>
        <w:contextualSpacing/>
      </w:pPr>
      <w:r>
        <w:t>Le d</w:t>
      </w:r>
      <w:r w:rsidR="006F4CD9">
        <w:t>imensionn</w:t>
      </w:r>
      <w:r>
        <w:t>ement de l</w:t>
      </w:r>
      <w:r w:rsidR="006F4CD9">
        <w:t xml:space="preserve">a capacité </w:t>
      </w:r>
      <w:r>
        <w:t xml:space="preserve">des batteries </w:t>
      </w:r>
      <w:r w:rsidR="006F4CD9" w:rsidRPr="00394030">
        <w:rPr>
          <w:b/>
        </w:rPr>
        <w:t>C</w:t>
      </w:r>
      <w:r w:rsidR="006F4CD9">
        <w:t xml:space="preserve"> (en Ah) dépend des consommations journalières, du nombre de jours d’autonomie, de la tension e</w:t>
      </w:r>
      <w:r>
        <w:t>t du type de batteries utilisé</w:t>
      </w:r>
      <w:r w:rsidR="00184578">
        <w:t>es</w:t>
      </w:r>
      <w:r>
        <w:t xml:space="preserve"> </w:t>
      </w:r>
    </w:p>
    <w:p w14:paraId="591F5991" w14:textId="77777777" w:rsidR="00394030" w:rsidRDefault="00394030" w:rsidP="00263B71">
      <w:pPr>
        <w:shd w:val="clear" w:color="auto" w:fill="FFFFFF"/>
        <w:spacing w:line="240" w:lineRule="auto"/>
        <w:contextualSpacing/>
      </w:pPr>
    </w:p>
    <w:p w14:paraId="22BBE2A0" w14:textId="77777777" w:rsidR="00597D5B" w:rsidRDefault="00597D5B" w:rsidP="00597D5B"/>
    <w:p w14:paraId="1CF1CA87" w14:textId="77777777" w:rsidR="00597D5B" w:rsidRDefault="00597D5B" w:rsidP="007A08CE">
      <w:pPr>
        <w:pStyle w:val="Question"/>
      </w:pPr>
      <w:r>
        <w:t xml:space="preserve">Calculer </w:t>
      </w:r>
      <w:r w:rsidR="006C1585">
        <w:t>l</w:t>
      </w:r>
      <w:r>
        <w:t xml:space="preserve">a capacité des batteries </w:t>
      </w:r>
      <w:r w:rsidRPr="00394030">
        <w:rPr>
          <w:b/>
        </w:rPr>
        <w:t>C</w:t>
      </w:r>
      <w:r>
        <w:t xml:space="preserve"> (en Ah) dans notre garage à vélos et trottinettes sachant que :</w:t>
      </w:r>
    </w:p>
    <w:p w14:paraId="14651B43" w14:textId="77777777" w:rsidR="006C0F03" w:rsidRDefault="006C0F03" w:rsidP="00834B44">
      <w:pPr>
        <w:shd w:val="clear" w:color="auto" w:fill="FFFFFF"/>
        <w:spacing w:line="240" w:lineRule="auto"/>
        <w:contextualSpacing/>
      </w:pPr>
    </w:p>
    <w:p w14:paraId="02F34B94" w14:textId="6865E3FE" w:rsidR="007A08CE" w:rsidRDefault="00DC4928" w:rsidP="00834B44">
      <w:pPr>
        <w:shd w:val="clear" w:color="auto" w:fill="FFFFFF"/>
        <w:spacing w:line="240" w:lineRule="auto"/>
        <w:contextualSpacing/>
        <w:rPr>
          <w:b/>
        </w:rPr>
      </w:pPr>
      <w:r>
        <w:rPr>
          <w:noProof/>
        </w:rPr>
        <mc:AlternateContent>
          <mc:Choice Requires="wpg">
            <w:drawing>
              <wp:inline distT="0" distB="0" distL="0" distR="0" wp14:anchorId="1E3F265B" wp14:editId="1D91408B">
                <wp:extent cx="6120130" cy="1721485"/>
                <wp:effectExtent l="0" t="0" r="0" b="0"/>
                <wp:docPr id="231610270" name="Grou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721485"/>
                          <a:chOff x="0" y="0"/>
                          <a:chExt cx="6120079" cy="1721411"/>
                        </a:xfrm>
                      </wpg:grpSpPr>
                      <wps:wsp>
                        <wps:cNvPr id="737" name="Shape 737"/>
                        <wps:cNvSpPr/>
                        <wps:spPr>
                          <a:xfrm>
                            <a:off x="0" y="0"/>
                            <a:ext cx="6120079" cy="1721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721411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7"/>
                                  <a:pt x="6120079" y="54001"/>
                                </a:cubicBezTo>
                                <a:lnTo>
                                  <a:pt x="6120079" y="1667411"/>
                                </a:lnTo>
                                <a:cubicBezTo>
                                  <a:pt x="6120079" y="1697235"/>
                                  <a:pt x="6095903" y="1721411"/>
                                  <a:pt x="6066080" y="1721411"/>
                                </a:cubicBezTo>
                                <a:lnTo>
                                  <a:pt x="54000" y="1721411"/>
                                </a:lnTo>
                                <a:cubicBezTo>
                                  <a:pt x="24176" y="1721411"/>
                                  <a:pt x="0" y="1697235"/>
                                  <a:pt x="0" y="1667411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7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98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8" name="Shape 738"/>
                        <wps:cNvSpPr/>
                        <wps:spPr>
                          <a:xfrm>
                            <a:off x="18000" y="18000"/>
                            <a:ext cx="6084080" cy="168541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685411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7"/>
                                  <a:pt x="6084080" y="36000"/>
                                </a:cubicBezTo>
                                <a:lnTo>
                                  <a:pt x="6084080" y="1649411"/>
                                </a:lnTo>
                                <a:cubicBezTo>
                                  <a:pt x="6084080" y="1669294"/>
                                  <a:pt x="6067962" y="1685411"/>
                                  <a:pt x="6048080" y="1685411"/>
                                </a:cubicBezTo>
                                <a:lnTo>
                                  <a:pt x="36000" y="1685411"/>
                                </a:lnTo>
                                <a:cubicBezTo>
                                  <a:pt x="16118" y="1685411"/>
                                  <a:pt x="0" y="1669294"/>
                                  <a:pt x="0" y="1649411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7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F5E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9" name="Rectangle 739"/>
                        <wps:cNvSpPr/>
                        <wps:spPr>
                          <a:xfrm>
                            <a:off x="197993" y="126034"/>
                            <a:ext cx="876146" cy="1628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2EFD5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Formule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0" name="Rectangle 740"/>
                        <wps:cNvSpPr/>
                        <wps:spPr>
                          <a:xfrm>
                            <a:off x="2484425" y="327296"/>
                            <a:ext cx="131694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B0B1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2" name="Rectangle 7752"/>
                        <wps:cNvSpPr/>
                        <wps:spPr>
                          <a:xfrm>
                            <a:off x="2639277" y="292936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816D6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4" name="Rectangle 7754"/>
                        <wps:cNvSpPr/>
                        <wps:spPr>
                          <a:xfrm>
                            <a:off x="2872657" y="292936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5D1D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5" name="Rectangle 7755"/>
                        <wps:cNvSpPr/>
                        <wps:spPr>
                          <a:xfrm>
                            <a:off x="2692866" y="292936"/>
                            <a:ext cx="23912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390B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9"/>
                                </w:rPr>
                                <w:t>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2" name="Rectangle 742"/>
                        <wps:cNvSpPr/>
                        <wps:spPr>
                          <a:xfrm>
                            <a:off x="2964762" y="327296"/>
                            <a:ext cx="143322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28C01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3" name="Rectangle 743"/>
                        <wps:cNvSpPr/>
                        <wps:spPr>
                          <a:xfrm>
                            <a:off x="3126156" y="232808"/>
                            <a:ext cx="148058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C57B9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4" name="Rectangle 744"/>
                        <wps:cNvSpPr/>
                        <wps:spPr>
                          <a:xfrm>
                            <a:off x="3237472" y="279488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01391B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5" name="Rectangle 745"/>
                        <wps:cNvSpPr/>
                        <wps:spPr>
                          <a:xfrm>
                            <a:off x="3323920" y="225049"/>
                            <a:ext cx="143322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8159DB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6" name="Rectangle 746"/>
                        <wps:cNvSpPr/>
                        <wps:spPr>
                          <a:xfrm>
                            <a:off x="3462438" y="232808"/>
                            <a:ext cx="136025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5C785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7" name="Rectangle 747"/>
                        <wps:cNvSpPr/>
                        <wps:spPr>
                          <a:xfrm>
                            <a:off x="3564738" y="279488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B75682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48" name="Shape 748"/>
                        <wps:cNvSpPr/>
                        <wps:spPr>
                          <a:xfrm>
                            <a:off x="3126156" y="388813"/>
                            <a:ext cx="494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33">
                                <a:moveTo>
                                  <a:pt x="0" y="0"/>
                                </a:moveTo>
                                <a:lnTo>
                                  <a:pt x="494233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49" name="Rectangle 749"/>
                        <wps:cNvSpPr/>
                        <wps:spPr>
                          <a:xfrm>
                            <a:off x="3145219" y="422329"/>
                            <a:ext cx="152554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44EE3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0" name="Rectangle 750"/>
                        <wps:cNvSpPr/>
                        <wps:spPr>
                          <a:xfrm>
                            <a:off x="3259925" y="469023"/>
                            <a:ext cx="71997" cy="1195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2A220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1" name="Rectangle 751"/>
                        <wps:cNvSpPr/>
                        <wps:spPr>
                          <a:xfrm>
                            <a:off x="3351175" y="414571"/>
                            <a:ext cx="143322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44F5A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2" name="Rectangle 752"/>
                        <wps:cNvSpPr/>
                        <wps:spPr>
                          <a:xfrm>
                            <a:off x="3489693" y="422329"/>
                            <a:ext cx="107482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9C556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3" name="Rectangle 753"/>
                        <wps:cNvSpPr/>
                        <wps:spPr>
                          <a:xfrm>
                            <a:off x="273914" y="678145"/>
                            <a:ext cx="14805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4F9BAD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4" name="Rectangle 754"/>
                        <wps:cNvSpPr/>
                        <wps:spPr>
                          <a:xfrm>
                            <a:off x="385229" y="724826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CC9EB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5" name="Rectangle 755"/>
                        <wps:cNvSpPr/>
                        <wps:spPr>
                          <a:xfrm>
                            <a:off x="479374" y="678145"/>
                            <a:ext cx="286680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2442DC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6" name="Rectangle 756"/>
                        <wps:cNvSpPr/>
                        <wps:spPr>
                          <a:xfrm>
                            <a:off x="740782" y="643786"/>
                            <a:ext cx="39298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7A0848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6"/>
                                </w:rPr>
                                <w:t>jours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7" name="Rectangle 757"/>
                        <wps:cNvSpPr/>
                        <wps:spPr>
                          <a:xfrm>
                            <a:off x="1188104" y="678145"/>
                            <a:ext cx="152554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14BB6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8" name="Rectangle 758"/>
                        <wps:cNvSpPr/>
                        <wps:spPr>
                          <a:xfrm>
                            <a:off x="1302804" y="724826"/>
                            <a:ext cx="71996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4AEC6CA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59" name="Rectangle 759"/>
                        <wps:cNvSpPr/>
                        <wps:spPr>
                          <a:xfrm>
                            <a:off x="1401750" y="678145"/>
                            <a:ext cx="286681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03E07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0" name="Rectangle 760"/>
                        <wps:cNvSpPr/>
                        <wps:spPr>
                          <a:xfrm>
                            <a:off x="1617299" y="678145"/>
                            <a:ext cx="5118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9B232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1" name="Rectangle 761"/>
                        <wps:cNvSpPr/>
                        <wps:spPr>
                          <a:xfrm>
                            <a:off x="1655787" y="678145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E2E6C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7" name="Rectangle 7757"/>
                        <wps:cNvSpPr/>
                        <wps:spPr>
                          <a:xfrm>
                            <a:off x="2829559" y="643786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F3AE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8" name="Rectangle 7758"/>
                        <wps:cNvSpPr/>
                        <wps:spPr>
                          <a:xfrm>
                            <a:off x="1824508" y="643786"/>
                            <a:ext cx="133671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07EA1B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4"/>
                                </w:rPr>
                                <w:t>batteries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solaires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56" name="Rectangle 7756"/>
                        <wps:cNvSpPr/>
                        <wps:spPr>
                          <a:xfrm>
                            <a:off x="1770918" y="643786"/>
                            <a:ext cx="712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010DD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29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3" name="Rectangle 763"/>
                        <wps:cNvSpPr/>
                        <wps:spPr>
                          <a:xfrm>
                            <a:off x="273914" y="850218"/>
                            <a:ext cx="107482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AB054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4" name="Rectangle 764"/>
                        <wps:cNvSpPr/>
                        <wps:spPr>
                          <a:xfrm>
                            <a:off x="424000" y="850218"/>
                            <a:ext cx="378813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A7F117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5" name="Rectangle 765"/>
                        <wps:cNvSpPr/>
                        <wps:spPr>
                          <a:xfrm>
                            <a:off x="754681" y="815859"/>
                            <a:ext cx="13733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1A69E1D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34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6" name="Rectangle 766"/>
                        <wps:cNvSpPr/>
                        <wps:spPr>
                          <a:xfrm>
                            <a:off x="1188093" y="850218"/>
                            <a:ext cx="136025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CED41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7" name="Rectangle 767"/>
                        <wps:cNvSpPr/>
                        <wps:spPr>
                          <a:xfrm>
                            <a:off x="1290371" y="896899"/>
                            <a:ext cx="57848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5F576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1" name="Rectangle 7761"/>
                        <wps:cNvSpPr/>
                        <wps:spPr>
                          <a:xfrm>
                            <a:off x="1545079" y="815859"/>
                            <a:ext cx="170504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FEF8C82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valeur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calculée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en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4.a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0" name="Rectangle 7760"/>
                        <wps:cNvSpPr/>
                        <wps:spPr>
                          <a:xfrm>
                            <a:off x="1391958" y="815859"/>
                            <a:ext cx="142474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5419AC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55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69" name="Rectangle 769"/>
                        <wps:cNvSpPr/>
                        <wps:spPr>
                          <a:xfrm>
                            <a:off x="197993" y="1241505"/>
                            <a:ext cx="131695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235213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0" name="Rectangle 770"/>
                        <wps:cNvSpPr/>
                        <wps:spPr>
                          <a:xfrm>
                            <a:off x="345364" y="1241505"/>
                            <a:ext cx="143322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FE462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1" name="Rectangle 771"/>
                        <wps:cNvSpPr/>
                        <wps:spPr>
                          <a:xfrm>
                            <a:off x="506844" y="1147779"/>
                            <a:ext cx="92133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B6354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2" name="Rectangle 772"/>
                        <wps:cNvSpPr/>
                        <wps:spPr>
                          <a:xfrm>
                            <a:off x="606874" y="1140020"/>
                            <a:ext cx="143322" cy="17394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806CEE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3" name="Shape 773"/>
                        <wps:cNvSpPr/>
                        <wps:spPr>
                          <a:xfrm>
                            <a:off x="745439" y="1263323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4" name="Shape 774"/>
                        <wps:cNvSpPr/>
                        <wps:spPr>
                          <a:xfrm>
                            <a:off x="506844" y="1303010"/>
                            <a:ext cx="95860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958609">
                                <a:moveTo>
                                  <a:pt x="0" y="0"/>
                                </a:moveTo>
                                <a:lnTo>
                                  <a:pt x="958609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75" name="Rectangle 775"/>
                        <wps:cNvSpPr/>
                        <wps:spPr>
                          <a:xfrm>
                            <a:off x="743687" y="1336539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A540E4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6" name="Rectangle 776"/>
                        <wps:cNvSpPr/>
                        <wps:spPr>
                          <a:xfrm>
                            <a:off x="812960" y="1336539"/>
                            <a:ext cx="5118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64EAB5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7" name="Rectangle 777"/>
                        <wps:cNvSpPr/>
                        <wps:spPr>
                          <a:xfrm>
                            <a:off x="851447" y="1336539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704433C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8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8" name="Rectangle 778"/>
                        <wps:cNvSpPr/>
                        <wps:spPr>
                          <a:xfrm>
                            <a:off x="951477" y="1328780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802CDF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79" name="Rectangle 779"/>
                        <wps:cNvSpPr/>
                        <wps:spPr>
                          <a:xfrm>
                            <a:off x="1089995" y="1336539"/>
                            <a:ext cx="184266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55E95B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24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0" name="Rectangle 780"/>
                        <wps:cNvSpPr/>
                        <wps:spPr>
                          <a:xfrm>
                            <a:off x="1519111" y="1241505"/>
                            <a:ext cx="143322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5EC9D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1" name="Shape 781"/>
                        <wps:cNvSpPr/>
                        <wps:spPr>
                          <a:xfrm>
                            <a:off x="1665351" y="1357049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2" name="Rectangle 782"/>
                        <wps:cNvSpPr/>
                        <wps:spPr>
                          <a:xfrm>
                            <a:off x="2791282" y="1207146"/>
                            <a:ext cx="23912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60CF69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9"/>
                                </w:rPr>
                                <w:t>Ah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3" name="Rectangle 783"/>
                        <wps:cNvSpPr/>
                        <wps:spPr>
                          <a:xfrm>
                            <a:off x="197993" y="1437193"/>
                            <a:ext cx="2749335" cy="232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72EDA1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4"/>
                                </w:rPr>
                                <w:t>Capacité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recommandée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: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au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moins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" name="Shape 784"/>
                        <wps:cNvSpPr/>
                        <wps:spPr>
                          <a:xfrm>
                            <a:off x="2311133" y="1587096"/>
                            <a:ext cx="899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998">
                                <a:moveTo>
                                  <a:pt x="0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5" name="Rectangle 785"/>
                        <wps:cNvSpPr/>
                        <wps:spPr>
                          <a:xfrm>
                            <a:off x="3257068" y="1437193"/>
                            <a:ext cx="1080828" cy="232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D66F50" w14:textId="77777777" w:rsidR="006C0F03" w:rsidRDefault="006C0F03" w:rsidP="006C0F03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Ah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sous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24</w:t>
                              </w:r>
                              <w:r>
                                <w:rPr>
                                  <w:spacing w:val="23"/>
                                  <w:w w:val="109"/>
                                </w:rPr>
                                <w:t xml:space="preserve"> </w:t>
                              </w:r>
                              <w:r>
                                <w:rPr>
                                  <w:w w:val="109"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E3F265B" id="Groupe 10" o:spid="_x0000_s1441" style="width:481.9pt;height:135.55pt;mso-position-horizontal-relative:char;mso-position-vertical-relative:line" coordsize="61200,172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">
                <v:shape id="Shape 737" o:spid="_x0000_s1442" style="position:absolute;width:61200;height:17214;visibility:visible;mso-wrap-style:square;v-text-anchor:top" coordsize="6120079,1721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" path="m54000,l6066080,v29823,,53999,24177,53999,54001l6120079,1667411v,29824,-24176,54000,-53999,54000l54000,1721411c24176,1721411,,1697235,,1667411l,54001c,24177,24176,,54000,xe" fillcolor="#ff9800" stroked="f" strokeweight="0">
                  <v:stroke miterlimit="83231f" joinstyle="miter"/>
                  <v:path arrowok="t" textboxrect="0,0,6120079,1721411"/>
                </v:shape>
                <v:shape id="Shape 738" o:spid="_x0000_s1443" style="position:absolute;left:180;top:180;width:60840;height:16854;visibility:visible;mso-wrap-style:square;v-text-anchor:top" coordsize="6084080,168541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" path="m36000,l6048080,v19882,,36000,16117,36000,36000l6084080,1649411v,19883,-16118,36000,-36000,36000l36000,1685411c16118,1685411,,1669294,,1649411l,36000c,16117,16118,,36000,xe" fillcolor="#fff5e5" stroked="f" strokeweight="0">
                  <v:stroke miterlimit="83231f" joinstyle="miter"/>
                  <v:path arrowok="t" textboxrect="0,0,6084080,1685411"/>
                </v:shape>
                <v:rect id="Rectangle 739" o:spid="_x0000_s1444" style="position:absolute;left:1979;top:1260;width:876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Jk2S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AmJk2SxQAAANwAAAAP&#10;AAAAAAAAAAAAAAAAAAcCAABkcnMvZG93bnJldi54bWxQSwUGAAAAAAMAAwC3AAAA+QIAAAAA&#10;" filled="f" stroked="f">
                  <v:textbox inset="0,0,0,0">
                    <w:txbxContent>
                      <w:p w14:paraId="6E2EFD5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1"/>
                          </w:rPr>
                          <w:t>Formule</w:t>
                        </w:r>
                        <w:r>
                          <w:rPr>
                            <w:rFonts w:eastAsia="Calibri" w:cs="Calibri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1"/>
                          </w:rPr>
                          <w:t>:</w:t>
                        </w:r>
                      </w:p>
                    </w:txbxContent>
                  </v:textbox>
                </v:rect>
                <v:rect id="Rectangle 740" o:spid="_x0000_s1445" style="position:absolute;left:24844;top:3272;width:1317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GpdywQAAANwAAAAPAAAAZHJzL2Rvd25yZXYueG1sRE/LisIw&#10;FN0L/kO4gjtNHcT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O8al3LBAAAA3AAAAA8AAAAA&#10;AAAAAAAAAAAABwIAAGRycy9kb3ducmV2LnhtbFBLBQYAAAAAAwADALcAAAD1AgAAAAA=&#10;" filled="f" stroked="f">
                  <v:textbox inset="0,0,0,0">
                    <w:txbxContent>
                      <w:p w14:paraId="1BBB0B1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7752" o:spid="_x0000_s1446" style="position:absolute;left:26392;top:2929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" filled="f" stroked="f">
                  <v:textbox inset="0,0,0,0">
                    <w:txbxContent>
                      <w:p w14:paraId="11816D6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754" o:spid="_x0000_s1447" style="position:absolute;left:28726;top:2929;width:71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" filled="f" stroked="f">
                  <v:textbox inset="0,0,0,0">
                    <w:txbxContent>
                      <w:p w14:paraId="19A5D1D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7755" o:spid="_x0000_s1448" style="position:absolute;left:26928;top:2929;width:2391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" filled="f" stroked="f">
                  <v:textbox inset="0,0,0,0">
                    <w:txbxContent>
                      <w:p w14:paraId="34A390B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9"/>
                          </w:rPr>
                          <w:t>Ah</w:t>
                        </w:r>
                      </w:p>
                    </w:txbxContent>
                  </v:textbox>
                </v:rect>
                <v:rect id="Rectangle 742" o:spid="_x0000_s1449" style="position:absolute;left:29647;top:3272;width:1433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hKyexQAAANwAAAAPAAAAZHJzL2Rvd25yZXYueG1sRI9Li8JA&#10;EITvwv6HoRf2ppOVxU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BwhKyexQAAANwAAAAP&#10;AAAAAAAAAAAAAAAAAAcCAABkcnMvZG93bnJldi54bWxQSwUGAAAAAAMAAwC3AAAA+QIAAAAA&#10;" filled="f" stroked="f">
                  <v:textbox inset="0,0,0,0">
                    <w:txbxContent>
                      <w:p w14:paraId="5428C01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743" o:spid="_x0000_s1450" style="position:absolute;left:31261;top:2328;width:148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AkFxwAAANwAAAAPAAAAZHJzL2Rvd25yZXYueG1sRI9Pa8JA&#10;FMTvBb/D8oTe6qZWrE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/ICQXHAAAA3AAA&#10;AA8AAAAAAAAAAAAAAAAABwIAAGRycy9kb3ducmV2LnhtbFBLBQYAAAAAAwADALcAAAD7AgAAAAA=&#10;" filled="f" stroked="f">
                  <v:textbox inset="0,0,0,0">
                    <w:txbxContent>
                      <w:p w14:paraId="50C57B9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N</w:t>
                        </w:r>
                      </w:p>
                    </w:txbxContent>
                  </v:textbox>
                </v:rect>
                <v:rect id="Rectangle 744" o:spid="_x0000_s1451" style="position:absolute;left:32374;top:2794;width:579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" filled="f" stroked="f">
                  <v:textbox inset="0,0,0,0">
                    <w:txbxContent>
                      <w:p w14:paraId="1101391B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745" o:spid="_x0000_s1452" style="position:absolute;left:33239;top:2250;width:143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bTTq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D6MoH/M+EIyMUfAAAA//8DAFBLAQItABQABgAIAAAAIQDb4fbL7gAAAIUBAAATAAAAAAAA&#10;AAAAAAAAAAAAAABbQ29udGVudF9UeXBlc10ueG1sUEsBAi0AFAAGAAgAAAAhAFr0LFu/AAAAFQEA&#10;AAsAAAAAAAAAAAAAAAAAHwEAAF9yZWxzLy5yZWxzUEsBAi0AFAAGAAgAAAAhAP9tNOrHAAAA3AAA&#10;AA8AAAAAAAAAAAAAAAAABwIAAGRycy9kb3ducmV2LnhtbFBLBQYAAAAAAwADALcAAAD7AgAAAAA=&#10;" filled="f" stroked="f">
                  <v:textbox inset="0,0,0,0">
                    <w:txbxContent>
                      <w:p w14:paraId="38159DB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746" o:spid="_x0000_s1453" style="position:absolute;left:34624;top:2328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v6qd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APv6qdxQAAANwAAAAP&#10;AAAAAAAAAAAAAAAAAAcCAABkcnMvZG93bnJldi54bWxQSwUGAAAAAAMAAwC3AAAA+QIAAAAA&#10;" filled="f" stroked="f">
                  <v:textbox inset="0,0,0,0">
                    <w:txbxContent>
                      <w:p w14:paraId="105C785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747" o:spid="_x0000_s1454" style="position:absolute;left:35647;top:2794;width:578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8w8GxgAAANwAAAAPAAAAZHJzL2Rvd25yZXYueG1sRI9Pa8JA&#10;FMTvhX6H5RV6q5uW0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YPMPBsYAAADcAAAA&#10;DwAAAAAAAAAAAAAAAAAHAgAAZHJzL2Rvd25yZXYueG1sUEsFBgAAAAADAAMAtwAAAPoCAAAAAA==&#10;" filled="f" stroked="f">
                  <v:textbox inset="0,0,0,0">
                    <w:txbxContent>
                      <w:p w14:paraId="11B75682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shape id="Shape 748" o:spid="_x0000_s1455" style="position:absolute;left:31261;top:3888;width:4942;height:0;visibility:visible;mso-wrap-style:square;v-text-anchor:top" coordsize="494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" path="m,l494233,e" filled="f" strokeweight=".15381mm">
                  <v:stroke miterlimit="83231f" joinstyle="miter"/>
                  <v:path arrowok="t" textboxrect="0,0,494233,0"/>
                </v:shape>
                <v:rect id="Rectangle 749" o:spid="_x0000_s1456" style="position:absolute;left:31452;top:4223;width:152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ID7v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B+ID7vxQAAANwAAAAP&#10;AAAAAAAAAAAAAAAAAAcCAABkcnMvZG93bnJldi54bWxQSwUGAAAAAAMAAwC3AAAA+QIAAAAA&#10;" filled="f" stroked="f">
                  <v:textbox inset="0,0,0,0">
                    <w:txbxContent>
                      <w:p w14:paraId="2C44EE3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  <v:rect id="Rectangle 750" o:spid="_x0000_s1457" style="position:absolute;left:32599;top:4690;width:720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wwGv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8cCYcATl/AwAA//8DAFBLAQItABQABgAIAAAAIQDb4fbL7gAAAIUBAAATAAAAAAAAAAAAAAAA&#10;AAAAAABbQ29udGVudF9UeXBlc10ueG1sUEsBAi0AFAAGAAgAAAAhAFr0LFu/AAAAFQEAAAsAAAAA&#10;AAAAAAAAAAAAHwEAAF9yZWxzLy5yZWxzUEsBAi0AFAAGAAgAAAAhAGrDAa/BAAAA3AAAAA8AAAAA&#10;AAAAAAAAAAAABwIAAGRycy9kb3ducmV2LnhtbFBLBQYAAAAAAwADALcAAAD1AgAAAAA=&#10;" filled="f" stroked="f">
                  <v:textbox inset="0,0,0,0">
                    <w:txbxContent>
                      <w:p w14:paraId="642A220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751" o:spid="_x0000_s1458" style="position:absolute;left:33511;top:4145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" filled="f" stroked="f">
                  <v:textbox inset="0,0,0,0">
                    <w:txbxContent>
                      <w:p w14:paraId="3A44F5A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752" o:spid="_x0000_s1459" style="position:absolute;left:34896;top:4223;width:107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" filled="f" stroked="f">
                  <v:textbox inset="0,0,0,0">
                    <w:txbxContent>
                      <w:p w14:paraId="369C556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V</w:t>
                        </w:r>
                      </w:p>
                    </w:txbxContent>
                  </v:textbox>
                </v:rect>
                <v:rect id="Rectangle 753" o:spid="_x0000_s1460" style="position:absolute;left:2739;top:6781;width:148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EZ/YxwAAANwAAAAPAAAAZHJzL2Rvd25yZXYueG1sRI9Pa8JA&#10;FMTvBb/D8oTe6qYW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JoRn9jHAAAA3AAA&#10;AA8AAAAAAAAAAAAAAAAABwIAAGRycy9kb3ducmV2LnhtbFBLBQYAAAAAAwADALcAAAD7AgAAAAA=&#10;" filled="f" stroked="f">
                  <v:textbox inset="0,0,0,0">
                    <w:txbxContent>
                      <w:p w14:paraId="64F9BAD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N</w:t>
                        </w:r>
                      </w:p>
                    </w:txbxContent>
                  </v:textbox>
                </v:rect>
                <v:rect id="Rectangle 754" o:spid="_x0000_s1461" style="position:absolute;left:3852;top:7248;width:578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" filled="f" stroked="f">
                  <v:textbox inset="0,0,0,0">
                    <w:txbxContent>
                      <w:p w14:paraId="23CC9EB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755" o:spid="_x0000_s1462" style="position:absolute;left:4793;top:6781;width:286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" filled="f" stroked="f">
                  <v:textbox inset="0,0,0,0">
                    <w:txbxContent>
                      <w:p w14:paraId="02442DC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=2</w:t>
                        </w:r>
                      </w:p>
                    </w:txbxContent>
                  </v:textbox>
                </v:rect>
                <v:rect id="Rectangle 756" o:spid="_x0000_s1463" style="position:absolute;left:7407;top:6437;width:393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ZjxA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" filled="f" stroked="f">
                  <v:textbox inset="0,0,0,0">
                    <w:txbxContent>
                      <w:p w14:paraId="677A0848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6"/>
                          </w:rPr>
                          <w:t>jours</w:t>
                        </w:r>
                      </w:p>
                    </w:txbxContent>
                  </v:textbox>
                </v:rect>
                <v:rect id="Rectangle 757" o:spid="_x0000_s1464" style="position:absolute;left:11881;top:6781;width:152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Kpnb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B+j+F6JhwBOb8AAAD//wMAUEsBAi0AFAAGAAgAAAAhANvh9svuAAAAhQEAABMAAAAAAAAA&#10;AAAAAAAAAAAAAFtDb250ZW50X1R5cGVzXS54bWxQSwECLQAUAAYACAAAACEAWvQsW78AAAAVAQAA&#10;CwAAAAAAAAAAAAAAAAAfAQAAX3JlbHMvLnJlbHNQSwECLQAUAAYACAAAACEA5SqZ28YAAADcAAAA&#10;DwAAAAAAAAAAAAAAAAAHAgAAZHJzL2Rvd25yZXYueG1sUEsFBgAAAAADAAMAtwAAAPoCAAAAAA==&#10;" filled="f" stroked="f">
                  <v:textbox inset="0,0,0,0">
                    <w:txbxContent>
                      <w:p w14:paraId="4514BB6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  <v:rect id="Rectangle 758" o:spid="_x0000_s1465" style="position:absolute;left:13028;top:7248;width:720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" filled="f" stroked="f">
                  <v:textbox inset="0,0,0,0">
                    <w:txbxContent>
                      <w:p w14:paraId="24AEC6CA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759" o:spid="_x0000_s1466" style="position:absolute;left:14017;top:6781;width:286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+agy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" filled="f" stroked="f">
                  <v:textbox inset="0,0,0,0">
                    <w:txbxContent>
                      <w:p w14:paraId="6C03E07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=0</w:t>
                        </w:r>
                      </w:p>
                    </w:txbxContent>
                  </v:textbox>
                </v:rect>
                <v:rect id="Rectangle 760" o:spid="_x0000_s1467" style="position:absolute;left:16172;top:6781;width:51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" filled="f" stroked="f">
                  <v:textbox inset="0,0,0,0">
                    <w:txbxContent>
                      <w:p w14:paraId="3079B232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,</w:t>
                        </w:r>
                      </w:p>
                    </w:txbxContent>
                  </v:textbox>
                </v:rect>
                <v:rect id="Rectangle 761" o:spid="_x0000_s1468" style="position:absolute;left:16557;top:6781;width:9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" filled="f" stroked="f">
                  <v:textbox inset="0,0,0,0">
                    <w:txbxContent>
                      <w:p w14:paraId="27E2E6C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8</w:t>
                        </w:r>
                      </w:p>
                    </w:txbxContent>
                  </v:textbox>
                </v:rect>
                <v:rect id="Rectangle 7757" o:spid="_x0000_s1469" style="position:absolute;left:28295;top:6437;width:71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" filled="f" stroked="f">
                  <v:textbox inset="0,0,0,0">
                    <w:txbxContent>
                      <w:p w14:paraId="5F7F3AE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)</w:t>
                        </w:r>
                      </w:p>
                    </w:txbxContent>
                  </v:textbox>
                </v:rect>
                <v:rect id="Rectangle 7758" o:spid="_x0000_s1470" style="position:absolute;left:18245;top:6437;width:1336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" filled="f" stroked="f">
                  <v:textbox inset="0,0,0,0">
                    <w:txbxContent>
                      <w:p w14:paraId="2507EA1B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4"/>
                          </w:rPr>
                          <w:t>batteries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solaires</w:t>
                        </w:r>
                      </w:p>
                    </w:txbxContent>
                  </v:textbox>
                </v:rect>
                <v:rect id="Rectangle 7756" o:spid="_x0000_s1471" style="position:absolute;left:17709;top:6437;width:712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" filled="f" stroked="f">
                  <v:textbox inset="0,0,0,0">
                    <w:txbxContent>
                      <w:p w14:paraId="6F010DD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29"/>
                          </w:rPr>
                          <w:t>(</w:t>
                        </w:r>
                      </w:p>
                    </w:txbxContent>
                  </v:textbox>
                </v:rect>
                <v:rect id="Rectangle 763" o:spid="_x0000_s1472" style="position:absolute;left:2739;top:8502;width:1074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VVlxQAAANwAAAAPAAAAZHJzL2Rvd25yZXYueG1sRI9Pi8Iw&#10;FMTvC36H8ARva6qC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BUfVVlxQAAANwAAAAP&#10;AAAAAAAAAAAAAAAAAAcCAABkcnMvZG93bnJldi54bWxQSwUGAAAAAAMAAwC3AAAA+QIAAAAA&#10;" filled="f" stroked="f">
                  <v:textbox inset="0,0,0,0">
                    <w:txbxContent>
                      <w:p w14:paraId="6CAB054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V</w:t>
                        </w:r>
                      </w:p>
                    </w:txbxContent>
                  </v:textbox>
                </v:rect>
                <v:rect id="Rectangle 764" o:spid="_x0000_s1473" style="position:absolute;left:4240;top:8502;width:378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lM0RxQAAANwAAAAPAAAAZHJzL2Rvd25yZXYueG1sRI9Pi8Iw&#10;FMTvC36H8ARva6qI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DblM0RxQAAANwAAAAP&#10;AAAAAAAAAAAAAAAAAAcCAABkcnMvZG93bnJldi54bWxQSwUGAAAAAAMAAwC3AAAA+QIAAAAA&#10;" filled="f" stroked="f">
                  <v:textbox inset="0,0,0,0">
                    <w:txbxContent>
                      <w:p w14:paraId="36A7F117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=24</w:t>
                        </w:r>
                      </w:p>
                    </w:txbxContent>
                  </v:textbox>
                </v:rect>
                <v:rect id="Rectangle 765" o:spid="_x0000_s1474" style="position:absolute;left:7546;top:8158;width:137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" filled="f" stroked="f">
                  <v:textbox inset="0,0,0,0">
                    <w:txbxContent>
                      <w:p w14:paraId="11A69E1D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34"/>
                          </w:rPr>
                          <w:t>V</w:t>
                        </w:r>
                      </w:p>
                    </w:txbxContent>
                  </v:textbox>
                </v:rect>
                <v:rect id="Rectangle 766" o:spid="_x0000_s1475" style="position:absolute;left:11880;top:8502;width:136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" filled="f" stroked="f">
                  <v:textbox inset="0,0,0,0">
                    <w:txbxContent>
                      <w:p w14:paraId="3ACED41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767" o:spid="_x0000_s1476" style="position:absolute;left:12903;top:8968;width:579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RlNm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iCz5lwBOT8DQAA//8DAFBLAQItABQABgAIAAAAIQDb4fbL7gAAAIUBAAATAAAAAAAAAAAA&#10;AAAAAAAAAABbQ29udGVudF9UeXBlc10ueG1sUEsBAi0AFAAGAAgAAAAhAFr0LFu/AAAAFQEAAAsA&#10;AAAAAAAAAAAAAAAAHwEAAF9yZWxzLy5yZWxzUEsBAi0AFAAGAAgAAAAhACtGU2bEAAAA3AAAAA8A&#10;AAAAAAAAAAAAAAAABwIAAGRycy9kb3ducmV2LnhtbFBLBQYAAAAAAwADALcAAAD4AgAAAAA=&#10;" filled="f" stroked="f">
                  <v:textbox inset="0,0,0,0">
                    <w:txbxContent>
                      <w:p w14:paraId="135F576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7761" o:spid="_x0000_s1477" style="position:absolute;left:15450;top:8158;width:17051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" filled="f" stroked="f">
                  <v:textbox inset="0,0,0,0">
                    <w:txbxContent>
                      <w:p w14:paraId="4FEF8C82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valeur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calculée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en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4.a</w:t>
                        </w:r>
                      </w:p>
                    </w:txbxContent>
                  </v:textbox>
                </v:rect>
                <v:rect id="Rectangle 7760" o:spid="_x0000_s1478" style="position:absolute;left:13919;top:8158;width:14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" filled="f" stroked="f">
                  <v:textbox inset="0,0,0,0">
                    <w:txbxContent>
                      <w:p w14:paraId="55419AC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55"/>
                          </w:rPr>
                          <w:t>=</w:t>
                        </w:r>
                      </w:p>
                    </w:txbxContent>
                  </v:textbox>
                </v:rect>
                <v:rect id="Rectangle 769" o:spid="_x0000_s1479" style="position:absolute;left:1979;top:12415;width:131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lWKP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" filled="f" stroked="f">
                  <v:textbox inset="0,0,0,0">
                    <w:txbxContent>
                      <w:p w14:paraId="46235213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770" o:spid="_x0000_s1480" style="position:absolute;left:3453;top:12415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dl3P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" filled="f" stroked="f">
                  <v:textbox inset="0,0,0,0">
                    <w:txbxContent>
                      <w:p w14:paraId="18FE462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771" o:spid="_x0000_s1481" style="position:absolute;left:5068;top:11477;width:921;height:163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" filled="f" stroked="f">
                  <v:textbox inset="0,0,0,0">
                    <w:txbxContent>
                      <w:p w14:paraId="3AB6354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2</w:t>
                        </w:r>
                      </w:p>
                    </w:txbxContent>
                  </v:textbox>
                </v:rect>
                <v:rect id="Rectangle 772" o:spid="_x0000_s1482" style="position:absolute;left:6068;top:11400;width:143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" filled="f" stroked="f">
                  <v:textbox inset="0,0,0,0">
                    <w:txbxContent>
                      <w:p w14:paraId="06806CEE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shape id="Shape 773" o:spid="_x0000_s1483" style="position:absolute;left:7454;top:12633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" path="m,l720001,e" filled="f" strokeweight=".15381mm">
                  <v:stroke miterlimit="83231f" joinstyle="miter"/>
                  <v:path arrowok="t" textboxrect="0,0,720001,0"/>
                </v:shape>
                <v:shape id="Shape 774" o:spid="_x0000_s1484" style="position:absolute;left:5068;top:13030;width:9586;height:0;visibility:visible;mso-wrap-style:square;v-text-anchor:top" coordsize="95860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" path="m,l958609,e" filled="f" strokeweight=".15381mm">
                  <v:stroke miterlimit="83231f" joinstyle="miter"/>
                  <v:path arrowok="t" textboxrect="0,0,958609,0"/>
                </v:shape>
                <v:rect id="Rectangle 775" o:spid="_x0000_s1485" style="position:absolute;left:7436;top:13365;width:9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" filled="f" stroked="f">
                  <v:textbox inset="0,0,0,0">
                    <w:txbxContent>
                      <w:p w14:paraId="2AA540E4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0</w:t>
                        </w:r>
                      </w:p>
                    </w:txbxContent>
                  </v:textbox>
                </v:rect>
                <v:rect id="Rectangle 776" o:spid="_x0000_s1486" style="position:absolute;left:8129;top:13365;width:51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" filled="f" stroked="f">
                  <v:textbox inset="0,0,0,0">
                    <w:txbxContent>
                      <w:p w14:paraId="3164EAB5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,</w:t>
                        </w:r>
                      </w:p>
                    </w:txbxContent>
                  </v:textbox>
                </v:rect>
                <v:rect id="Rectangle 777" o:spid="_x0000_s1487" style="position:absolute;left:8514;top:13365;width:9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" filled="f" stroked="f">
                  <v:textbox inset="0,0,0,0">
                    <w:txbxContent>
                      <w:p w14:paraId="4704433C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8</w:t>
                        </w:r>
                      </w:p>
                    </w:txbxContent>
                  </v:textbox>
                </v:rect>
                <v:rect id="Rectangle 778" o:spid="_x0000_s1488" style="position:absolute;left:9514;top:13287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" filled="f" stroked="f">
                  <v:textbox inset="0,0,0,0">
                    <w:txbxContent>
                      <w:p w14:paraId="15802CDF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779" o:spid="_x0000_s1489" style="position:absolute;left:10899;top:13365;width:184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TPRS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" filled="f" stroked="f">
                  <v:textbox inset="0,0,0,0">
                    <w:txbxContent>
                      <w:p w14:paraId="2B55E95B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24</w:t>
                        </w:r>
                      </w:p>
                    </w:txbxContent>
                  </v:textbox>
                </v:rect>
                <v:rect id="Rectangle 780" o:spid="_x0000_s1490" style="position:absolute;left:15191;top:12415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oy3o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1g&#10;Gof54Uw4AnLxBgAA//8DAFBLAQItABQABgAIAAAAIQDb4fbL7gAAAIUBAAATAAAAAAAAAAAAAAAA&#10;AAAAAABbQ29udGVudF9UeXBlc10ueG1sUEsBAi0AFAAGAAgAAAAhAFr0LFu/AAAAFQEAAAsAAAAA&#10;AAAAAAAAAAAAHwEAAF9yZWxzLy5yZWxzUEsBAi0AFAAGAAgAAAAhABSjLejBAAAA3AAAAA8AAAAA&#10;AAAAAAAAAAAABwIAAGRycy9kb3ducmV2LnhtbFBLBQYAAAAAAwADALcAAAD1AgAAAAA=&#10;" filled="f" stroked="f">
                  <v:textbox inset="0,0,0,0">
                    <w:txbxContent>
                      <w:p w14:paraId="2C5EC9D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shape id="Shape 781" o:spid="_x0000_s1491" style="position:absolute;left:16653;top:13570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" path="m,l1079995,e" filled="f" strokeweight=".15381mm">
                  <v:stroke miterlimit="83231f" joinstyle="miter"/>
                  <v:path arrowok="t" textboxrect="0,0,1079995,0"/>
                </v:shape>
                <v:rect id="Rectangle 782" o:spid="_x0000_s1492" style="position:absolute;left:27912;top:12071;width:2392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YE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l6SGP7PhCMg138AAAD//wMAUEsBAi0AFAAGAAgAAAAhANvh9svuAAAAhQEAABMAAAAAAAAA&#10;AAAAAAAAAAAAAFtDb250ZW50X1R5cGVzXS54bWxQSwECLQAUAAYACAAAACEAWvQsW78AAAAVAQAA&#10;CwAAAAAAAAAAAAAAAAAfAQAAX3JlbHMvLnJlbHNQSwECLQAUAAYACAAAACEAiz0WBMYAAADcAAAA&#10;DwAAAAAAAAAAAAAAAAAHAgAAZHJzL2Rvd25yZXYueG1sUEsFBgAAAAADAAMAtwAAAPoCAAAAAA==&#10;" filled="f" stroked="f">
                  <v:textbox inset="0,0,0,0">
                    <w:txbxContent>
                      <w:p w14:paraId="7E60CF69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19"/>
                          </w:rPr>
                          <w:t>Ah</w:t>
                        </w:r>
                      </w:p>
                    </w:txbxContent>
                  </v:textbox>
                </v:rect>
                <v:rect id="Rectangle 783" o:spid="_x0000_s1493" style="position:absolute;left:1979;top:14371;width:2749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cbOf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5HGzn8YAAADcAAAA&#10;DwAAAAAAAAAAAAAAAAAHAgAAZHJzL2Rvd25yZXYueG1sUEsFBgAAAAADAAMAtwAAAPoCAAAAAA==&#10;" filled="f" stroked="f">
                  <v:textbox inset="0,0,0,0">
                    <w:txbxContent>
                      <w:p w14:paraId="5D72EDA1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4"/>
                          </w:rPr>
                          <w:t>Capacité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recommandée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: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au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moins</w:t>
                        </w:r>
                      </w:p>
                    </w:txbxContent>
                  </v:textbox>
                </v:rect>
                <v:shape id="Shape 784" o:spid="_x0000_s1494" style="position:absolute;left:23111;top:15870;width:9000;height:0;visibility:visible;mso-wrap-style:square;v-text-anchor:top" coordsize="899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" path="m,l899998,e" filled="f" strokeweight=".15381mm">
                  <v:stroke miterlimit="83231f" joinstyle="miter"/>
                  <v:path arrowok="t" textboxrect="0,0,899998,0"/>
                </v:shape>
                <v:rect id="Rectangle 785" o:spid="_x0000_s1495" style="position:absolute;left:32570;top:14371;width:1080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1I5w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bzGU/g7E46AzH4BAAD//wMAUEsBAi0AFAAGAAgAAAAhANvh9svuAAAAhQEAABMAAAAAAAAA&#10;AAAAAAAAAAAAAFtDb250ZW50X1R5cGVzXS54bWxQSwECLQAUAAYACAAAACEAWvQsW78AAAAVAQAA&#10;CwAAAAAAAAAAAAAAAAAfAQAAX3JlbHMvLnJlbHNQSwECLQAUAAYACAAAACEABNSOcMYAAADcAAAA&#10;DwAAAAAAAAAAAAAAAAAHAgAAZHJzL2Rvd25yZXYueG1sUEsFBgAAAAADAAMAtwAAAPoCAAAAAA==&#10;" filled="f" stroked="f">
                  <v:textbox inset="0,0,0,0">
                    <w:txbxContent>
                      <w:p w14:paraId="7FD66F50" w14:textId="77777777" w:rsidR="006C0F03" w:rsidRDefault="006C0F03" w:rsidP="006C0F03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Ah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sous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24</w:t>
                        </w:r>
                        <w:r>
                          <w:rPr>
                            <w:spacing w:val="23"/>
                            <w:w w:val="109"/>
                          </w:rPr>
                          <w:t xml:space="preserve"> </w:t>
                        </w:r>
                        <w:r>
                          <w:rPr>
                            <w:w w:val="109"/>
                          </w:rPr>
                          <w:t>V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23C1D214" w14:textId="77777777" w:rsidR="006C0F03" w:rsidRDefault="006C0F03" w:rsidP="00B637C1">
      <w:pPr>
        <w:pStyle w:val="Titre2"/>
        <w:numPr>
          <w:ilvl w:val="0"/>
          <w:numId w:val="0"/>
        </w:numPr>
        <w:ind w:left="576" w:hanging="576"/>
      </w:pPr>
    </w:p>
    <w:p w14:paraId="5C351D7B" w14:textId="77777777" w:rsidR="00B637C1" w:rsidRPr="00B637C1" w:rsidRDefault="00B637C1" w:rsidP="00B637C1">
      <w:pPr>
        <w:spacing w:line="259" w:lineRule="auto"/>
        <w:ind w:left="-5" w:hanging="10"/>
        <w:rPr>
          <w:rFonts w:eastAsia="Calibri" w:cs="Calibri"/>
          <w:color w:val="000000"/>
          <w:kern w:val="2"/>
          <w:szCs w:val="24"/>
        </w:rPr>
      </w:pPr>
      <w:r w:rsidRPr="00B637C1">
        <w:rPr>
          <w:rFonts w:eastAsia="Calibri" w:cs="Calibri"/>
          <w:color w:val="000000"/>
          <w:kern w:val="2"/>
          <w:sz w:val="24"/>
          <w:szCs w:val="24"/>
        </w:rPr>
        <w:t>4 bis – Régulateur de charge et onduleur</w:t>
      </w:r>
    </w:p>
    <w:p w14:paraId="39A7A5D2" w14:textId="5A4F704B" w:rsidR="00B637C1" w:rsidRDefault="00DC4928" w:rsidP="00B637C1">
      <w:pPr>
        <w:spacing w:line="259" w:lineRule="auto"/>
      </w:pPr>
      <w:r>
        <w:rPr>
          <w:noProof/>
        </w:rPr>
        <mc:AlternateContent>
          <mc:Choice Requires="wpg">
            <w:drawing>
              <wp:inline distT="0" distB="0" distL="0" distR="0" wp14:anchorId="453C6384" wp14:editId="0F480E0B">
                <wp:extent cx="6120130" cy="2014855"/>
                <wp:effectExtent l="0" t="0" r="0" b="0"/>
                <wp:docPr id="2104913653" name="Grou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014855"/>
                          <a:chOff x="0" y="0"/>
                          <a:chExt cx="6120079" cy="2014715"/>
                        </a:xfrm>
                      </wpg:grpSpPr>
                      <wps:wsp>
                        <wps:cNvPr id="821" name="Shape 821"/>
                        <wps:cNvSpPr/>
                        <wps:spPr>
                          <a:xfrm>
                            <a:off x="0" y="0"/>
                            <a:ext cx="6120079" cy="2014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2014715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0"/>
                                </a:cubicBezTo>
                                <a:lnTo>
                                  <a:pt x="6120079" y="1960715"/>
                                </a:lnTo>
                                <a:cubicBezTo>
                                  <a:pt x="6120079" y="1990539"/>
                                  <a:pt x="6095903" y="2014715"/>
                                  <a:pt x="6066080" y="2014715"/>
                                </a:cubicBezTo>
                                <a:lnTo>
                                  <a:pt x="54000" y="2014715"/>
                                </a:lnTo>
                                <a:cubicBezTo>
                                  <a:pt x="24176" y="2014715"/>
                                  <a:pt x="0" y="1990539"/>
                                  <a:pt x="0" y="1960715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00BCD4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22" name="Shape 822"/>
                        <wps:cNvSpPr/>
                        <wps:spPr>
                          <a:xfrm>
                            <a:off x="18000" y="18000"/>
                            <a:ext cx="6084080" cy="1978715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978715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1942715"/>
                                </a:lnTo>
                                <a:cubicBezTo>
                                  <a:pt x="6084080" y="1962597"/>
                                  <a:pt x="6067962" y="1978715"/>
                                  <a:pt x="6048080" y="1978715"/>
                                </a:cubicBezTo>
                                <a:lnTo>
                                  <a:pt x="36000" y="1978715"/>
                                </a:lnTo>
                                <a:cubicBezTo>
                                  <a:pt x="16118" y="1978715"/>
                                  <a:pt x="0" y="1962597"/>
                                  <a:pt x="0" y="1942715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rgbClr val="E5F8FB"/>
                          </a:solidFill>
                          <a:ln w="0" cap="flat">
                            <a:noFill/>
                            <a:miter lim="127000"/>
                          </a:ln>
                          <a:effectLst/>
                        </wps:spPr>
                        <wps:bodyPr/>
                      </wps:wsp>
                      <wps:wsp>
                        <wps:cNvPr id="823" name="Rectangle 823"/>
                        <wps:cNvSpPr/>
                        <wps:spPr>
                          <a:xfrm>
                            <a:off x="197993" y="126043"/>
                            <a:ext cx="32183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3EEFAA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Q1.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4" name="Rectangle 824"/>
                        <wps:cNvSpPr/>
                        <wps:spPr>
                          <a:xfrm>
                            <a:off x="485974" y="91130"/>
                            <a:ext cx="147701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D6E667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Quel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est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rôle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5" name="Rectangle 825"/>
                        <wps:cNvSpPr/>
                        <wps:spPr>
                          <a:xfrm>
                            <a:off x="1642511" y="126043"/>
                            <a:ext cx="189506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9AE1F56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9"/>
                                </w:rPr>
                                <w:t>régulateur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9"/>
                                </w:rPr>
                                <w:t>de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19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9"/>
                                </w:rPr>
                                <w:t>charge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6" name="Rectangle 826"/>
                        <wps:cNvSpPr/>
                        <wps:spPr>
                          <a:xfrm>
                            <a:off x="3090229" y="91130"/>
                            <a:ext cx="865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BBAE6B1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1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7" name="Rectangle 827"/>
                        <wps:cNvSpPr/>
                        <wps:spPr>
                          <a:xfrm>
                            <a:off x="197993" y="730119"/>
                            <a:ext cx="32183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DC5BE2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Q2.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8" name="Rectangle 828"/>
                        <wps:cNvSpPr/>
                        <wps:spPr>
                          <a:xfrm>
                            <a:off x="485974" y="695205"/>
                            <a:ext cx="1619713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FC3A74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Quel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est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rôle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l’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29" name="Rectangle 829"/>
                        <wps:cNvSpPr/>
                        <wps:spPr>
                          <a:xfrm>
                            <a:off x="1703803" y="730119"/>
                            <a:ext cx="814012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92987B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0"/>
                                </w:rPr>
                                <w:t>onduleur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0" name="Rectangle 830"/>
                        <wps:cNvSpPr/>
                        <wps:spPr>
                          <a:xfrm>
                            <a:off x="2338703" y="695205"/>
                            <a:ext cx="865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AD0D44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1"/>
                                </w:rPr>
                                <w:t>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1" name="Rectangle 831"/>
                        <wps:cNvSpPr/>
                        <wps:spPr>
                          <a:xfrm>
                            <a:off x="197993" y="1334182"/>
                            <a:ext cx="321838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8F358E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Q3.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32" name="Rectangle 832"/>
                        <wps:cNvSpPr/>
                        <wps:spPr>
                          <a:xfrm>
                            <a:off x="485974" y="1299269"/>
                            <a:ext cx="399093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F80CE8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Pourquoi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ces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deux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composants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sont-ils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essentiels?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53C6384" id="Groupe 8" o:spid="_x0000_s1496" style="width:481.9pt;height:158.65pt;mso-position-horizontal-relative:char;mso-position-vertical-relative:line" coordsize="61200,2014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">
                <v:shape id="Shape 821" o:spid="_x0000_s1497" style="position:absolute;width:61200;height:20147;visibility:visible;mso-wrap-style:square;v-text-anchor:top" coordsize="6120079,2014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" path="m54000,l6066080,v29823,,53999,24176,53999,54000l6120079,1960715v,29824,-24176,54000,-53999,54000l54000,2014715c24176,2014715,,1990539,,1960715l,54000c,24176,24176,,54000,xe" fillcolor="#00bcd4" stroked="f" strokeweight="0">
                  <v:stroke miterlimit="83231f" joinstyle="miter"/>
                  <v:path arrowok="t" textboxrect="0,0,6120079,2014715"/>
                </v:shape>
                <v:shape id="Shape 822" o:spid="_x0000_s1498" style="position:absolute;left:180;top:180;width:60840;height:19787;visibility:visible;mso-wrap-style:square;v-text-anchor:top" coordsize="6084080,19787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" path="m36000,l6048080,v19882,,36000,16118,36000,36000l6084080,1942715v,19882,-16118,36000,-36000,36000l36000,1978715c16118,1978715,,1962597,,1942715l,36000c,16118,16118,,36000,xe" fillcolor="#e5f8fb" stroked="f" strokeweight="0">
                  <v:stroke miterlimit="83231f" joinstyle="miter"/>
                  <v:path arrowok="t" textboxrect="0,0,6084080,1978715"/>
                </v:shape>
                <v:rect id="Rectangle 823" o:spid="_x0000_s1499" style="position:absolute;left:1979;top:1260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o3jz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NKN488YAAADcAAAA&#10;DwAAAAAAAAAAAAAAAAAHAgAAZHJzL2Rvd25yZXYueG1sUEsFBgAAAAADAAMAtwAAAPoCAAAAAA==&#10;" filled="f" stroked="f">
                  <v:textbox inset="0,0,0,0">
                    <w:txbxContent>
                      <w:p w14:paraId="333EEFAA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Q1.</w:t>
                        </w:r>
                      </w:p>
                    </w:txbxContent>
                  </v:textbox>
                </v:rect>
                <v:rect id="Rectangle 824" o:spid="_x0000_s1500" style="position:absolute;left:4859;top:911;width:14770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SuCHxgAAANwAAAAPAAAAZHJzL2Rvd25yZXYueG1sRI9Ba8JA&#10;FITvBf/D8oTe6qZBSo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u0rgh8YAAADcAAAA&#10;DwAAAAAAAAAAAAAAAAAHAgAAZHJzL2Rvd25yZXYueG1sUEsFBgAAAAADAAMAtwAAAPoCAAAAAA==&#10;" filled="f" stroked="f">
                  <v:textbox inset="0,0,0,0">
                    <w:txbxContent>
                      <w:p w14:paraId="2CD6E667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Quel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est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rôle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du</w:t>
                        </w:r>
                      </w:p>
                    </w:txbxContent>
                  </v:textbox>
                </v:rect>
                <v:rect id="Rectangle 825" o:spid="_x0000_s1501" style="position:absolute;left:16425;top:1260;width:18950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" filled="f" stroked="f">
                  <v:textbox inset="0,0,0,0">
                    <w:txbxContent>
                      <w:p w14:paraId="19AE1F56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9"/>
                          </w:rPr>
                          <w:t>régulateur</w:t>
                        </w:r>
                        <w:r>
                          <w:rPr>
                            <w:rFonts w:eastAsia="Calibri" w:cs="Calibri"/>
                            <w:spacing w:val="34"/>
                            <w:w w:val="119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9"/>
                          </w:rPr>
                          <w:t>de</w:t>
                        </w:r>
                        <w:r>
                          <w:rPr>
                            <w:rFonts w:eastAsia="Calibri" w:cs="Calibri"/>
                            <w:spacing w:val="34"/>
                            <w:w w:val="119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9"/>
                          </w:rPr>
                          <w:t>charge</w:t>
                        </w:r>
                      </w:p>
                    </w:txbxContent>
                  </v:textbox>
                </v:rect>
                <v:rect id="Rectangle 826" o:spid="_x0000_s1502" style="position:absolute;left:30902;top:911;width:86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" filled="f" stroked="f">
                  <v:textbox inset="0,0,0,0">
                    <w:txbxContent>
                      <w:p w14:paraId="1BBAE6B1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1"/>
                          </w:rPr>
                          <w:t>?</w:t>
                        </w:r>
                      </w:p>
                    </w:txbxContent>
                  </v:textbox>
                </v:rect>
                <v:rect id="Rectangle 827" o:spid="_x0000_s1503" style="position:absolute;left:1979;top:7301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mH7w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L4Bf7PhCMg138AAAD//wMAUEsBAi0AFAAGAAgAAAAhANvh9svuAAAAhQEAABMAAAAAAAAA&#10;AAAAAAAAAAAAAFtDb250ZW50X1R5cGVzXS54bWxQSwECLQAUAAYACAAAACEAWvQsW78AAAAVAQAA&#10;CwAAAAAAAAAAAAAAAAAfAQAAX3JlbHMvLnJlbHNQSwECLQAUAAYACAAAACEAS5h+8MYAAADcAAAA&#10;DwAAAAAAAAAAAAAAAAAHAgAAZHJzL2Rvd25yZXYueG1sUEsFBgAAAAADAAMAtwAAAPoCAAAAAA==&#10;" filled="f" stroked="f">
                  <v:textbox inset="0,0,0,0">
                    <w:txbxContent>
                      <w:p w14:paraId="2ADC5BE2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Q2.</w:t>
                        </w:r>
                      </w:p>
                    </w:txbxContent>
                  </v:textbox>
                </v:rect>
                <v:rect id="Rectangle 828" o:spid="_x0000_s1504" style="position:absolute;left:4859;top:6952;width:16197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" filled="f" stroked="f">
                  <v:textbox inset="0,0,0,0">
                    <w:txbxContent>
                      <w:p w14:paraId="22FC3A74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Quel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est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rôle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l’</w:t>
                        </w:r>
                      </w:p>
                    </w:txbxContent>
                  </v:textbox>
                </v:rect>
                <v:rect id="Rectangle 829" o:spid="_x0000_s1505" style="position:absolute;left:17038;top:7301;width:8140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" filled="f" stroked="f">
                  <v:textbox inset="0,0,0,0">
                    <w:txbxContent>
                      <w:p w14:paraId="6292987B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0"/>
                          </w:rPr>
                          <w:t>onduleur</w:t>
                        </w:r>
                      </w:p>
                    </w:txbxContent>
                  </v:textbox>
                </v:rect>
                <v:rect id="Rectangle 830" o:spid="_x0000_s1506" style="position:absolute;left:23387;top:6952;width:86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" filled="f" stroked="f">
                  <v:textbox inset="0,0,0,0">
                    <w:txbxContent>
                      <w:p w14:paraId="23AD0D44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1"/>
                          </w:rPr>
                          <w:t>?</w:t>
                        </w:r>
                      </w:p>
                    </w:txbxContent>
                  </v:textbox>
                </v:rect>
                <v:rect id="Rectangle 831" o:spid="_x0000_s1507" style="position:absolute;left:1979;top:13341;width:321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" filled="f" stroked="f">
                  <v:textbox inset="0,0,0,0">
                    <w:txbxContent>
                      <w:p w14:paraId="518F358E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Q3.</w:t>
                        </w:r>
                      </w:p>
                    </w:txbxContent>
                  </v:textbox>
                </v:rect>
                <v:rect id="Rectangle 832" o:spid="_x0000_s1508" style="position:absolute;left:4859;top:12992;width:39910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" filled="f" stroked="f">
                  <v:textbox inset="0,0,0,0">
                    <w:txbxContent>
                      <w:p w14:paraId="54F80CE8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Pourquoi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ces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deux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composants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sont-ils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essentiels?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30D4F12A" w14:textId="77777777" w:rsidR="00B637C1" w:rsidRDefault="00B637C1" w:rsidP="00B637C1">
      <w:pPr>
        <w:spacing w:line="259" w:lineRule="auto"/>
      </w:pPr>
    </w:p>
    <w:p w14:paraId="66646E94" w14:textId="4F004ADF" w:rsidR="00B637C1" w:rsidRPr="00B637C1" w:rsidRDefault="00B637C1" w:rsidP="00B637C1">
      <w:pPr>
        <w:pStyle w:val="Titre1"/>
        <w:numPr>
          <w:ilvl w:val="0"/>
          <w:numId w:val="0"/>
        </w:numPr>
        <w:ind w:left="432" w:hanging="432"/>
      </w:pPr>
      <w:r w:rsidRPr="00B637C1">
        <w:t>Partie 5 – Vérification via PVGIS</w:t>
      </w:r>
    </w:p>
    <w:p w14:paraId="35F306E6" w14:textId="3EF85969" w:rsidR="00B637C1" w:rsidRDefault="00B637C1" w:rsidP="00B637C1">
      <w:pPr>
        <w:spacing w:line="259" w:lineRule="auto"/>
      </w:pPr>
      <w:r w:rsidRPr="00B637C1">
        <w:t>À l’aide du simulateur PVGIS (Commission Européenne) :</w:t>
      </w:r>
    </w:p>
    <w:p w14:paraId="1B4A78B3" w14:textId="7A556025" w:rsidR="00B637C1" w:rsidRDefault="00B637C1" w:rsidP="00B637C1">
      <w:pPr>
        <w:spacing w:line="259" w:lineRule="auto"/>
        <w:rPr>
          <w:rFonts w:ascii="Arial" w:hAnsi="Arial" w:cs="Arial"/>
          <w:color w:val="00B050"/>
          <w:szCs w:val="20"/>
        </w:rPr>
      </w:pPr>
      <w:hyperlink r:id="rId16" w:history="1">
        <w:r w:rsidRPr="00746A26">
          <w:rPr>
            <w:rStyle w:val="Lienhypertexte"/>
            <w:rFonts w:ascii="Arial" w:hAnsi="Arial" w:cs="Arial"/>
            <w:szCs w:val="20"/>
          </w:rPr>
          <w:t>http://re.jrc.ec.europa.eu/pvg_tools/fr/tools.html</w:t>
        </w:r>
      </w:hyperlink>
    </w:p>
    <w:p w14:paraId="183FDA37" w14:textId="77777777" w:rsidR="00B637C1" w:rsidRPr="00B637C1" w:rsidRDefault="00B637C1" w:rsidP="00B637C1">
      <w:pPr>
        <w:spacing w:line="259" w:lineRule="auto"/>
      </w:pPr>
    </w:p>
    <w:p w14:paraId="475C64F2" w14:textId="77777777" w:rsidR="00B637C1" w:rsidRPr="00B637C1" w:rsidRDefault="00B637C1" w:rsidP="00B637C1">
      <w:pPr>
        <w:numPr>
          <w:ilvl w:val="0"/>
          <w:numId w:val="58"/>
        </w:numPr>
        <w:spacing w:line="259" w:lineRule="auto"/>
      </w:pPr>
      <w:r w:rsidRPr="00B637C1">
        <w:t>Localiser le lycée sur la carte.</w:t>
      </w:r>
    </w:p>
    <w:p w14:paraId="3E996504" w14:textId="77777777" w:rsidR="00B637C1" w:rsidRPr="00B637C1" w:rsidRDefault="00B637C1" w:rsidP="00B637C1">
      <w:pPr>
        <w:numPr>
          <w:ilvl w:val="0"/>
          <w:numId w:val="58"/>
        </w:numPr>
        <w:spacing w:line="259" w:lineRule="auto"/>
      </w:pPr>
      <w:r w:rsidRPr="00B637C1">
        <w:t xml:space="preserve">Saisir la puissance crête </w:t>
      </w:r>
      <w:r w:rsidRPr="00B637C1">
        <w:rPr>
          <w:i/>
        </w:rPr>
        <w:t>P</w:t>
      </w:r>
      <w:r w:rsidRPr="00B637C1">
        <w:rPr>
          <w:i/>
          <w:vertAlign w:val="subscript"/>
        </w:rPr>
        <w:t xml:space="preserve">c </w:t>
      </w:r>
      <w:r w:rsidRPr="00B637C1">
        <w:t>calculée.</w:t>
      </w:r>
    </w:p>
    <w:p w14:paraId="1DC520C6" w14:textId="77777777" w:rsidR="00B637C1" w:rsidRPr="00B637C1" w:rsidRDefault="00B637C1" w:rsidP="00B637C1">
      <w:pPr>
        <w:numPr>
          <w:ilvl w:val="0"/>
          <w:numId w:val="58"/>
        </w:numPr>
        <w:spacing w:line="259" w:lineRule="auto"/>
      </w:pPr>
      <w:r w:rsidRPr="00B637C1">
        <w:t>Relever la production annuelle (kWh/an) et mensuelle.</w:t>
      </w:r>
    </w:p>
    <w:p w14:paraId="2E8708FF" w14:textId="77777777" w:rsidR="00B637C1" w:rsidRPr="00B637C1" w:rsidRDefault="00B637C1" w:rsidP="00B637C1">
      <w:pPr>
        <w:numPr>
          <w:ilvl w:val="0"/>
          <w:numId w:val="58"/>
        </w:numPr>
        <w:spacing w:line="259" w:lineRule="auto"/>
      </w:pPr>
      <w:r w:rsidRPr="00B637C1">
        <w:t>Identifier le mois le moins productif.</w:t>
      </w:r>
    </w:p>
    <w:p w14:paraId="5BAD26C1" w14:textId="039A6BBD" w:rsidR="00B637C1" w:rsidRDefault="00DC4928" w:rsidP="00B637C1">
      <w:pPr>
        <w:spacing w:line="259" w:lineRule="auto"/>
      </w:pPr>
      <w:r w:rsidRPr="00B637C1">
        <w:rPr>
          <w:noProof/>
        </w:rPr>
        <mc:AlternateContent>
          <mc:Choice Requires="wpg">
            <w:drawing>
              <wp:inline distT="0" distB="0" distL="0" distR="0" wp14:anchorId="7B3E824E" wp14:editId="37639D68">
                <wp:extent cx="6120130" cy="2070735"/>
                <wp:effectExtent l="0" t="0" r="0" b="0"/>
                <wp:docPr id="1072184827" name="Groupe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070735"/>
                          <a:chOff x="0" y="0"/>
                          <a:chExt cx="6120079" cy="2070869"/>
                        </a:xfrm>
                      </wpg:grpSpPr>
                      <wps:wsp>
                        <wps:cNvPr id="861" name="Shape 861"/>
                        <wps:cNvSpPr/>
                        <wps:spPr>
                          <a:xfrm>
                            <a:off x="0" y="0"/>
                            <a:ext cx="6120079" cy="2070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2070869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0"/>
                                </a:cubicBezTo>
                                <a:lnTo>
                                  <a:pt x="6120079" y="2016869"/>
                                </a:lnTo>
                                <a:cubicBezTo>
                                  <a:pt x="6120079" y="2046693"/>
                                  <a:pt x="6095903" y="2070869"/>
                                  <a:pt x="6066080" y="2070869"/>
                                </a:cubicBezTo>
                                <a:lnTo>
                                  <a:pt x="54000" y="2070869"/>
                                </a:lnTo>
                                <a:cubicBezTo>
                                  <a:pt x="24176" y="2070869"/>
                                  <a:pt x="0" y="2046693"/>
                                  <a:pt x="0" y="2016869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CAF5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2" name="Shape 862"/>
                        <wps:cNvSpPr/>
                        <wps:spPr>
                          <a:xfrm>
                            <a:off x="18000" y="18000"/>
                            <a:ext cx="6084080" cy="203486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2034869">
                                <a:moveTo>
                                  <a:pt x="36000" y="0"/>
                                </a:moveTo>
                                <a:lnTo>
                                  <a:pt x="6048080" y="0"/>
                                </a:lnTo>
                                <a:cubicBezTo>
                                  <a:pt x="6067962" y="0"/>
                                  <a:pt x="6084080" y="16118"/>
                                  <a:pt x="6084080" y="36000"/>
                                </a:cubicBezTo>
                                <a:lnTo>
                                  <a:pt x="6084080" y="1998869"/>
                                </a:lnTo>
                                <a:cubicBezTo>
                                  <a:pt x="6084080" y="2018751"/>
                                  <a:pt x="6067962" y="2034869"/>
                                  <a:pt x="6048080" y="2034869"/>
                                </a:cubicBezTo>
                                <a:lnTo>
                                  <a:pt x="36000" y="2034869"/>
                                </a:lnTo>
                                <a:cubicBezTo>
                                  <a:pt x="16118" y="2034869"/>
                                  <a:pt x="0" y="2018751"/>
                                  <a:pt x="0" y="1998869"/>
                                </a:cubicBezTo>
                                <a:lnTo>
                                  <a:pt x="0" y="36000"/>
                                </a:lnTo>
                                <a:cubicBezTo>
                                  <a:pt x="0" y="16118"/>
                                  <a:pt x="16118" y="0"/>
                                  <a:pt x="36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DF7EE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3" name="Rectangle 863"/>
                        <wps:cNvSpPr/>
                        <wps:spPr>
                          <a:xfrm>
                            <a:off x="197993" y="126038"/>
                            <a:ext cx="1717761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B8905C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35"/>
                                </w:rPr>
                                <w:t>Résultats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35"/>
                                </w:rPr>
                                <w:t>PVGIS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35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3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4" name="Rectangle 864"/>
                        <wps:cNvSpPr/>
                        <wps:spPr>
                          <a:xfrm>
                            <a:off x="197993" y="407202"/>
                            <a:ext cx="2375460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D60706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4"/>
                                </w:rPr>
                                <w:t>Production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annuelle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estimée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5" name="Shape 865"/>
                        <wps:cNvSpPr/>
                        <wps:spPr>
                          <a:xfrm>
                            <a:off x="2029956" y="557105"/>
                            <a:ext cx="1799996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799996">
                                <a:moveTo>
                                  <a:pt x="0" y="0"/>
                                </a:moveTo>
                                <a:lnTo>
                                  <a:pt x="1799996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6" name="Rectangle 866"/>
                        <wps:cNvSpPr/>
                        <wps:spPr>
                          <a:xfrm>
                            <a:off x="3875900" y="407202"/>
                            <a:ext cx="656409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D79D9F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1"/>
                                </w:rPr>
                                <w:t>kWh/an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7" name="Rectangle 867"/>
                        <wps:cNvSpPr/>
                        <wps:spPr>
                          <a:xfrm>
                            <a:off x="197993" y="687275"/>
                            <a:ext cx="2012494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1843EE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Mois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le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moins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productif</w:t>
                              </w:r>
                              <w:r>
                                <w:rPr>
                                  <w:spacing w:val="23"/>
                                  <w:w w:val="105"/>
                                </w:rPr>
                                <w:t xml:space="preserve"> </w:t>
                              </w: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8" name="Shape 868"/>
                        <wps:cNvSpPr/>
                        <wps:spPr>
                          <a:xfrm>
                            <a:off x="1757096" y="837179"/>
                            <a:ext cx="899998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899998">
                                <a:moveTo>
                                  <a:pt x="0" y="0"/>
                                </a:moveTo>
                                <a:lnTo>
                                  <a:pt x="899998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69" name="Rectangle 869"/>
                        <wps:cNvSpPr/>
                        <wps:spPr>
                          <a:xfrm>
                            <a:off x="2840787" y="687275"/>
                            <a:ext cx="1005242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ADDE49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8"/>
                                </w:rPr>
                                <w:t>Production</w:t>
                              </w:r>
                              <w:r>
                                <w:rPr>
                                  <w:spacing w:val="23"/>
                                  <w:w w:val="108"/>
                                </w:rPr>
                                <w:t xml:space="preserve"> </w:t>
                              </w:r>
                              <w:r>
                                <w:rPr>
                                  <w:w w:val="10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0" name="Shape 870"/>
                        <wps:cNvSpPr/>
                        <wps:spPr>
                          <a:xfrm>
                            <a:off x="3642525" y="837179"/>
                            <a:ext cx="72000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20001">
                                <a:moveTo>
                                  <a:pt x="0" y="0"/>
                                </a:moveTo>
                                <a:lnTo>
                                  <a:pt x="720001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1" name="Rectangle 871"/>
                        <wps:cNvSpPr/>
                        <wps:spPr>
                          <a:xfrm>
                            <a:off x="4408463" y="687275"/>
                            <a:ext cx="371388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F621A6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kWh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2" name="Rectangle 872"/>
                        <wps:cNvSpPr/>
                        <wps:spPr>
                          <a:xfrm>
                            <a:off x="197993" y="967348"/>
                            <a:ext cx="1343223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972C59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4"/>
                                </w:rPr>
                                <w:t>Besoin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mensuel</w:t>
                              </w:r>
                              <w:r>
                                <w:rPr>
                                  <w:spacing w:val="23"/>
                                  <w:w w:val="104"/>
                                </w:rPr>
                                <w:t xml:space="preserve"> </w:t>
                              </w:r>
                              <w:r>
                                <w:rPr>
                                  <w:w w:val="10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3" name="Rectangle 873"/>
                        <wps:cNvSpPr/>
                        <wps:spPr>
                          <a:xfrm>
                            <a:off x="1253794" y="1001707"/>
                            <a:ext cx="136025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2967221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4" name="Rectangle 874"/>
                        <wps:cNvSpPr/>
                        <wps:spPr>
                          <a:xfrm>
                            <a:off x="1356106" y="1048402"/>
                            <a:ext cx="57848" cy="11954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BB8C713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5" name="Rectangle 875"/>
                        <wps:cNvSpPr/>
                        <wps:spPr>
                          <a:xfrm>
                            <a:off x="1442543" y="993948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B7A0C3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6" name="Rectangle 876"/>
                        <wps:cNvSpPr/>
                        <wps:spPr>
                          <a:xfrm>
                            <a:off x="1581060" y="1001707"/>
                            <a:ext cx="378813" cy="16362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F2342F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30=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7" name="Shape 877"/>
                        <wps:cNvSpPr/>
                        <wps:spPr>
                          <a:xfrm>
                            <a:off x="1904365" y="1117264"/>
                            <a:ext cx="107999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079995">
                                <a:moveTo>
                                  <a:pt x="0" y="0"/>
                                </a:moveTo>
                                <a:lnTo>
                                  <a:pt x="1079995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8" name="Rectangle 878"/>
                        <wps:cNvSpPr/>
                        <wps:spPr>
                          <a:xfrm>
                            <a:off x="3030297" y="967350"/>
                            <a:ext cx="371388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A1250AF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kWh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79" name="Rectangle 879"/>
                        <wps:cNvSpPr/>
                        <wps:spPr>
                          <a:xfrm>
                            <a:off x="197993" y="1282347"/>
                            <a:ext cx="1135666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DBD0DF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4"/>
                                </w:rPr>
                                <w:t>Conclusion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4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4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80" name="Rectangle 880"/>
                        <wps:cNvSpPr/>
                        <wps:spPr>
                          <a:xfrm>
                            <a:off x="1097736" y="1247435"/>
                            <a:ext cx="2070316" cy="2325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3B30FEC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1"/>
                                </w:rPr>
                                <w:t>En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hiver,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l’installation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...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E824E" id="Groupe 6" o:spid="_x0000_s1509" style="width:481.9pt;height:163.05pt;mso-position-horizontal-relative:char;mso-position-vertical-relative:line" coordsize="61200,2070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">
                <v:shape id="Shape 861" o:spid="_x0000_s1510" style="position:absolute;width:61200;height:20708;visibility:visible;mso-wrap-style:square;v-text-anchor:top" coordsize="6120079,2070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" path="m54000,l6066080,v29823,,53999,24176,53999,54000l6120079,2016869v,29824,-24176,54000,-53999,54000l54000,2070869c24176,2070869,,2046693,,2016869l,54000c,24176,24176,,54000,xe" fillcolor="#4caf50" stroked="f" strokeweight="0">
                  <v:stroke miterlimit="83231f" joinstyle="miter"/>
                  <v:path arrowok="t" textboxrect="0,0,6120079,2070869"/>
                </v:shape>
                <v:shape id="Shape 862" o:spid="_x0000_s1511" style="position:absolute;left:180;top:180;width:60840;height:20348;visibility:visible;mso-wrap-style:square;v-text-anchor:top" coordsize="6084080,203486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" path="m36000,l6048080,v19882,,36000,16118,36000,36000l6084080,1998869v,19882,-16118,36000,-36000,36000l36000,2034869c16118,2034869,,2018751,,1998869l,36000c,16118,16118,,36000,xe" fillcolor="#edf7ee" stroked="f" strokeweight="0">
                  <v:stroke miterlimit="83231f" joinstyle="miter"/>
                  <v:path arrowok="t" textboxrect="0,0,6084080,2034869"/>
                </v:shape>
                <v:rect id="Rectangle 863" o:spid="_x0000_s1512" style="position:absolute;left:1979;top:1260;width:1717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ycEzxQAAANwAAAAPAAAAZHJzL2Rvd25yZXYueG1sRI9Pi8Iw&#10;FMTvwn6H8Ba8aaqC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CiycEzxQAAANwAAAAP&#10;AAAAAAAAAAAAAAAAAAcCAABkcnMvZG93bnJldi54bWxQSwUGAAAAAAMAAwC3AAAA+QIAAAAA&#10;" filled="f" stroked="f">
                  <v:textbox inset="0,0,0,0">
                    <w:txbxContent>
                      <w:p w14:paraId="46B8905C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35"/>
                          </w:rPr>
                          <w:t>Résultats</w:t>
                        </w:r>
                        <w:r>
                          <w:rPr>
                            <w:rFonts w:eastAsia="Calibri" w:cs="Calibri"/>
                            <w:spacing w:val="3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35"/>
                          </w:rPr>
                          <w:t>PVGIS</w:t>
                        </w:r>
                        <w:r>
                          <w:rPr>
                            <w:rFonts w:eastAsia="Calibri" w:cs="Calibri"/>
                            <w:spacing w:val="34"/>
                            <w:w w:val="135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35"/>
                          </w:rPr>
                          <w:t>:</w:t>
                        </w:r>
                      </w:p>
                    </w:txbxContent>
                  </v:textbox>
                </v:rect>
                <v:rect id="Rectangle 864" o:spid="_x0000_s1513" style="position:absolute;left:1979;top:4072;width:23755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" filled="f" stroked="f">
                  <v:textbox inset="0,0,0,0">
                    <w:txbxContent>
                      <w:p w14:paraId="20D60706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4"/>
                          </w:rPr>
                          <w:t>Production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annuelle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estimée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:</w:t>
                        </w:r>
                      </w:p>
                    </w:txbxContent>
                  </v:textbox>
                </v:rect>
                <v:shape id="Shape 865" o:spid="_x0000_s1514" style="position:absolute;left:20299;top:5571;width:18000;height:0;visibility:visible;mso-wrap-style:square;v-text-anchor:top" coordsize="1799996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" path="m,l1799996,e" filled="f" strokeweight=".15381mm">
                  <v:stroke miterlimit="83231f" joinstyle="miter"/>
                  <v:path arrowok="t" textboxrect="0,0,1799996,0"/>
                </v:shape>
                <v:rect id="Rectangle 866" o:spid="_x0000_s1515" style="position:absolute;left:38759;top:4072;width:656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" filled="f" stroked="f">
                  <v:textbox inset="0,0,0,0">
                    <w:txbxContent>
                      <w:p w14:paraId="79D79D9F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11"/>
                          </w:rPr>
                          <w:t>kWh/an</w:t>
                        </w:r>
                      </w:p>
                    </w:txbxContent>
                  </v:textbox>
                </v:rect>
                <v:rect id="Rectangle 867" o:spid="_x0000_s1516" style="position:absolute;left:1979;top:6872;width:2012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8scw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SzOfyfCUdA5n8AAAD//wMAUEsBAi0AFAAGAAgAAAAhANvh9svuAAAAhQEAABMAAAAAAAAA&#10;AAAAAAAAAAAAAFtDb250ZW50X1R5cGVzXS54bWxQSwECLQAUAAYACAAAACEAWvQsW78AAAAVAQAA&#10;CwAAAAAAAAAAAAAAAAAfAQAAX3JlbHMvLnJlbHNQSwECLQAUAAYACAAAACEA3fLHMMYAAADcAAAA&#10;DwAAAAAAAAAAAAAAAAAHAgAAZHJzL2Rvd25yZXYueG1sUEsFBgAAAAADAAMAtwAAAPoCAAAAAA==&#10;" filled="f" stroked="f">
                  <v:textbox inset="0,0,0,0">
                    <w:txbxContent>
                      <w:p w14:paraId="681843EE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Mois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le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moins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productif</w:t>
                        </w:r>
                        <w:r>
                          <w:rPr>
                            <w:spacing w:val="23"/>
                            <w:w w:val="105"/>
                          </w:rPr>
                          <w:t xml:space="preserve"> </w:t>
                        </w: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shape id="Shape 868" o:spid="_x0000_s1517" style="position:absolute;left:17570;top:8371;width:9000;height:0;visibility:visible;mso-wrap-style:square;v-text-anchor:top" coordsize="899998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" path="m,l899998,e" filled="f" strokeweight=".15381mm">
                  <v:stroke miterlimit="83231f" joinstyle="miter"/>
                  <v:path arrowok="t" textboxrect="0,0,899998,0"/>
                </v:shape>
                <v:rect id="Rectangle 869" o:spid="_x0000_s1518" style="position:absolute;left:28407;top:6872;width:1005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IfbZ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SRxCtcz4QjI9T8AAAD//wMAUEsBAi0AFAAGAAgAAAAhANvh9svuAAAAhQEAABMAAAAAAAAA&#10;AAAAAAAAAAAAAFtDb250ZW50X1R5cGVzXS54bWxQSwECLQAUAAYACAAAACEAWvQsW78AAAAVAQAA&#10;CwAAAAAAAAAAAAAAAAAfAQAAX3JlbHMvLnJlbHNQSwECLQAUAAYACAAAACEAwyH22cYAAADcAAAA&#10;DwAAAAAAAAAAAAAAAAAHAgAAZHJzL2Rvd25yZXYueG1sUEsFBgAAAAADAAMAtwAAAPoCAAAAAA==&#10;" filled="f" stroked="f">
                  <v:textbox inset="0,0,0,0">
                    <w:txbxContent>
                      <w:p w14:paraId="54ADDE49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8"/>
                          </w:rPr>
                          <w:t>Production</w:t>
                        </w:r>
                        <w:r>
                          <w:rPr>
                            <w:spacing w:val="23"/>
                            <w:w w:val="108"/>
                          </w:rPr>
                          <w:t xml:space="preserve"> </w:t>
                        </w:r>
                        <w:r>
                          <w:rPr>
                            <w:w w:val="108"/>
                          </w:rPr>
                          <w:t>:</w:t>
                        </w:r>
                      </w:p>
                    </w:txbxContent>
                  </v:textbox>
                </v:rect>
                <v:shape id="Shape 870" o:spid="_x0000_s1519" style="position:absolute;left:36425;top:8371;width:7200;height:0;visibility:visible;mso-wrap-style:square;v-text-anchor:top" coordsize="72000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" path="m,l720001,e" filled="f" strokeweight=".15381mm">
                  <v:stroke miterlimit="83231f" joinstyle="miter"/>
                  <v:path arrowok="t" textboxrect="0,0,720001,0"/>
                </v:shape>
                <v:rect id="Rectangle 871" o:spid="_x0000_s1520" style="position:absolute;left:44084;top:6872;width:3714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" filled="f" stroked="f">
                  <v:textbox inset="0,0,0,0">
                    <w:txbxContent>
                      <w:p w14:paraId="76F621A6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kWh</w:t>
                        </w:r>
                      </w:p>
                    </w:txbxContent>
                  </v:textbox>
                </v:rect>
                <v:rect id="Rectangle 872" o:spid="_x0000_s1521" style="position:absolute;left:1979;top:9673;width:1343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" filled="f" stroked="f">
                  <v:textbox inset="0,0,0,0">
                    <w:txbxContent>
                      <w:p w14:paraId="54972C59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4"/>
                          </w:rPr>
                          <w:t>Besoin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mensuel</w:t>
                        </w:r>
                        <w:r>
                          <w:rPr>
                            <w:spacing w:val="23"/>
                            <w:w w:val="104"/>
                          </w:rPr>
                          <w:t xml:space="preserve"> </w:t>
                        </w:r>
                        <w:r>
                          <w:rPr>
                            <w:w w:val="104"/>
                          </w:rPr>
                          <w:t>:</w:t>
                        </w:r>
                      </w:p>
                    </w:txbxContent>
                  </v:textbox>
                </v:rect>
                <v:rect id="Rectangle 873" o:spid="_x0000_s1522" style="position:absolute;left:12537;top:10017;width:136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EFfuxgAAANwAAAAPAAAAZHJzL2Rvd25yZXYueG1sRI9Pa8JA&#10;FMTvhX6H5RW81Y0V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JxBX7sYAAADcAAAA&#10;DwAAAAAAAAAAAAAAAAAHAgAAZHJzL2Rvd25yZXYueG1sUEsFBgAAAAADAAMAtwAAAPoCAAAAAA==&#10;" filled="f" stroked="f">
                  <v:textbox inset="0,0,0,0">
                    <w:txbxContent>
                      <w:p w14:paraId="32967221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874" o:spid="_x0000_s1523" style="position:absolute;left:13561;top:10484;width:578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+c+axgAAANwAAAAPAAAAZHJzL2Rvd25yZXYueG1sRI9Pa8JA&#10;FMTvhX6H5RW81Y1FbI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qPnPmsYAAADcAAAA&#10;DwAAAAAAAAAAAAAAAAAHAgAAZHJzL2Rvd25yZXYueG1sUEsFBgAAAAADAAMAtwAAAPoCAAAAAA==&#10;" filled="f" stroked="f">
                  <v:textbox inset="0,0,0,0">
                    <w:txbxContent>
                      <w:p w14:paraId="6BB8C713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875" o:spid="_x0000_s1524" style="position:absolute;left:14425;top:9939;width:143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" filled="f" stroked="f">
                  <v:textbox inset="0,0,0,0">
                    <w:txbxContent>
                      <w:p w14:paraId="40B7A0C3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876" o:spid="_x0000_s1525" style="position:absolute;left:15810;top:10017;width:378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" filled="f" stroked="f">
                  <v:textbox inset="0,0,0,0">
                    <w:txbxContent>
                      <w:p w14:paraId="78F2342F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30=</w:t>
                        </w:r>
                      </w:p>
                    </w:txbxContent>
                  </v:textbox>
                </v:rect>
                <v:shape id="Shape 877" o:spid="_x0000_s1526" style="position:absolute;left:19043;top:11172;width:10800;height:0;visibility:visible;mso-wrap-style:square;v-text-anchor:top" coordsize="107999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" path="m,l1079995,e" filled="f" strokeweight=".15381mm">
                  <v:stroke miterlimit="83231f" joinstyle="miter"/>
                  <v:path arrowok="t" textboxrect="0,0,1079995,0"/>
                </v:shape>
                <v:rect id="Rectangle 878" o:spid="_x0000_s1527" style="position:absolute;left:30302;top:9673;width:3714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" filled="f" stroked="f">
                  <v:textbox inset="0,0,0,0">
                    <w:txbxContent>
                      <w:p w14:paraId="7A1250AF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kWh</w:t>
                        </w:r>
                      </w:p>
                    </w:txbxContent>
                  </v:textbox>
                </v:rect>
                <v:rect id="Rectangle 879" o:spid="_x0000_s1528" style="position:absolute;left:1979;top:12823;width:11357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" filled="f" stroked="f">
                  <v:textbox inset="0,0,0,0">
                    <w:txbxContent>
                      <w:p w14:paraId="54DBD0DF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4"/>
                          </w:rPr>
                          <w:t>Conclusion</w:t>
                        </w:r>
                        <w:r>
                          <w:rPr>
                            <w:rFonts w:eastAsia="Calibri" w:cs="Calibri"/>
                            <w:spacing w:val="34"/>
                            <w:w w:val="124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4"/>
                          </w:rPr>
                          <w:t>:</w:t>
                        </w:r>
                      </w:p>
                    </w:txbxContent>
                  </v:textbox>
                </v:rect>
                <v:rect id="Rectangle 880" o:spid="_x0000_s1529" style="position:absolute;left:10977;top:12474;width:2070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" filled="f" stroked="f">
                  <v:textbox inset="0,0,0,0">
                    <w:txbxContent>
                      <w:p w14:paraId="73B30FEC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w w:val="111"/>
                          </w:rPr>
                          <w:t>En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hiver,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l’installation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...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p w14:paraId="563DED94" w14:textId="77777777" w:rsidR="00B637C1" w:rsidRDefault="00B637C1" w:rsidP="00B637C1">
      <w:pPr>
        <w:spacing w:line="259" w:lineRule="auto"/>
      </w:pPr>
    </w:p>
    <w:p w14:paraId="422FCF89" w14:textId="1CB4917B" w:rsidR="00B637C1" w:rsidRPr="00B637C1" w:rsidRDefault="00B637C1" w:rsidP="00B637C1">
      <w:pPr>
        <w:pStyle w:val="Titre1"/>
        <w:numPr>
          <w:ilvl w:val="0"/>
          <w:numId w:val="0"/>
        </w:numPr>
        <w:ind w:left="432" w:hanging="432"/>
      </w:pPr>
      <w:r w:rsidRPr="00B637C1">
        <w:t>Partie 6 – Synthèse et comparaison des chaînes d’énergie</w:t>
      </w:r>
    </w:p>
    <w:p w14:paraId="3F399296" w14:textId="77777777" w:rsidR="00B637C1" w:rsidRPr="00B637C1" w:rsidRDefault="00B637C1" w:rsidP="00B637C1">
      <w:pPr>
        <w:spacing w:line="259" w:lineRule="auto"/>
      </w:pPr>
      <w:r w:rsidRPr="00B637C1">
        <w:t>Comparer la chaîne d’énergie du local PV avec deux autres systèmes de la Séquence F :</w:t>
      </w:r>
    </w:p>
    <w:p w14:paraId="1EB959D6" w14:textId="0C79E7E4" w:rsidR="00B637C1" w:rsidRPr="00B637C1" w:rsidRDefault="00DC4928" w:rsidP="00B637C1">
      <w:pPr>
        <w:spacing w:line="259" w:lineRule="auto"/>
      </w:pPr>
      <w:r w:rsidRPr="00B637C1">
        <w:rPr>
          <w:noProof/>
        </w:rPr>
        <mc:AlternateContent>
          <mc:Choice Requires="wpg">
            <w:drawing>
              <wp:inline distT="0" distB="0" distL="0" distR="0" wp14:anchorId="05A115EF" wp14:editId="4E6825AB">
                <wp:extent cx="6120130" cy="1891665"/>
                <wp:effectExtent l="0" t="0" r="0" b="0"/>
                <wp:docPr id="1886423538" name="Grou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1891665"/>
                          <a:chOff x="0" y="0"/>
                          <a:chExt cx="6120079" cy="1891777"/>
                        </a:xfrm>
                      </wpg:grpSpPr>
                      <wps:wsp>
                        <wps:cNvPr id="900" name="Shape 900"/>
                        <wps:cNvSpPr/>
                        <wps:spPr>
                          <a:xfrm>
                            <a:off x="0" y="0"/>
                            <a:ext cx="6120079" cy="1891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1891777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0"/>
                                </a:cubicBezTo>
                                <a:lnTo>
                                  <a:pt x="6120079" y="1837777"/>
                                </a:lnTo>
                                <a:cubicBezTo>
                                  <a:pt x="6120079" y="1867601"/>
                                  <a:pt x="6095903" y="1891777"/>
                                  <a:pt x="6066080" y="1891777"/>
                                </a:cubicBezTo>
                                <a:lnTo>
                                  <a:pt x="54000" y="1891777"/>
                                </a:lnTo>
                                <a:cubicBezTo>
                                  <a:pt x="24176" y="1891777"/>
                                  <a:pt x="0" y="1867601"/>
                                  <a:pt x="0" y="1837777"/>
                                </a:cubicBezTo>
                                <a:lnTo>
                                  <a:pt x="0" y="54000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2196F3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1" name="Shape 901"/>
                        <wps:cNvSpPr/>
                        <wps:spPr>
                          <a:xfrm>
                            <a:off x="18000" y="230546"/>
                            <a:ext cx="6084080" cy="164323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1643231">
                                <a:moveTo>
                                  <a:pt x="0" y="0"/>
                                </a:moveTo>
                                <a:lnTo>
                                  <a:pt x="6084080" y="0"/>
                                </a:lnTo>
                                <a:lnTo>
                                  <a:pt x="6084080" y="1607231"/>
                                </a:lnTo>
                                <a:cubicBezTo>
                                  <a:pt x="6084080" y="1627113"/>
                                  <a:pt x="6067962" y="1643231"/>
                                  <a:pt x="6048080" y="1643231"/>
                                </a:cubicBezTo>
                                <a:lnTo>
                                  <a:pt x="36000" y="1643231"/>
                                </a:lnTo>
                                <a:cubicBezTo>
                                  <a:pt x="16118" y="1643231"/>
                                  <a:pt x="0" y="1627113"/>
                                  <a:pt x="0" y="1607231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5F5F5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2" name="Rectangle 902"/>
                        <wps:cNvSpPr/>
                        <wps:spPr>
                          <a:xfrm>
                            <a:off x="197993" y="54033"/>
                            <a:ext cx="1779177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BEBE6B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color w:val="2196F3"/>
                                  <w:w w:val="122"/>
                                </w:rPr>
                                <w:t>Tableau</w:t>
                              </w:r>
                              <w:r>
                                <w:rPr>
                                  <w:rFonts w:eastAsia="Calibri" w:cs="Calibri"/>
                                  <w:color w:val="2196F3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color w:val="2196F3"/>
                                  <w:w w:val="122"/>
                                </w:rPr>
                                <w:t>comparatif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3" name="Shape 903"/>
                        <wps:cNvSpPr/>
                        <wps:spPr>
                          <a:xfrm>
                            <a:off x="197993" y="341094"/>
                            <a:ext cx="5001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514">
                                <a:moveTo>
                                  <a:pt x="0" y="0"/>
                                </a:moveTo>
                                <a:lnTo>
                                  <a:pt x="500151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4" name="Shape 904"/>
                        <wps:cNvSpPr/>
                        <wps:spPr>
                          <a:xfrm>
                            <a:off x="200533" y="343634"/>
                            <a:ext cx="0" cy="2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926">
                                <a:moveTo>
                                  <a:pt x="0" y="242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5" name="Rectangle 905"/>
                        <wps:cNvSpPr/>
                        <wps:spPr>
                          <a:xfrm>
                            <a:off x="278968" y="426372"/>
                            <a:ext cx="699735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B95792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2"/>
                                  <w:sz w:val="20"/>
                                </w:rPr>
                                <w:t>Système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6" name="Shape 906"/>
                        <wps:cNvSpPr/>
                        <wps:spPr>
                          <a:xfrm>
                            <a:off x="1149414" y="343634"/>
                            <a:ext cx="0" cy="2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926">
                                <a:moveTo>
                                  <a:pt x="0" y="242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7" name="Rectangle 907"/>
                        <wps:cNvSpPr/>
                        <wps:spPr>
                          <a:xfrm>
                            <a:off x="1227861" y="426372"/>
                            <a:ext cx="566054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1BE6637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1"/>
                                  <w:sz w:val="20"/>
                                </w:rPr>
                                <w:t>Source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08" name="Shape 908"/>
                        <wps:cNvSpPr/>
                        <wps:spPr>
                          <a:xfrm>
                            <a:off x="2206308" y="343634"/>
                            <a:ext cx="0" cy="2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926">
                                <a:moveTo>
                                  <a:pt x="0" y="242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9" name="Rectangle 909"/>
                        <wps:cNvSpPr/>
                        <wps:spPr>
                          <a:xfrm>
                            <a:off x="2284756" y="426372"/>
                            <a:ext cx="937950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875566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  <w:sz w:val="20"/>
                                </w:rPr>
                                <w:t>Conversion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0" name="Shape 910"/>
                        <wps:cNvSpPr/>
                        <wps:spPr>
                          <a:xfrm>
                            <a:off x="3263202" y="343634"/>
                            <a:ext cx="0" cy="2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926">
                                <a:moveTo>
                                  <a:pt x="0" y="242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1" name="Rectangle 911"/>
                        <wps:cNvSpPr/>
                        <wps:spPr>
                          <a:xfrm>
                            <a:off x="3341650" y="426372"/>
                            <a:ext cx="736268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795816B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0"/>
                                  <w:sz w:val="20"/>
                                </w:rPr>
                                <w:t>Stockage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2" name="Shape 912"/>
                        <wps:cNvSpPr/>
                        <wps:spPr>
                          <a:xfrm>
                            <a:off x="4140099" y="343634"/>
                            <a:ext cx="0" cy="2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926">
                                <a:moveTo>
                                  <a:pt x="0" y="242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3" name="Rectangle 913"/>
                        <wps:cNvSpPr/>
                        <wps:spPr>
                          <a:xfrm>
                            <a:off x="4218534" y="426372"/>
                            <a:ext cx="501570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C26D66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6"/>
                                  <w:sz w:val="20"/>
                                </w:rPr>
                                <w:t>Sortie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4" name="Shape 914"/>
                        <wps:cNvSpPr/>
                        <wps:spPr>
                          <a:xfrm>
                            <a:off x="5196980" y="343634"/>
                            <a:ext cx="0" cy="24292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2926">
                                <a:moveTo>
                                  <a:pt x="0" y="24292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5" name="Shape 915"/>
                        <wps:cNvSpPr/>
                        <wps:spPr>
                          <a:xfrm>
                            <a:off x="197993" y="589087"/>
                            <a:ext cx="5001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514">
                                <a:moveTo>
                                  <a:pt x="0" y="0"/>
                                </a:moveTo>
                                <a:lnTo>
                                  <a:pt x="500151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6" name="Shape 916"/>
                        <wps:cNvSpPr/>
                        <wps:spPr>
                          <a:xfrm>
                            <a:off x="200533" y="591627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7" name="Rectangle 917"/>
                        <wps:cNvSpPr/>
                        <wps:spPr>
                          <a:xfrm>
                            <a:off x="278968" y="674365"/>
                            <a:ext cx="795250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780133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38"/>
                                  <w:sz w:val="20"/>
                                </w:rPr>
                                <w:t>Local</w:t>
                              </w:r>
                              <w:r>
                                <w:rPr>
                                  <w:rFonts w:eastAsia="Calibri" w:cs="Calibri"/>
                                  <w:spacing w:val="31"/>
                                  <w:w w:val="138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38"/>
                                  <w:sz w:val="20"/>
                                </w:rPr>
                                <w:t>PV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18" name="Shape 918"/>
                        <wps:cNvSpPr/>
                        <wps:spPr>
                          <a:xfrm>
                            <a:off x="1149414" y="591627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9" name="Rectangle 919"/>
                        <wps:cNvSpPr/>
                        <wps:spPr>
                          <a:xfrm>
                            <a:off x="1227861" y="674492"/>
                            <a:ext cx="1125714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E3724DC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6"/>
                                  <w:sz w:val="20"/>
                                </w:rPr>
                                <w:t>Lumière</w:t>
                              </w:r>
                              <w:r>
                                <w:rPr>
                                  <w:rFonts w:eastAsia="Calibri" w:cs="Calibri"/>
                                  <w:spacing w:val="21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06"/>
                                  <w:sz w:val="20"/>
                                </w:rPr>
                                <w:t>solaire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0" name="Shape 920"/>
                        <wps:cNvSpPr/>
                        <wps:spPr>
                          <a:xfrm>
                            <a:off x="2206308" y="591627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1" name="Rectangle 921"/>
                        <wps:cNvSpPr/>
                        <wps:spPr>
                          <a:xfrm>
                            <a:off x="2284756" y="674492"/>
                            <a:ext cx="600955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076C40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8"/>
                                  <w:sz w:val="20"/>
                                </w:rPr>
                                <w:t>Lumière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2" name="Rectangle 922"/>
                        <wps:cNvSpPr/>
                        <wps:spPr>
                          <a:xfrm>
                            <a:off x="2778734" y="666774"/>
                            <a:ext cx="168278" cy="15885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590856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20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3" name="Rectangle 923"/>
                        <wps:cNvSpPr/>
                        <wps:spPr>
                          <a:xfrm>
                            <a:off x="2947519" y="674492"/>
                            <a:ext cx="310759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21B57E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3"/>
                                  <w:sz w:val="20"/>
                                </w:rPr>
                                <w:t>Élec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4" name="Shape 924"/>
                        <wps:cNvSpPr/>
                        <wps:spPr>
                          <a:xfrm>
                            <a:off x="3263202" y="591627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25" name="Rectangle 925"/>
                        <wps:cNvSpPr/>
                        <wps:spPr>
                          <a:xfrm>
                            <a:off x="3341650" y="674492"/>
                            <a:ext cx="662663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934E854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9"/>
                                  <w:sz w:val="20"/>
                                </w:rPr>
                                <w:t>Batteries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6" name="Shape 926"/>
                        <wps:cNvSpPr/>
                        <wps:spPr>
                          <a:xfrm>
                            <a:off x="4140099" y="591627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2" name="Rectangle 1242"/>
                        <wps:cNvSpPr/>
                        <wps:spPr>
                          <a:xfrm>
                            <a:off x="5055320" y="674492"/>
                            <a:ext cx="84123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C48CFD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37"/>
                                  <w:sz w:val="20"/>
                                </w:rPr>
                                <w:t>/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1" name="Rectangle 1241"/>
                        <wps:cNvSpPr/>
                        <wps:spPr>
                          <a:xfrm>
                            <a:off x="4218534" y="674492"/>
                            <a:ext cx="671027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654CFA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6"/>
                                  <w:sz w:val="20"/>
                                </w:rPr>
                                <w:t>Recharge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8" name="Rectangle 928"/>
                        <wps:cNvSpPr/>
                        <wps:spPr>
                          <a:xfrm>
                            <a:off x="4218534" y="826320"/>
                            <a:ext cx="675755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523EF71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1"/>
                                  <w:sz w:val="20"/>
                                </w:rPr>
                                <w:t>Éclairage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9" name="Shape 929"/>
                        <wps:cNvSpPr/>
                        <wps:spPr>
                          <a:xfrm>
                            <a:off x="5196980" y="591627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0" name="Shape 930"/>
                        <wps:cNvSpPr/>
                        <wps:spPr>
                          <a:xfrm>
                            <a:off x="197993" y="988908"/>
                            <a:ext cx="5001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514">
                                <a:moveTo>
                                  <a:pt x="0" y="0"/>
                                </a:moveTo>
                                <a:lnTo>
                                  <a:pt x="500151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1" name="Shape 931"/>
                        <wps:cNvSpPr/>
                        <wps:spPr>
                          <a:xfrm>
                            <a:off x="200533" y="991448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2" name="Rectangle 932"/>
                        <wps:cNvSpPr/>
                        <wps:spPr>
                          <a:xfrm>
                            <a:off x="278968" y="1074187"/>
                            <a:ext cx="437406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190806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39"/>
                                  <w:sz w:val="20"/>
                                </w:rPr>
                                <w:t>MAS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3" name="Shape 933"/>
                        <wps:cNvSpPr/>
                        <wps:spPr>
                          <a:xfrm>
                            <a:off x="1149414" y="991448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4" name="Shape 934"/>
                        <wps:cNvSpPr/>
                        <wps:spPr>
                          <a:xfrm>
                            <a:off x="1227861" y="1179205"/>
                            <a:ext cx="64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5">
                                <a:moveTo>
                                  <a:pt x="0" y="0"/>
                                </a:moveTo>
                                <a:lnTo>
                                  <a:pt x="64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5" name="Shape 935"/>
                        <wps:cNvSpPr/>
                        <wps:spPr>
                          <a:xfrm>
                            <a:off x="2206308" y="991448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6" name="Shape 936"/>
                        <wps:cNvSpPr/>
                        <wps:spPr>
                          <a:xfrm>
                            <a:off x="2284756" y="1179205"/>
                            <a:ext cx="64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5">
                                <a:moveTo>
                                  <a:pt x="0" y="0"/>
                                </a:moveTo>
                                <a:lnTo>
                                  <a:pt x="64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7" name="Shape 937"/>
                        <wps:cNvSpPr/>
                        <wps:spPr>
                          <a:xfrm>
                            <a:off x="3263202" y="991448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8" name="Shape 938"/>
                        <wps:cNvSpPr/>
                        <wps:spPr>
                          <a:xfrm>
                            <a:off x="3341650" y="1179205"/>
                            <a:ext cx="64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5">
                                <a:moveTo>
                                  <a:pt x="0" y="0"/>
                                </a:moveTo>
                                <a:lnTo>
                                  <a:pt x="64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39" name="Shape 939"/>
                        <wps:cNvSpPr/>
                        <wps:spPr>
                          <a:xfrm>
                            <a:off x="4140099" y="991448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3" name="Rectangle 1243"/>
                        <wps:cNvSpPr/>
                        <wps:spPr>
                          <a:xfrm>
                            <a:off x="4218534" y="1074313"/>
                            <a:ext cx="647249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A287E7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1"/>
                                  <w:sz w:val="20"/>
                                </w:rPr>
                                <w:t>Rotation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4" name="Rectangle 1244"/>
                        <wps:cNvSpPr/>
                        <wps:spPr>
                          <a:xfrm>
                            <a:off x="4907753" y="1074313"/>
                            <a:ext cx="280403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C70745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2"/>
                                  <w:sz w:val="20"/>
                                </w:rPr>
                                <w:t>mo-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1" name="Rectangle 941"/>
                        <wps:cNvSpPr/>
                        <wps:spPr>
                          <a:xfrm>
                            <a:off x="4218534" y="1226142"/>
                            <a:ext cx="299552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C5B8FC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5"/>
                                  <w:sz w:val="20"/>
                                </w:rPr>
                                <w:t>teur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2" name="Shape 942"/>
                        <wps:cNvSpPr/>
                        <wps:spPr>
                          <a:xfrm>
                            <a:off x="5196980" y="991448"/>
                            <a:ext cx="0" cy="39475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94754">
                                <a:moveTo>
                                  <a:pt x="0" y="39475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3" name="Shape 943"/>
                        <wps:cNvSpPr/>
                        <wps:spPr>
                          <a:xfrm>
                            <a:off x="197993" y="1388730"/>
                            <a:ext cx="5001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514">
                                <a:moveTo>
                                  <a:pt x="0" y="0"/>
                                </a:moveTo>
                                <a:lnTo>
                                  <a:pt x="500151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4" name="Shape 944"/>
                        <wps:cNvSpPr/>
                        <wps:spPr>
                          <a:xfrm>
                            <a:off x="200533" y="1391257"/>
                            <a:ext cx="0" cy="36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456">
                                <a:moveTo>
                                  <a:pt x="0" y="369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5" name="Rectangle 945"/>
                        <wps:cNvSpPr/>
                        <wps:spPr>
                          <a:xfrm>
                            <a:off x="278968" y="1474008"/>
                            <a:ext cx="398113" cy="14875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1EAC83F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47"/>
                                  <w:sz w:val="20"/>
                                </w:rPr>
                                <w:t>VAE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46" name="Shape 946"/>
                        <wps:cNvSpPr/>
                        <wps:spPr>
                          <a:xfrm>
                            <a:off x="1149414" y="1391257"/>
                            <a:ext cx="0" cy="36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456">
                                <a:moveTo>
                                  <a:pt x="0" y="369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7" name="Shape 947"/>
                        <wps:cNvSpPr/>
                        <wps:spPr>
                          <a:xfrm>
                            <a:off x="1227861" y="1579026"/>
                            <a:ext cx="64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5">
                                <a:moveTo>
                                  <a:pt x="0" y="0"/>
                                </a:moveTo>
                                <a:lnTo>
                                  <a:pt x="64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8" name="Shape 948"/>
                        <wps:cNvSpPr/>
                        <wps:spPr>
                          <a:xfrm>
                            <a:off x="2206308" y="1391257"/>
                            <a:ext cx="0" cy="36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456">
                                <a:moveTo>
                                  <a:pt x="0" y="369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9" name="Shape 949"/>
                        <wps:cNvSpPr/>
                        <wps:spPr>
                          <a:xfrm>
                            <a:off x="2284756" y="1579026"/>
                            <a:ext cx="64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5">
                                <a:moveTo>
                                  <a:pt x="0" y="0"/>
                                </a:moveTo>
                                <a:lnTo>
                                  <a:pt x="64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0" name="Shape 950"/>
                        <wps:cNvSpPr/>
                        <wps:spPr>
                          <a:xfrm>
                            <a:off x="3263202" y="1391257"/>
                            <a:ext cx="0" cy="36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456">
                                <a:moveTo>
                                  <a:pt x="0" y="369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1" name="Shape 951"/>
                        <wps:cNvSpPr/>
                        <wps:spPr>
                          <a:xfrm>
                            <a:off x="3341650" y="1579026"/>
                            <a:ext cx="64800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48005">
                                <a:moveTo>
                                  <a:pt x="0" y="0"/>
                                </a:moveTo>
                                <a:lnTo>
                                  <a:pt x="648005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2" name="Shape 952"/>
                        <wps:cNvSpPr/>
                        <wps:spPr>
                          <a:xfrm>
                            <a:off x="4140099" y="1391257"/>
                            <a:ext cx="0" cy="36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456">
                                <a:moveTo>
                                  <a:pt x="0" y="369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3" name="Rectangle 953"/>
                        <wps:cNvSpPr/>
                        <wps:spPr>
                          <a:xfrm>
                            <a:off x="4218534" y="1474134"/>
                            <a:ext cx="1037436" cy="1485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13AF04" w14:textId="77777777" w:rsidR="00B637C1" w:rsidRDefault="00B637C1" w:rsidP="00B637C1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06"/>
                                  <w:sz w:val="20"/>
                                </w:rPr>
                                <w:t>Aide</w:t>
                              </w:r>
                              <w:r>
                                <w:rPr>
                                  <w:rFonts w:eastAsia="Calibri" w:cs="Calibri"/>
                                  <w:spacing w:val="21"/>
                                  <w:w w:val="106"/>
                                  <w:sz w:val="20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06"/>
                                  <w:sz w:val="20"/>
                                </w:rPr>
                                <w:t>pédalage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4" name="Shape 954"/>
                        <wps:cNvSpPr/>
                        <wps:spPr>
                          <a:xfrm>
                            <a:off x="5196980" y="1391257"/>
                            <a:ext cx="0" cy="36945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369456">
                                <a:moveTo>
                                  <a:pt x="0" y="36945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5" name="Shape 955"/>
                        <wps:cNvSpPr/>
                        <wps:spPr>
                          <a:xfrm>
                            <a:off x="197993" y="1763240"/>
                            <a:ext cx="5001514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001514">
                                <a:moveTo>
                                  <a:pt x="0" y="0"/>
                                </a:moveTo>
                                <a:lnTo>
                                  <a:pt x="5001514" y="0"/>
                                </a:lnTo>
                              </a:path>
                            </a:pathLst>
                          </a:custGeom>
                          <a:ln w="5055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A115EF" id="Groupe 4" o:spid="_x0000_s1530" style="width:481.9pt;height:148.95pt;mso-position-horizontal-relative:char;mso-position-vertical-relative:line" coordsize="61200,1891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">
                <v:shape id="Shape 900" o:spid="_x0000_s1531" style="position:absolute;width:61200;height:18917;visibility:visible;mso-wrap-style:square;v-text-anchor:top" coordsize="6120079,189177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" path="m54000,l6066080,v29823,,53999,24176,53999,54000l6120079,1837777v,29824,-24176,54000,-53999,54000l54000,1891777c24176,1891777,,1867601,,1837777l,54000c,24176,24176,,54000,xe" fillcolor="#2196f3" stroked="f" strokeweight="0">
                  <v:stroke miterlimit="83231f" joinstyle="miter"/>
                  <v:path arrowok="t" textboxrect="0,0,6120079,1891777"/>
                </v:shape>
                <v:shape id="Shape 901" o:spid="_x0000_s1532" style="position:absolute;left:180;top:2305;width:60840;height:16432;visibility:visible;mso-wrap-style:square;v-text-anchor:top" coordsize="6084080,164323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" path="m,l6084080,r,1607231c6084080,1627113,6067962,1643231,6048080,1643231r-6012080,c16118,1643231,,1627113,,1607231l,xe" fillcolor="#f5f5f5" stroked="f" strokeweight="0">
                  <v:stroke miterlimit="83231f" joinstyle="miter"/>
                  <v:path arrowok="t" textboxrect="0,0,6084080,1643231"/>
                </v:shape>
                <v:rect id="Rectangle 902" o:spid="_x0000_s1533" style="position:absolute;left:1979;top:540;width:17792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u46V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" filled="f" stroked="f">
                  <v:textbox inset="0,0,0,0">
                    <w:txbxContent>
                      <w:p w14:paraId="63BEBE6B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color w:val="2196F3"/>
                            <w:w w:val="122"/>
                          </w:rPr>
                          <w:t>Tableau</w:t>
                        </w:r>
                        <w:r>
                          <w:rPr>
                            <w:rFonts w:eastAsia="Calibri" w:cs="Calibri"/>
                            <w:color w:val="2196F3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color w:val="2196F3"/>
                            <w:w w:val="122"/>
                          </w:rPr>
                          <w:t>comparatif</w:t>
                        </w:r>
                      </w:p>
                    </w:txbxContent>
                  </v:textbox>
                </v:rect>
                <v:shape id="Shape 903" o:spid="_x0000_s1534" style="position:absolute;left:1979;top:3410;width:50016;height:0;visibility:visible;mso-wrap-style:square;v-text-anchor:top" coordsize="5001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" path="m,l5001514,e" filled="f" strokeweight=".14042mm">
                  <v:stroke miterlimit="83231f" joinstyle="miter"/>
                  <v:path arrowok="t" textboxrect="0,0,5001514,0"/>
                </v:shape>
                <v:shape id="Shape 904" o:spid="_x0000_s1535" style="position:absolute;left:2005;top:3436;width:0;height:2429;visibility:visible;mso-wrap-style:square;v-text-anchor:top" coordsize="0,24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" path="m,242926l,e" filled="f" strokeweight=".14042mm">
                  <v:stroke miterlimit="83231f" joinstyle="miter"/>
                  <v:path arrowok="t" textboxrect="0,0,0,242926"/>
                </v:shape>
                <v:rect id="Rectangle 905" o:spid="_x0000_s1536" style="position:absolute;left:2789;top:4263;width:6998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" filled="f" stroked="f">
                  <v:textbox inset="0,0,0,0">
                    <w:txbxContent>
                      <w:p w14:paraId="26B95792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2"/>
                            <w:sz w:val="20"/>
                          </w:rPr>
                          <w:t>Système</w:t>
                        </w:r>
                      </w:p>
                    </w:txbxContent>
                  </v:textbox>
                </v:rect>
                <v:shape id="Shape 906" o:spid="_x0000_s1537" style="position:absolute;left:11494;top:3436;width:0;height:2429;visibility:visible;mso-wrap-style:square;v-text-anchor:top" coordsize="0,24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" path="m,242926l,e" filled="f" strokeweight=".14042mm">
                  <v:stroke miterlimit="83231f" joinstyle="miter"/>
                  <v:path arrowok="t" textboxrect="0,0,0,242926"/>
                </v:shape>
                <v:rect id="Rectangle 907" o:spid="_x0000_s1538" style="position:absolute;left:12278;top:4263;width:5661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" filled="f" stroked="f">
                  <v:textbox inset="0,0,0,0">
                    <w:txbxContent>
                      <w:p w14:paraId="41BE6637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1"/>
                            <w:sz w:val="20"/>
                          </w:rPr>
                          <w:t>Source</w:t>
                        </w:r>
                      </w:p>
                    </w:txbxContent>
                  </v:textbox>
                </v:rect>
                <v:shape id="Shape 908" o:spid="_x0000_s1539" style="position:absolute;left:22063;top:3436;width:0;height:2429;visibility:visible;mso-wrap-style:square;v-text-anchor:top" coordsize="0,24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" path="m,242926l,e" filled="f" strokeweight=".14042mm">
                  <v:stroke miterlimit="83231f" joinstyle="miter"/>
                  <v:path arrowok="t" textboxrect="0,0,0,242926"/>
                </v:shape>
                <v:rect id="Rectangle 909" o:spid="_x0000_s1540" style="position:absolute;left:22847;top:4263;width:9380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" filled="f" stroked="f">
                  <v:textbox inset="0,0,0,0">
                    <w:txbxContent>
                      <w:p w14:paraId="5D875566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  <w:sz w:val="20"/>
                          </w:rPr>
                          <w:t>Conversion</w:t>
                        </w:r>
                      </w:p>
                    </w:txbxContent>
                  </v:textbox>
                </v:rect>
                <v:shape id="Shape 910" o:spid="_x0000_s1541" style="position:absolute;left:32632;top:3436;width:0;height:2429;visibility:visible;mso-wrap-style:square;v-text-anchor:top" coordsize="0,24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" path="m,242926l,e" filled="f" strokeweight=".14042mm">
                  <v:stroke miterlimit="83231f" joinstyle="miter"/>
                  <v:path arrowok="t" textboxrect="0,0,0,242926"/>
                </v:shape>
                <v:rect id="Rectangle 911" o:spid="_x0000_s1542" style="position:absolute;left:33416;top:4263;width:736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" filled="f" stroked="f">
                  <v:textbox inset="0,0,0,0">
                    <w:txbxContent>
                      <w:p w14:paraId="6795816B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0"/>
                            <w:sz w:val="20"/>
                          </w:rPr>
                          <w:t>Stockage</w:t>
                        </w:r>
                      </w:p>
                    </w:txbxContent>
                  </v:textbox>
                </v:rect>
                <v:shape id="Shape 912" o:spid="_x0000_s1543" style="position:absolute;left:41400;top:3436;width:0;height:2429;visibility:visible;mso-wrap-style:square;v-text-anchor:top" coordsize="0,24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" path="m,242926l,e" filled="f" strokeweight=".14042mm">
                  <v:stroke miterlimit="83231f" joinstyle="miter"/>
                  <v:path arrowok="t" textboxrect="0,0,0,242926"/>
                </v:shape>
                <v:rect id="Rectangle 913" o:spid="_x0000_s1544" style="position:absolute;left:42185;top:4263;width:5016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" filled="f" stroked="f">
                  <v:textbox inset="0,0,0,0">
                    <w:txbxContent>
                      <w:p w14:paraId="35C26D66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6"/>
                            <w:sz w:val="20"/>
                          </w:rPr>
                          <w:t>Sortie</w:t>
                        </w:r>
                      </w:p>
                    </w:txbxContent>
                  </v:textbox>
                </v:rect>
                <v:shape id="Shape 914" o:spid="_x0000_s1545" style="position:absolute;left:51969;top:3436;width:0;height:2429;visibility:visible;mso-wrap-style:square;v-text-anchor:top" coordsize="0,2429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" path="m,242926l,e" filled="f" strokeweight=".14042mm">
                  <v:stroke miterlimit="83231f" joinstyle="miter"/>
                  <v:path arrowok="t" textboxrect="0,0,0,242926"/>
                </v:shape>
                <v:shape id="Shape 915" o:spid="_x0000_s1546" style="position:absolute;left:1979;top:5890;width:50016;height:0;visibility:visible;mso-wrap-style:square;v-text-anchor:top" coordsize="5001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" path="m,l5001514,e" filled="f" strokeweight=".14042mm">
                  <v:stroke miterlimit="83231f" joinstyle="miter"/>
                  <v:path arrowok="t" textboxrect="0,0,5001514,0"/>
                </v:shape>
                <v:shape id="Shape 916" o:spid="_x0000_s1547" style="position:absolute;left:2005;top:5916;width:0;height:3947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" path="m,394754l,e" filled="f" strokeweight=".14042mm">
                  <v:stroke miterlimit="83231f" joinstyle="miter"/>
                  <v:path arrowok="t" textboxrect="0,0,0,394754"/>
                </v:shape>
                <v:rect id="Rectangle 917" o:spid="_x0000_s1548" style="position:absolute;left:2789;top:6743;width:7953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FbvQ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D7/g/0w4AnL2BAAA//8DAFBLAQItABQABgAIAAAAIQDb4fbL7gAAAIUBAAATAAAAAAAAAAAA&#10;AAAAAAAAAABbQ29udGVudF9UeXBlc10ueG1sUEsBAi0AFAAGAAgAAAAhAFr0LFu/AAAAFQEAAAsA&#10;AAAAAAAAAAAAAAAAHwEAAF9yZWxzLy5yZWxzUEsBAi0AFAAGAAgAAAAhAPMVu9DEAAAA3AAAAA8A&#10;AAAAAAAAAAAAAAAABwIAAGRycy9kb3ducmV2LnhtbFBLBQYAAAAAAwADALcAAAD4AgAAAAA=&#10;" filled="f" stroked="f">
                  <v:textbox inset="0,0,0,0">
                    <w:txbxContent>
                      <w:p w14:paraId="30780133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38"/>
                            <w:sz w:val="20"/>
                          </w:rPr>
                          <w:t>Local</w:t>
                        </w:r>
                        <w:r>
                          <w:rPr>
                            <w:rFonts w:eastAsia="Calibri" w:cs="Calibri"/>
                            <w:spacing w:val="31"/>
                            <w:w w:val="138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38"/>
                            <w:sz w:val="20"/>
                          </w:rPr>
                          <w:t>PV</w:t>
                        </w:r>
                      </w:p>
                    </w:txbxContent>
                  </v:textbox>
                </v:rect>
                <v:shape id="Shape 918" o:spid="_x0000_s1549" style="position:absolute;left:11494;top:5916;width:0;height:3947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" path="m,394754l,e" filled="f" strokeweight=".14042mm">
                  <v:stroke miterlimit="83231f" joinstyle="miter"/>
                  <v:path arrowok="t" textboxrect="0,0,0,394754"/>
                </v:shape>
                <v:rect id="Rectangle 919" o:spid="_x0000_s1550" style="position:absolute;left:12278;top:6744;width:11257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xoo5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khd8z4QjIzQ8AAAD//wMAUEsBAi0AFAAGAAgAAAAhANvh9svuAAAAhQEAABMAAAAAAAAA&#10;AAAAAAAAAAAAAFtDb250ZW50X1R5cGVzXS54bWxQSwECLQAUAAYACAAAACEAWvQsW78AAAAVAQAA&#10;CwAAAAAAAAAAAAAAAAAfAQAAX3JlbHMvLnJlbHNQSwECLQAUAAYACAAAACEA7caKOcYAAADcAAAA&#10;DwAAAAAAAAAAAAAAAAAHAgAAZHJzL2Rvd25yZXYueG1sUEsFBgAAAAADAAMAtwAAAPoCAAAAAA==&#10;" filled="f" stroked="f">
                  <v:textbox inset="0,0,0,0">
                    <w:txbxContent>
                      <w:p w14:paraId="5E3724DC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6"/>
                            <w:sz w:val="20"/>
                          </w:rPr>
                          <w:t>Lumière</w:t>
                        </w:r>
                        <w:r>
                          <w:rPr>
                            <w:rFonts w:eastAsia="Calibri" w:cs="Calibri"/>
                            <w:spacing w:val="21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06"/>
                            <w:sz w:val="20"/>
                          </w:rPr>
                          <w:t>solaire</w:t>
                        </w:r>
                      </w:p>
                    </w:txbxContent>
                  </v:textbox>
                </v:rect>
                <v:shape id="Shape 920" o:spid="_x0000_s1551" style="position:absolute;left:22063;top:5916;width:0;height:3947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" path="m,394754l,e" filled="f" strokeweight=".14042mm">
                  <v:stroke miterlimit="83231f" joinstyle="miter"/>
                  <v:path arrowok="t" textboxrect="0,0,0,394754"/>
                </v:shape>
                <v:rect id="Rectangle 921" o:spid="_x0000_s1552" style="position:absolute;left:22847;top:6744;width:6010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" filled="f" stroked="f">
                  <v:textbox inset="0,0,0,0">
                    <w:txbxContent>
                      <w:p w14:paraId="54076C40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8"/>
                            <w:sz w:val="20"/>
                          </w:rPr>
                          <w:t>Lumière</w:t>
                        </w:r>
                      </w:p>
                    </w:txbxContent>
                  </v:textbox>
                </v:rect>
                <v:rect id="Rectangle 922" o:spid="_x0000_s1553" style="position:absolute;left:27787;top:6667;width:1683;height:15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" filled="f" stroked="f">
                  <v:textbox inset="0,0,0,0">
                    <w:txbxContent>
                      <w:p w14:paraId="51590856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20"/>
                          </w:rPr>
                          <w:t>→</w:t>
                        </w:r>
                      </w:p>
                    </w:txbxContent>
                  </v:textbox>
                </v:rect>
                <v:rect id="Rectangle 923" o:spid="_x0000_s1554" style="position:absolute;left:29475;top:6744;width:3107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Qndu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QkJ3bsYAAADcAAAA&#10;DwAAAAAAAAAAAAAAAAAHAgAAZHJzL2Rvd25yZXYueG1sUEsFBgAAAAADAAMAtwAAAPoCAAAAAA==&#10;" filled="f" stroked="f">
                  <v:textbox inset="0,0,0,0">
                    <w:txbxContent>
                      <w:p w14:paraId="5621B57E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3"/>
                            <w:sz w:val="20"/>
                          </w:rPr>
                          <w:t>Élec</w:t>
                        </w:r>
                      </w:p>
                    </w:txbxContent>
                  </v:textbox>
                </v:rect>
                <v:shape id="Shape 924" o:spid="_x0000_s1555" style="position:absolute;left:32632;top:5916;width:0;height:3947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" path="m,394754l,e" filled="f" strokeweight=".14042mm">
                  <v:stroke miterlimit="83231f" joinstyle="miter"/>
                  <v:path arrowok="t" textboxrect="0,0,0,394754"/>
                </v:shape>
                <v:rect id="Rectangle 925" o:spid="_x0000_s1556" style="position:absolute;left:33416;top:6744;width:6627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" filled="f" stroked="f">
                  <v:textbox inset="0,0,0,0">
                    <w:txbxContent>
                      <w:p w14:paraId="3934E854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9"/>
                            <w:sz w:val="20"/>
                          </w:rPr>
                          <w:t>Batteries</w:t>
                        </w:r>
                      </w:p>
                    </w:txbxContent>
                  </v:textbox>
                </v:rect>
                <v:shape id="Shape 926" o:spid="_x0000_s1557" style="position:absolute;left:41400;top:5916;width:0;height:3947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" path="m,394754l,e" filled="f" strokeweight=".14042mm">
                  <v:stroke miterlimit="83231f" joinstyle="miter"/>
                  <v:path arrowok="t" textboxrect="0,0,0,394754"/>
                </v:shape>
                <v:rect id="Rectangle 1242" o:spid="_x0000_s1558" style="position:absolute;left:50553;top:6744;width:841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" filled="f" stroked="f">
                  <v:textbox inset="0,0,0,0">
                    <w:txbxContent>
                      <w:p w14:paraId="4BC48CFD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37"/>
                            <w:sz w:val="20"/>
                          </w:rPr>
                          <w:t>/</w:t>
                        </w:r>
                      </w:p>
                    </w:txbxContent>
                  </v:textbox>
                </v:rect>
                <v:rect id="Rectangle 1241" o:spid="_x0000_s1559" style="position:absolute;left:42185;top:6744;width:6710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" filled="f" stroked="f">
                  <v:textbox inset="0,0,0,0">
                    <w:txbxContent>
                      <w:p w14:paraId="13654CFA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6"/>
                            <w:sz w:val="20"/>
                          </w:rPr>
                          <w:t>Recharge</w:t>
                        </w:r>
                      </w:p>
                    </w:txbxContent>
                  </v:textbox>
                </v:rect>
                <v:rect id="Rectangle 928" o:spid="_x0000_s1560" style="position:absolute;left:42185;top:8263;width:6757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" filled="f" stroked="f">
                  <v:textbox inset="0,0,0,0">
                    <w:txbxContent>
                      <w:p w14:paraId="2523EF71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1"/>
                            <w:sz w:val="20"/>
                          </w:rPr>
                          <w:t>Éclairage</w:t>
                        </w:r>
                      </w:p>
                    </w:txbxContent>
                  </v:textbox>
                </v:rect>
                <v:shape id="Shape 929" o:spid="_x0000_s1561" style="position:absolute;left:51969;top:5916;width:0;height:3947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" path="m,394754l,e" filled="f" strokeweight=".14042mm">
                  <v:stroke miterlimit="83231f" joinstyle="miter"/>
                  <v:path arrowok="t" textboxrect="0,0,0,394754"/>
                </v:shape>
                <v:shape id="Shape 930" o:spid="_x0000_s1562" style="position:absolute;left:1979;top:9889;width:50016;height:0;visibility:visible;mso-wrap-style:square;v-text-anchor:top" coordsize="5001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" path="m,l5001514,e" filled="f" strokeweight=".14042mm">
                  <v:stroke miterlimit="83231f" joinstyle="miter"/>
                  <v:path arrowok="t" textboxrect="0,0,5001514,0"/>
                </v:shape>
                <v:shape id="Shape 931" o:spid="_x0000_s1563" style="position:absolute;left:2005;top:9914;width:0;height:3948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" path="m,394754l,e" filled="f" strokeweight=".14042mm">
                  <v:stroke miterlimit="83231f" joinstyle="miter"/>
                  <v:path arrowok="t" textboxrect="0,0,0,394754"/>
                </v:shape>
                <v:rect id="Rectangle 932" o:spid="_x0000_s1564" style="position:absolute;left:2789;top:10741;width:4374;height:14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" filled="f" stroked="f">
                  <v:textbox inset="0,0,0,0">
                    <w:txbxContent>
                      <w:p w14:paraId="5D190806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39"/>
                            <w:sz w:val="20"/>
                          </w:rPr>
                          <w:t>MAS</w:t>
                        </w:r>
                      </w:p>
                    </w:txbxContent>
                  </v:textbox>
                </v:rect>
                <v:shape id="Shape 933" o:spid="_x0000_s1565" style="position:absolute;left:11494;top:9914;width:0;height:3948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" path="m,394754l,e" filled="f" strokeweight=".14042mm">
                  <v:stroke miterlimit="83231f" joinstyle="miter"/>
                  <v:path arrowok="t" textboxrect="0,0,0,394754"/>
                </v:shape>
                <v:shape id="Shape 934" o:spid="_x0000_s1566" style="position:absolute;left:12278;top:11792;width:6480;height:0;visibility:visible;mso-wrap-style:square;v-text-anchor:top" coordsize="648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" path="m,l648005,e" filled="f" strokeweight=".14042mm">
                  <v:stroke miterlimit="83231f" joinstyle="miter"/>
                  <v:path arrowok="t" textboxrect="0,0,648005,0"/>
                </v:shape>
                <v:shape id="Shape 935" o:spid="_x0000_s1567" style="position:absolute;left:22063;top:9914;width:0;height:3948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" path="m,394754l,e" filled="f" strokeweight=".14042mm">
                  <v:stroke miterlimit="83231f" joinstyle="miter"/>
                  <v:path arrowok="t" textboxrect="0,0,0,394754"/>
                </v:shape>
                <v:shape id="Shape 936" o:spid="_x0000_s1568" style="position:absolute;left:22847;top:11792;width:6480;height:0;visibility:visible;mso-wrap-style:square;v-text-anchor:top" coordsize="648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" path="m,l648005,e" filled="f" strokeweight=".14042mm">
                  <v:stroke miterlimit="83231f" joinstyle="miter"/>
                  <v:path arrowok="t" textboxrect="0,0,648005,0"/>
                </v:shape>
                <v:shape id="Shape 937" o:spid="_x0000_s1569" style="position:absolute;left:32632;top:9914;width:0;height:3948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" path="m,394754l,e" filled="f" strokeweight=".14042mm">
                  <v:stroke miterlimit="83231f" joinstyle="miter"/>
                  <v:path arrowok="t" textboxrect="0,0,0,394754"/>
                </v:shape>
                <v:shape id="Shape 938" o:spid="_x0000_s1570" style="position:absolute;left:33416;top:11792;width:6480;height:0;visibility:visible;mso-wrap-style:square;v-text-anchor:top" coordsize="648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" path="m,l648005,e" filled="f" strokeweight=".14042mm">
                  <v:stroke miterlimit="83231f" joinstyle="miter"/>
                  <v:path arrowok="t" textboxrect="0,0,648005,0"/>
                </v:shape>
                <v:shape id="Shape 939" o:spid="_x0000_s1571" style="position:absolute;left:41400;top:9914;width:0;height:3948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" path="m,394754l,e" filled="f" strokeweight=".14042mm">
                  <v:stroke miterlimit="83231f" joinstyle="miter"/>
                  <v:path arrowok="t" textboxrect="0,0,0,394754"/>
                </v:shape>
                <v:rect id="Rectangle 1243" o:spid="_x0000_s1572" style="position:absolute;left:42185;top:10743;width:6472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" filled="f" stroked="f">
                  <v:textbox inset="0,0,0,0">
                    <w:txbxContent>
                      <w:p w14:paraId="06A287E7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1"/>
                            <w:sz w:val="20"/>
                          </w:rPr>
                          <w:t>Rotation</w:t>
                        </w:r>
                      </w:p>
                    </w:txbxContent>
                  </v:textbox>
                </v:rect>
                <v:rect id="Rectangle 1244" o:spid="_x0000_s1573" style="position:absolute;left:49077;top:10743;width:280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" filled="f" stroked="f">
                  <v:textbox inset="0,0,0,0">
                    <w:txbxContent>
                      <w:p w14:paraId="6FC70745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2"/>
                            <w:sz w:val="20"/>
                          </w:rPr>
                          <w:t>mo-</w:t>
                        </w:r>
                      </w:p>
                    </w:txbxContent>
                  </v:textbox>
                </v:rect>
                <v:rect id="Rectangle 941" o:spid="_x0000_s1574" style="position:absolute;left:42185;top:12261;width:2995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" filled="f" stroked="f">
                  <v:textbox inset="0,0,0,0">
                    <w:txbxContent>
                      <w:p w14:paraId="56C5B8FC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5"/>
                            <w:sz w:val="20"/>
                          </w:rPr>
                          <w:t>teur</w:t>
                        </w:r>
                      </w:p>
                    </w:txbxContent>
                  </v:textbox>
                </v:rect>
                <v:shape id="Shape 942" o:spid="_x0000_s1575" style="position:absolute;left:51969;top:9914;width:0;height:3948;visibility:visible;mso-wrap-style:square;v-text-anchor:top" coordsize="0,39475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" path="m,394754l,e" filled="f" strokeweight=".14042mm">
                  <v:stroke miterlimit="83231f" joinstyle="miter"/>
                  <v:path arrowok="t" textboxrect="0,0,0,394754"/>
                </v:shape>
                <v:shape id="Shape 943" o:spid="_x0000_s1576" style="position:absolute;left:1979;top:13887;width:50016;height:0;visibility:visible;mso-wrap-style:square;v-text-anchor:top" coordsize="5001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" path="m,l5001514,e" filled="f" strokeweight=".14042mm">
                  <v:stroke miterlimit="83231f" joinstyle="miter"/>
                  <v:path arrowok="t" textboxrect="0,0,5001514,0"/>
                </v:shape>
                <v:shape id="Shape 944" o:spid="_x0000_s1577" style="position:absolute;left:2005;top:13912;width:0;height:3695;visibility:visible;mso-wrap-style:square;v-text-anchor:top" coordsize="0,36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" path="m,369456l,e" filled="f" strokeweight=".14042mm">
                  <v:stroke miterlimit="83231f" joinstyle="miter"/>
                  <v:path arrowok="t" textboxrect="0,0,0,369456"/>
                </v:shape>
                <v:rect id="Rectangle 945" o:spid="_x0000_s1578" style="position:absolute;left:2789;top:14740;width:3981;height:14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" filled="f" stroked="f">
                  <v:textbox inset="0,0,0,0">
                    <w:txbxContent>
                      <w:p w14:paraId="61EAC83F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47"/>
                            <w:sz w:val="20"/>
                          </w:rPr>
                          <w:t>VAE</w:t>
                        </w:r>
                      </w:p>
                    </w:txbxContent>
                  </v:textbox>
                </v:rect>
                <v:shape id="Shape 946" o:spid="_x0000_s1579" style="position:absolute;left:11494;top:13912;width:0;height:3695;visibility:visible;mso-wrap-style:square;v-text-anchor:top" coordsize="0,36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" path="m,369456l,e" filled="f" strokeweight=".14042mm">
                  <v:stroke miterlimit="83231f" joinstyle="miter"/>
                  <v:path arrowok="t" textboxrect="0,0,0,369456"/>
                </v:shape>
                <v:shape id="Shape 947" o:spid="_x0000_s1580" style="position:absolute;left:12278;top:15790;width:6480;height:0;visibility:visible;mso-wrap-style:square;v-text-anchor:top" coordsize="648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" path="m,l648005,e" filled="f" strokeweight=".14042mm">
                  <v:stroke miterlimit="83231f" joinstyle="miter"/>
                  <v:path arrowok="t" textboxrect="0,0,648005,0"/>
                </v:shape>
                <v:shape id="Shape 948" o:spid="_x0000_s1581" style="position:absolute;left:22063;top:13912;width:0;height:3695;visibility:visible;mso-wrap-style:square;v-text-anchor:top" coordsize="0,36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" path="m,369456l,e" filled="f" strokeweight=".14042mm">
                  <v:stroke miterlimit="83231f" joinstyle="miter"/>
                  <v:path arrowok="t" textboxrect="0,0,0,369456"/>
                </v:shape>
                <v:shape id="Shape 949" o:spid="_x0000_s1582" style="position:absolute;left:22847;top:15790;width:6480;height:0;visibility:visible;mso-wrap-style:square;v-text-anchor:top" coordsize="648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" path="m,l648005,e" filled="f" strokeweight=".14042mm">
                  <v:stroke miterlimit="83231f" joinstyle="miter"/>
                  <v:path arrowok="t" textboxrect="0,0,648005,0"/>
                </v:shape>
                <v:shape id="Shape 950" o:spid="_x0000_s1583" style="position:absolute;left:32632;top:13912;width:0;height:3695;visibility:visible;mso-wrap-style:square;v-text-anchor:top" coordsize="0,36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" path="m,369456l,e" filled="f" strokeweight=".14042mm">
                  <v:stroke miterlimit="83231f" joinstyle="miter"/>
                  <v:path arrowok="t" textboxrect="0,0,0,369456"/>
                </v:shape>
                <v:shape id="Shape 951" o:spid="_x0000_s1584" style="position:absolute;left:33416;top:15790;width:6480;height:0;visibility:visible;mso-wrap-style:square;v-text-anchor:top" coordsize="648005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" path="m,l648005,e" filled="f" strokeweight=".14042mm">
                  <v:stroke miterlimit="83231f" joinstyle="miter"/>
                  <v:path arrowok="t" textboxrect="0,0,648005,0"/>
                </v:shape>
                <v:shape id="Shape 952" o:spid="_x0000_s1585" style="position:absolute;left:41400;top:13912;width:0;height:3695;visibility:visible;mso-wrap-style:square;v-text-anchor:top" coordsize="0,36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" path="m,369456l,e" filled="f" strokeweight=".14042mm">
                  <v:stroke miterlimit="83231f" joinstyle="miter"/>
                  <v:path arrowok="t" textboxrect="0,0,0,369456"/>
                </v:shape>
                <v:rect id="Rectangle 953" o:spid="_x0000_s1586" style="position:absolute;left:42185;top:14741;width:10374;height:148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" filled="f" stroked="f">
                  <v:textbox inset="0,0,0,0">
                    <w:txbxContent>
                      <w:p w14:paraId="3413AF04" w14:textId="77777777" w:rsidR="00B637C1" w:rsidRDefault="00B637C1" w:rsidP="00B637C1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06"/>
                            <w:sz w:val="20"/>
                          </w:rPr>
                          <w:t>Aide</w:t>
                        </w:r>
                        <w:r>
                          <w:rPr>
                            <w:rFonts w:eastAsia="Calibri" w:cs="Calibri"/>
                            <w:spacing w:val="21"/>
                            <w:w w:val="106"/>
                            <w:sz w:val="20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06"/>
                            <w:sz w:val="20"/>
                          </w:rPr>
                          <w:t>pédalage</w:t>
                        </w:r>
                      </w:p>
                    </w:txbxContent>
                  </v:textbox>
                </v:rect>
                <v:shape id="Shape 954" o:spid="_x0000_s1587" style="position:absolute;left:51969;top:13912;width:0;height:3695;visibility:visible;mso-wrap-style:square;v-text-anchor:top" coordsize="0,369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" path="m,369456l,e" filled="f" strokeweight=".14042mm">
                  <v:stroke miterlimit="83231f" joinstyle="miter"/>
                  <v:path arrowok="t" textboxrect="0,0,0,369456"/>
                </v:shape>
                <v:shape id="Shape 955" o:spid="_x0000_s1588" style="position:absolute;left:1979;top:17632;width:50016;height:0;visibility:visible;mso-wrap-style:square;v-text-anchor:top" coordsize="500151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" path="m,l5001514,e" filled="f" strokeweight=".14042mm">
                  <v:stroke miterlimit="83231f" joinstyle="miter"/>
                  <v:path arrowok="t" textboxrect="0,0,5001514,0"/>
                </v:shape>
                <w10:anchorlock/>
              </v:group>
            </w:pict>
          </mc:Fallback>
        </mc:AlternateContent>
      </w:r>
    </w:p>
    <w:p w14:paraId="46B60D23" w14:textId="77777777" w:rsidR="00B637C1" w:rsidRDefault="00B637C1" w:rsidP="00B637C1"/>
    <w:p w14:paraId="3FCF0C9F" w14:textId="7AD79B5E" w:rsidR="00DC4928" w:rsidRDefault="00DC4928" w:rsidP="00B637C1">
      <w:r>
        <w:rPr>
          <w:noProof/>
        </w:rPr>
        <mc:AlternateContent>
          <mc:Choice Requires="wpg">
            <w:drawing>
              <wp:inline distT="0" distB="0" distL="0" distR="0" wp14:anchorId="5E42F1B1" wp14:editId="071990E0">
                <wp:extent cx="6120130" cy="2414905"/>
                <wp:effectExtent l="0" t="0" r="13970" b="0"/>
                <wp:docPr id="1448095018" name="Grou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120130" cy="2414905"/>
                          <a:chOff x="0" y="0"/>
                          <a:chExt cx="6120079" cy="2414963"/>
                        </a:xfrm>
                      </wpg:grpSpPr>
                      <wps:wsp>
                        <wps:cNvPr id="956" name="Shape 956"/>
                        <wps:cNvSpPr/>
                        <wps:spPr>
                          <a:xfrm>
                            <a:off x="0" y="0"/>
                            <a:ext cx="6120079" cy="24149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20079" h="2414963">
                                <a:moveTo>
                                  <a:pt x="54000" y="0"/>
                                </a:moveTo>
                                <a:lnTo>
                                  <a:pt x="6066080" y="0"/>
                                </a:lnTo>
                                <a:cubicBezTo>
                                  <a:pt x="6095903" y="0"/>
                                  <a:pt x="6120079" y="24176"/>
                                  <a:pt x="6120079" y="54001"/>
                                </a:cubicBezTo>
                                <a:lnTo>
                                  <a:pt x="6120079" y="2360963"/>
                                </a:lnTo>
                                <a:cubicBezTo>
                                  <a:pt x="6120079" y="2390787"/>
                                  <a:pt x="6095903" y="2414963"/>
                                  <a:pt x="6066080" y="2414963"/>
                                </a:cubicBezTo>
                                <a:lnTo>
                                  <a:pt x="54000" y="2414963"/>
                                </a:lnTo>
                                <a:cubicBezTo>
                                  <a:pt x="24176" y="2414963"/>
                                  <a:pt x="0" y="2390787"/>
                                  <a:pt x="0" y="2360963"/>
                                </a:cubicBezTo>
                                <a:lnTo>
                                  <a:pt x="0" y="54001"/>
                                </a:lnTo>
                                <a:cubicBezTo>
                                  <a:pt x="0" y="24176"/>
                                  <a:pt x="24176" y="0"/>
                                  <a:pt x="540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968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7" name="Shape 957"/>
                        <wps:cNvSpPr/>
                        <wps:spPr>
                          <a:xfrm>
                            <a:off x="18000" y="228998"/>
                            <a:ext cx="6084080" cy="21679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84080" h="2167966">
                                <a:moveTo>
                                  <a:pt x="0" y="0"/>
                                </a:moveTo>
                                <a:lnTo>
                                  <a:pt x="6084080" y="0"/>
                                </a:lnTo>
                                <a:lnTo>
                                  <a:pt x="6084080" y="2131965"/>
                                </a:lnTo>
                                <a:cubicBezTo>
                                  <a:pt x="6084080" y="2151848"/>
                                  <a:pt x="6067962" y="2167966"/>
                                  <a:pt x="6048080" y="2167966"/>
                                </a:cubicBezTo>
                                <a:lnTo>
                                  <a:pt x="36000" y="2167966"/>
                                </a:lnTo>
                                <a:cubicBezTo>
                                  <a:pt x="16118" y="2167966"/>
                                  <a:pt x="0" y="2151848"/>
                                  <a:pt x="0" y="2131965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5F8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8" name="Rectangle 958"/>
                        <wps:cNvSpPr/>
                        <wps:spPr>
                          <a:xfrm>
                            <a:off x="197993" y="79429"/>
                            <a:ext cx="2328860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86195B5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color w:val="009688"/>
                                  <w:w w:val="122"/>
                                </w:rPr>
                                <w:t>À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w w:val="122"/>
                                </w:rPr>
                                <w:t>retenir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w w:val="122"/>
                                </w:rPr>
                                <w:t>–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w w:val="122"/>
                                </w:rPr>
                                <w:t>Formules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spacing w:val="34"/>
                                  <w:w w:val="122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color w:val="009688"/>
                                  <w:w w:val="122"/>
                                </w:rPr>
                                <w:t>clés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59" name="Rectangle 959"/>
                        <wps:cNvSpPr/>
                        <wps:spPr>
                          <a:xfrm>
                            <a:off x="197993" y="337036"/>
                            <a:ext cx="320953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7CF107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Comportement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d’un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panneau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PV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3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0" name="Rectangle 960"/>
                        <wps:cNvSpPr/>
                        <wps:spPr>
                          <a:xfrm>
                            <a:off x="413093" y="474195"/>
                            <a:ext cx="1832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784021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1" name="Rectangle 961"/>
                        <wps:cNvSpPr/>
                        <wps:spPr>
                          <a:xfrm>
                            <a:off x="620122" y="508554"/>
                            <a:ext cx="8100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E67572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2" name="Rectangle 962"/>
                        <wps:cNvSpPr/>
                        <wps:spPr>
                          <a:xfrm>
                            <a:off x="681025" y="555248"/>
                            <a:ext cx="128094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75A2C6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sc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3" name="Rectangle 963"/>
                        <wps:cNvSpPr/>
                        <wps:spPr>
                          <a:xfrm>
                            <a:off x="829602" y="474195"/>
                            <a:ext cx="144162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66CBF8B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6"/>
                                </w:rPr>
                                <w:t>proportionnel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à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4" name="Rectangle 964"/>
                        <wps:cNvSpPr/>
                        <wps:spPr>
                          <a:xfrm>
                            <a:off x="2097239" y="474195"/>
                            <a:ext cx="9161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E4962A3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99"/>
                                </w:rPr>
                                <w:t>•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5" name="Rectangle 965"/>
                        <wps:cNvSpPr/>
                        <wps:spPr>
                          <a:xfrm>
                            <a:off x="2303838" y="508554"/>
                            <a:ext cx="125817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88B756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U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6" name="Rectangle 966"/>
                        <wps:cNvSpPr/>
                        <wps:spPr>
                          <a:xfrm>
                            <a:off x="2398484" y="555248"/>
                            <a:ext cx="131082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275A9F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oc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7" name="Rectangle 967"/>
                        <wps:cNvSpPr/>
                        <wps:spPr>
                          <a:xfrm>
                            <a:off x="2549309" y="474195"/>
                            <a:ext cx="244754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19A808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7"/>
                                </w:rPr>
                                <w:t>peu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sensible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à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G,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diminue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si</w:t>
                              </w:r>
                              <w:r>
                                <w:rPr>
                                  <w:spacing w:val="23"/>
                                  <w:w w:val="107"/>
                                </w:rPr>
                                <w:t xml:space="preserve"> </w:t>
                              </w:r>
                              <w:r>
                                <w:rPr>
                                  <w:w w:val="107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8" name="Rectangle 968"/>
                        <wps:cNvSpPr/>
                        <wps:spPr>
                          <a:xfrm>
                            <a:off x="4389569" y="500796"/>
                            <a:ext cx="92133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1F58C1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69" name="Rectangle 969"/>
                        <wps:cNvSpPr/>
                        <wps:spPr>
                          <a:xfrm>
                            <a:off x="413093" y="646268"/>
                            <a:ext cx="1832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1F231D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0" name="Rectangle 970"/>
                        <wps:cNvSpPr/>
                        <wps:spPr>
                          <a:xfrm>
                            <a:off x="620122" y="680627"/>
                            <a:ext cx="11829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E5EC0E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1" name="Rectangle 971"/>
                        <wps:cNvSpPr/>
                        <wps:spPr>
                          <a:xfrm>
                            <a:off x="709067" y="727320"/>
                            <a:ext cx="26621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4EE930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sz w:val="16"/>
                                </w:rPr>
                                <w:t>max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2" name="Rectangle 972"/>
                        <wps:cNvSpPr/>
                        <wps:spPr>
                          <a:xfrm>
                            <a:off x="961492" y="646268"/>
                            <a:ext cx="1395738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06C2E75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6"/>
                                </w:rPr>
                                <w:t>diminue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quand</w:t>
                              </w:r>
                              <w:r>
                                <w:rPr>
                                  <w:spacing w:val="23"/>
                                  <w:w w:val="106"/>
                                </w:rPr>
                                <w:t xml:space="preserve"> </w:t>
                              </w:r>
                              <w:r>
                                <w:rPr>
                                  <w:w w:val="106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3" name="Rectangle 973"/>
                        <wps:cNvSpPr/>
                        <wps:spPr>
                          <a:xfrm>
                            <a:off x="2010919" y="672868"/>
                            <a:ext cx="92133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91D4B5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4" name="Rectangle 974"/>
                        <wps:cNvSpPr/>
                        <wps:spPr>
                          <a:xfrm>
                            <a:off x="2126189" y="646268"/>
                            <a:ext cx="386700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D87CEF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5"/>
                                </w:rPr>
                                <w:t>ou</w:t>
                              </w:r>
                              <w:r>
                                <w:rPr>
                                  <w:spacing w:val="23"/>
                                  <w:w w:val="115"/>
                                </w:rPr>
                                <w:t xml:space="preserve"> </w:t>
                              </w:r>
                              <w:r>
                                <w:rPr>
                                  <w:w w:val="115"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5" name="Rectangle 975"/>
                        <wps:cNvSpPr/>
                        <wps:spPr>
                          <a:xfrm>
                            <a:off x="2416941" y="672868"/>
                            <a:ext cx="92133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BB1EC5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↑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6" name="Rectangle 976"/>
                        <wps:cNvSpPr/>
                        <wps:spPr>
                          <a:xfrm>
                            <a:off x="197993" y="997259"/>
                            <a:ext cx="2918343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504EB76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18"/>
                                </w:rPr>
                                <w:t>Formules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8"/>
                                </w:rPr>
                                <w:t>de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8"/>
                                </w:rPr>
                                <w:t>dimensionnement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18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18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7" name="Rectangle 977"/>
                        <wps:cNvSpPr/>
                        <wps:spPr>
                          <a:xfrm>
                            <a:off x="1570050" y="1312401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945C8F9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8" name="Rectangle 978"/>
                        <wps:cNvSpPr/>
                        <wps:spPr>
                          <a:xfrm>
                            <a:off x="1672324" y="1359082"/>
                            <a:ext cx="57848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D0FED2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79" name="Rectangle 979"/>
                        <wps:cNvSpPr/>
                        <wps:spPr>
                          <a:xfrm>
                            <a:off x="1766469" y="1312401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1A59FB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0" name="Rectangle 980"/>
                        <wps:cNvSpPr/>
                        <wps:spPr>
                          <a:xfrm>
                            <a:off x="1912745" y="1312401"/>
                            <a:ext cx="11829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1BEEC0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1" name="Rectangle 981"/>
                        <wps:cNvSpPr/>
                        <wps:spPr>
                          <a:xfrm>
                            <a:off x="2051706" y="1304643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68BD8C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5" name="Rectangle 1245"/>
                        <wps:cNvSpPr/>
                        <wps:spPr>
                          <a:xfrm>
                            <a:off x="2190224" y="1312401"/>
                            <a:ext cx="6653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05CE205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46" name="Rectangle 1246"/>
                        <wps:cNvSpPr/>
                        <wps:spPr>
                          <a:xfrm>
                            <a:off x="2561678" y="1312401"/>
                            <a:ext cx="11829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BC43E5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3" name="Rectangle 983"/>
                        <wps:cNvSpPr/>
                        <wps:spPr>
                          <a:xfrm>
                            <a:off x="2650655" y="1359082"/>
                            <a:ext cx="61954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E360B8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2742057" y="1312401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E44503A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3070301" y="1217900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66E371D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3172575" y="1264594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DD9FC5C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Shape 987"/>
                        <wps:cNvSpPr/>
                        <wps:spPr>
                          <a:xfrm>
                            <a:off x="2903474" y="1373906"/>
                            <a:ext cx="491579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1579">
                                <a:moveTo>
                                  <a:pt x="0" y="0"/>
                                </a:moveTo>
                                <a:lnTo>
                                  <a:pt x="491579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2903474" y="1407435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30B527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2972747" y="1407435"/>
                            <a:ext cx="51189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8A544A3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,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3011235" y="1407435"/>
                            <a:ext cx="92133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13D77C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6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3111265" y="1399676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3EF88E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2" name="Rectangle 992"/>
                        <wps:cNvSpPr/>
                        <wps:spPr>
                          <a:xfrm>
                            <a:off x="3249783" y="1407435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F62A543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3" name="Rectangle 993"/>
                        <wps:cNvSpPr/>
                        <wps:spPr>
                          <a:xfrm>
                            <a:off x="3352114" y="1454116"/>
                            <a:ext cx="48693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7D3274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4" name="Rectangle 994"/>
                        <wps:cNvSpPr/>
                        <wps:spPr>
                          <a:xfrm>
                            <a:off x="3731692" y="1312401"/>
                            <a:ext cx="131694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9C5193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5" name="Rectangle 995"/>
                        <wps:cNvSpPr/>
                        <wps:spPr>
                          <a:xfrm>
                            <a:off x="3879063" y="1312401"/>
                            <a:ext cx="14332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FE65BA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=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6" name="Rectangle 996"/>
                        <wps:cNvSpPr/>
                        <wps:spPr>
                          <a:xfrm>
                            <a:off x="4040530" y="1217900"/>
                            <a:ext cx="148058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51FE432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7" name="Rectangle 997"/>
                        <wps:cNvSpPr/>
                        <wps:spPr>
                          <a:xfrm>
                            <a:off x="4151846" y="1264593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0F67588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8" name="Rectangle 998"/>
                        <wps:cNvSpPr/>
                        <wps:spPr>
                          <a:xfrm>
                            <a:off x="4238295" y="1210141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4B6BB1B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9" name="Rectangle 999"/>
                        <wps:cNvSpPr/>
                        <wps:spPr>
                          <a:xfrm>
                            <a:off x="4376813" y="1217900"/>
                            <a:ext cx="136025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6A9D09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0" name="Rectangle 1000"/>
                        <wps:cNvSpPr/>
                        <wps:spPr>
                          <a:xfrm>
                            <a:off x="4479113" y="1264593"/>
                            <a:ext cx="5784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B22759C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1" name="Shape 1001"/>
                        <wps:cNvSpPr/>
                        <wps:spPr>
                          <a:xfrm>
                            <a:off x="4040531" y="1373906"/>
                            <a:ext cx="4942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94233">
                                <a:moveTo>
                                  <a:pt x="0" y="0"/>
                                </a:moveTo>
                                <a:lnTo>
                                  <a:pt x="494233" y="0"/>
                                </a:lnTo>
                              </a:path>
                            </a:pathLst>
                          </a:custGeom>
                          <a:ln w="5537" cap="flat">
                            <a:miter lim="1270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02" name="Rectangle 1002"/>
                        <wps:cNvSpPr/>
                        <wps:spPr>
                          <a:xfrm>
                            <a:off x="4059593" y="1407435"/>
                            <a:ext cx="152554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9FCCF0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3" name="Rectangle 1003"/>
                        <wps:cNvSpPr/>
                        <wps:spPr>
                          <a:xfrm>
                            <a:off x="4174300" y="1454116"/>
                            <a:ext cx="71997" cy="11954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D66DA3F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  <w:sz w:val="16"/>
                                </w:rPr>
                                <w:t>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4" name="Rectangle 1004"/>
                        <wps:cNvSpPr/>
                        <wps:spPr>
                          <a:xfrm>
                            <a:off x="4265550" y="1399676"/>
                            <a:ext cx="143322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838228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×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5" name="Rectangle 1005"/>
                        <wps:cNvSpPr/>
                        <wps:spPr>
                          <a:xfrm>
                            <a:off x="4404067" y="1407435"/>
                            <a:ext cx="107482" cy="163628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A61386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  <w:i/>
                                </w:rPr>
                                <w:t>V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6" name="Rectangle 1006"/>
                        <wps:cNvSpPr/>
                        <wps:spPr>
                          <a:xfrm>
                            <a:off x="197993" y="1814579"/>
                            <a:ext cx="1250832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4ED693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Composants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21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21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7" name="Rectangle 1007"/>
                        <wps:cNvSpPr/>
                        <wps:spPr>
                          <a:xfrm>
                            <a:off x="413093" y="1951751"/>
                            <a:ext cx="1832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FE2DE2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8" name="Rectangle 1008"/>
                        <wps:cNvSpPr/>
                        <wps:spPr>
                          <a:xfrm>
                            <a:off x="620122" y="1986664"/>
                            <a:ext cx="1721502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CA8E7B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33"/>
                                </w:rPr>
                                <w:t>Régulateur</w:t>
                              </w:r>
                              <w:r>
                                <w:rPr>
                                  <w:rFonts w:eastAsia="Calibri" w:cs="Calibri"/>
                                  <w:spacing w:val="34"/>
                                  <w:w w:val="133"/>
                                </w:rPr>
                                <w:t xml:space="preserve"> </w:t>
                              </w:r>
                              <w:r>
                                <w:rPr>
                                  <w:rFonts w:eastAsia="Calibri" w:cs="Calibri"/>
                                  <w:w w:val="133"/>
                                </w:rPr>
                                <w:t>MPPT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5" name="Rectangle 7845"/>
                        <wps:cNvSpPr/>
                        <wps:spPr>
                          <a:xfrm>
                            <a:off x="2044634" y="1951751"/>
                            <a:ext cx="4604337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DDEE075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3"/>
                                </w:rPr>
                                <w:t>protège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les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batteries,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optimise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le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point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de</w:t>
                              </w:r>
                              <w:r>
                                <w:rPr>
                                  <w:spacing w:val="23"/>
                                  <w:w w:val="103"/>
                                </w:rPr>
                                <w:t xml:space="preserve"> </w:t>
                              </w:r>
                              <w:r>
                                <w:rPr>
                                  <w:w w:val="103"/>
                                </w:rPr>
                                <w:t>fonctionnement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3" name="Rectangle 7843"/>
                        <wps:cNvSpPr/>
                        <wps:spPr>
                          <a:xfrm>
                            <a:off x="1960343" y="1951751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505330C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0" name="Rectangle 1010"/>
                        <wps:cNvSpPr/>
                        <wps:spPr>
                          <a:xfrm>
                            <a:off x="413093" y="2123823"/>
                            <a:ext cx="183215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344F27D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9"/>
                                </w:rPr>
                                <w:t>—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1" name="Rectangle 1011"/>
                        <wps:cNvSpPr/>
                        <wps:spPr>
                          <a:xfrm>
                            <a:off x="620122" y="2158737"/>
                            <a:ext cx="866859" cy="16289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C48829C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eastAsia="Calibri" w:cs="Calibri"/>
                                  <w:w w:val="124"/>
                                </w:rPr>
                                <w:t>Onduleur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7" name="Rectangle 7847"/>
                        <wps:cNvSpPr/>
                        <wps:spPr>
                          <a:xfrm>
                            <a:off x="1402046" y="2123823"/>
                            <a:ext cx="1040806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4490631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1"/>
                                </w:rPr>
                                <w:t>convertit</w:t>
                              </w:r>
                              <w:r>
                                <w:rPr>
                                  <w:spacing w:val="23"/>
                                  <w:w w:val="111"/>
                                </w:rPr>
                                <w:t xml:space="preserve"> </w:t>
                              </w:r>
                              <w:r>
                                <w:rPr>
                                  <w:w w:val="111"/>
                                </w:rPr>
                                <w:t>DC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7846" name="Rectangle 7846"/>
                        <wps:cNvSpPr/>
                        <wps:spPr>
                          <a:xfrm>
                            <a:off x="1317754" y="2123823"/>
                            <a:ext cx="50931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6B34EE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05"/>
                                </w:rPr>
                                <w:t>: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3" name="Rectangle 1013"/>
                        <wps:cNvSpPr/>
                        <wps:spPr>
                          <a:xfrm>
                            <a:off x="2230604" y="2150424"/>
                            <a:ext cx="184266" cy="17394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5785EE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rFonts w:ascii="Cambria" w:eastAsia="Cambria" w:hAnsi="Cambria" w:cs="Cambria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14" name="Rectangle 1014"/>
                        <wps:cNvSpPr/>
                        <wps:spPr>
                          <a:xfrm>
                            <a:off x="2415008" y="2123823"/>
                            <a:ext cx="1475802" cy="23254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8F8F44" w14:textId="77777777" w:rsidR="00DC4928" w:rsidRDefault="00DC4928" w:rsidP="00DC4928">
                              <w:pPr>
                                <w:spacing w:after="160" w:line="259" w:lineRule="auto"/>
                              </w:pPr>
                              <w:r>
                                <w:rPr>
                                  <w:w w:val="114"/>
                                </w:rPr>
                                <w:t>AC</w:t>
                              </w:r>
                              <w:r>
                                <w:rPr>
                                  <w:spacing w:val="2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230</w:t>
                              </w:r>
                              <w:r>
                                <w:rPr>
                                  <w:spacing w:val="2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V</w:t>
                              </w:r>
                              <w:r>
                                <w:rPr>
                                  <w:spacing w:val="2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/</w:t>
                              </w:r>
                              <w:r>
                                <w:rPr>
                                  <w:spacing w:val="2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50</w:t>
                              </w:r>
                              <w:r>
                                <w:rPr>
                                  <w:spacing w:val="23"/>
                                  <w:w w:val="114"/>
                                </w:rPr>
                                <w:t xml:space="preserve"> </w:t>
                              </w:r>
                              <w:r>
                                <w:rPr>
                                  <w:w w:val="114"/>
                                </w:rPr>
                                <w:t>Hz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E42F1B1" id="Groupe 2" o:spid="_x0000_s1589" style="width:481.9pt;height:190.15pt;mso-position-horizontal-relative:char;mso-position-vertical-relative:line" coordsize="61200,2414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">
                <v:shape id="Shape 956" o:spid="_x0000_s1590" style="position:absolute;width:61200;height:24149;visibility:visible;mso-wrap-style:square;v-text-anchor:top" coordsize="6120079,24149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" path="m54000,l6066080,v29823,,53999,24176,53999,54001l6120079,2360963v,29824,-24176,54000,-53999,54000l54000,2414963c24176,2414963,,2390787,,2360963l,54001c,24176,24176,,54000,xe" fillcolor="#009688" stroked="f" strokeweight="0">
                  <v:stroke miterlimit="83231f" joinstyle="miter"/>
                  <v:path arrowok="t" textboxrect="0,0,6120079,2414963"/>
                </v:shape>
                <v:shape id="Shape 957" o:spid="_x0000_s1591" style="position:absolute;left:180;top:2289;width:60840;height:21680;visibility:visible;mso-wrap-style:square;v-text-anchor:top" coordsize="6084080,21679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" path="m,l6084080,r,2131965c6084080,2151848,6067962,2167966,6048080,2167966r-6012080,c16118,2167966,,2151848,,2131965l,xe" fillcolor="#e5f8fb" stroked="f" strokeweight="0">
                  <v:stroke miterlimit="83231f" joinstyle="miter"/>
                  <v:path arrowok="t" textboxrect="0,0,6084080,2167966"/>
                </v:shape>
                <v:rect id="Rectangle 958" o:spid="_x0000_s1592" style="position:absolute;left:1979;top:794;width:2328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" filled="f" stroked="f">
                  <v:textbox inset="0,0,0,0">
                    <w:txbxContent>
                      <w:p w14:paraId="686195B5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color w:val="009688"/>
                            <w:w w:val="122"/>
                          </w:rPr>
                          <w:t>À</w:t>
                        </w:r>
                        <w:r>
                          <w:rPr>
                            <w:rFonts w:eastAsia="Calibri" w:cs="Calibri"/>
                            <w:color w:val="009688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color w:val="009688"/>
                            <w:w w:val="122"/>
                          </w:rPr>
                          <w:t>retenir</w:t>
                        </w:r>
                        <w:r>
                          <w:rPr>
                            <w:rFonts w:eastAsia="Calibri" w:cs="Calibri"/>
                            <w:color w:val="009688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color w:val="009688"/>
                            <w:w w:val="122"/>
                          </w:rPr>
                          <w:t>–</w:t>
                        </w:r>
                        <w:r>
                          <w:rPr>
                            <w:rFonts w:eastAsia="Calibri" w:cs="Calibri"/>
                            <w:color w:val="009688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color w:val="009688"/>
                            <w:w w:val="122"/>
                          </w:rPr>
                          <w:t>Formules</w:t>
                        </w:r>
                        <w:r>
                          <w:rPr>
                            <w:rFonts w:eastAsia="Calibri" w:cs="Calibri"/>
                            <w:color w:val="009688"/>
                            <w:spacing w:val="34"/>
                            <w:w w:val="122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color w:val="009688"/>
                            <w:w w:val="122"/>
                          </w:rPr>
                          <w:t>clés</w:t>
                        </w:r>
                      </w:p>
                    </w:txbxContent>
                  </v:textbox>
                </v:rect>
                <v:rect id="Rectangle 959" o:spid="_x0000_s1593" style="position:absolute;left:1979;top:3370;width:32096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rDP5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/BnD+0w4AnL2AgAA//8DAFBLAQItABQABgAIAAAAIQDb4fbL7gAAAIUBAAATAAAAAAAAAAAA&#10;AAAAAAAAAABbQ29udGVudF9UeXBlc10ueG1sUEsBAi0AFAAGAAgAAAAhAFr0LFu/AAAAFQEAAAsA&#10;AAAAAAAAAAAAAAAAHwEAAF9yZWxzLy5yZWxzUEsBAi0AFAAGAAgAAAAhAHusM/nEAAAA3AAAAA8A&#10;AAAAAAAAAAAAAAAABwIAAGRycy9kb3ducmV2LnhtbFBLBQYAAAAAAwADALcAAAD4AgAAAAA=&#10;" filled="f" stroked="f">
                  <v:textbox inset="0,0,0,0">
                    <w:txbxContent>
                      <w:p w14:paraId="147CF107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3"/>
                          </w:rPr>
                          <w:t>Comportement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d’un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panneau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PV</w:t>
                        </w:r>
                        <w:r>
                          <w:rPr>
                            <w:rFonts w:eastAsia="Calibri" w:cs="Calibri"/>
                            <w:spacing w:val="34"/>
                            <w:w w:val="12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3"/>
                          </w:rPr>
                          <w:t>:</w:t>
                        </w:r>
                      </w:p>
                    </w:txbxContent>
                  </v:textbox>
                </v:rect>
                <v:rect id="Rectangle 960" o:spid="_x0000_s1594" style="position:absolute;left:4130;top:4741;width:183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+lDZ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" filled="f" stroked="f">
                  <v:textbox inset="0,0,0,0">
                    <w:txbxContent>
                      <w:p w14:paraId="1F784021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—</w:t>
                        </w:r>
                      </w:p>
                    </w:txbxContent>
                  </v:textbox>
                </v:rect>
                <v:rect id="Rectangle 961" o:spid="_x0000_s1595" style="position:absolute;left:6201;top:5085;width:81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" filled="f" stroked="f">
                  <v:textbox inset="0,0,0,0">
                    <w:txbxContent>
                      <w:p w14:paraId="4BE67572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I</w:t>
                        </w:r>
                      </w:p>
                    </w:txbxContent>
                  </v:textbox>
                </v:rect>
                <v:rect id="Rectangle 962" o:spid="_x0000_s1596" style="position:absolute;left:6810;top:5552;width:1281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" filled="f" stroked="f">
                  <v:textbox inset="0,0,0,0">
                    <w:txbxContent>
                      <w:p w14:paraId="6D75A2C6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sc</w:t>
                        </w:r>
                      </w:p>
                    </w:txbxContent>
                  </v:textbox>
                </v:rect>
                <v:rect id="Rectangle 963" o:spid="_x0000_s1597" style="position:absolute;left:8296;top:4741;width:1441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KM6uxQAAANwAAAAPAAAAZHJzL2Rvd25yZXYueG1sRI9Pi8Iw&#10;FMTvwn6H8Ba8aaqC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DUKM6uxQAAANwAAAAP&#10;AAAAAAAAAAAAAAAAAAcCAABkcnMvZG93bnJldi54bWxQSwUGAAAAAAMAAwC3AAAA+QIAAAAA&#10;" filled="f" stroked="f">
                  <v:textbox inset="0,0,0,0">
                    <w:txbxContent>
                      <w:p w14:paraId="766CBF8B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6"/>
                          </w:rPr>
                          <w:t>proportionnel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à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G</w:t>
                        </w:r>
                      </w:p>
                    </w:txbxContent>
                  </v:textbox>
                </v:rect>
                <v:rect id="Rectangle 964" o:spid="_x0000_s1598" style="position:absolute;left:20972;top:4741;width:916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wVbaxQAAANwAAAAPAAAAZHJzL2Rvd25yZXYueG1sRI9Pi8Iw&#10;FMTvwn6H8Ba8aaqI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BbwVbaxQAAANwAAAAP&#10;AAAAAAAAAAAAAAAAAAcCAABkcnMvZG93bnJldi54bWxQSwUGAAAAAAMAAwC3AAAA+QIAAAAA&#10;" filled="f" stroked="f">
                  <v:textbox inset="0,0,0,0">
                    <w:txbxContent>
                      <w:p w14:paraId="3E4962A3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99"/>
                          </w:rPr>
                          <w:t>•</w:t>
                        </w:r>
                      </w:p>
                    </w:txbxContent>
                  </v:textbox>
                </v:rect>
                <v:rect id="Rectangle 965" o:spid="_x0000_s1599" style="position:absolute;left:23038;top:5085;width:1258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" filled="f" stroked="f">
                  <v:textbox inset="0,0,0,0">
                    <w:txbxContent>
                      <w:p w14:paraId="3488B756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U</w:t>
                        </w:r>
                      </w:p>
                    </w:txbxContent>
                  </v:textbox>
                </v:rect>
                <v:rect id="Rectangle 966" o:spid="_x0000_s1600" style="position:absolute;left:23984;top:5552;width:1311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" filled="f" stroked="f">
                  <v:textbox inset="0,0,0,0">
                    <w:txbxContent>
                      <w:p w14:paraId="79275A9F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oc</w:t>
                        </w:r>
                      </w:p>
                    </w:txbxContent>
                  </v:textbox>
                </v:rect>
                <v:rect id="Rectangle 967" o:spid="_x0000_s1601" style="position:absolute;left:25493;top:4741;width:24475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E8it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" filled="f" stroked="f">
                  <v:textbox inset="0,0,0,0">
                    <w:txbxContent>
                      <w:p w14:paraId="4219A808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7"/>
                          </w:rPr>
                          <w:t>peu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sensible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à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G,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diminue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si</w:t>
                        </w:r>
                        <w:r>
                          <w:rPr>
                            <w:spacing w:val="23"/>
                            <w:w w:val="107"/>
                          </w:rPr>
                          <w:t xml:space="preserve"> </w:t>
                        </w:r>
                        <w:r>
                          <w:rPr>
                            <w:w w:val="107"/>
                          </w:rPr>
                          <w:t>T</w:t>
                        </w:r>
                      </w:p>
                    </w:txbxContent>
                  </v:textbox>
                </v:rect>
                <v:rect id="Rectangle 968" o:spid="_x0000_s1602" style="position:absolute;left:43895;top:5007;width:922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" filled="f" stroked="f">
                  <v:textbox inset="0,0,0,0">
                    <w:txbxContent>
                      <w:p w14:paraId="311F58C1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↑</w:t>
                        </w:r>
                      </w:p>
                    </w:txbxContent>
                  </v:textbox>
                </v:rect>
                <v:rect id="Rectangle 969" o:spid="_x0000_s1603" style="position:absolute;left:4130;top:6462;width:1833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wPlE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" filled="f" stroked="f">
                  <v:textbox inset="0,0,0,0">
                    <w:txbxContent>
                      <w:p w14:paraId="081F231D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—</w:t>
                        </w:r>
                      </w:p>
                    </w:txbxContent>
                  </v:textbox>
                </v:rect>
                <v:rect id="Rectangle 970" o:spid="_x0000_s1604" style="position:absolute;left:6201;top:6806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I8YE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b54Uw4AnLxBgAA//8DAFBLAQItABQABgAIAAAAIQDb4fbL7gAAAIUBAAATAAAAAAAAAAAAAAAA&#10;AAAAAABbQ29udGVudF9UeXBlc10ueG1sUEsBAi0AFAAGAAgAAAAhAFr0LFu/AAAAFQEAAAsAAAAA&#10;AAAAAAAAAAAAHwEAAF9yZWxzLy5yZWxzUEsBAi0AFAAGAAgAAAAhAKEjxgTBAAAA3AAAAA8AAAAA&#10;AAAAAAAAAAAABwIAAGRycy9kb3ducmV2LnhtbFBLBQYAAAAAAwADALcAAAD1AgAAAAA=&#10;" filled="f" stroked="f">
                  <v:textbox inset="0,0,0,0">
                    <w:txbxContent>
                      <w:p w14:paraId="70E5EC0E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971" o:spid="_x0000_s1605" style="position:absolute;left:7090;top:7273;width:2662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" filled="f" stroked="f">
                  <v:textbox inset="0,0,0,0">
                    <w:txbxContent>
                      <w:p w14:paraId="224EE930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sz w:val="16"/>
                          </w:rPr>
                          <w:t>max</w:t>
                        </w:r>
                      </w:p>
                    </w:txbxContent>
                  </v:textbox>
                </v:rect>
                <v:rect id="Rectangle 972" o:spid="_x0000_s1606" style="position:absolute;left:9614;top:6462;width:13958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" filled="f" stroked="f">
                  <v:textbox inset="0,0,0,0">
                    <w:txbxContent>
                      <w:p w14:paraId="706C2E75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6"/>
                          </w:rPr>
                          <w:t>diminue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quand</w:t>
                        </w:r>
                        <w:r>
                          <w:rPr>
                            <w:spacing w:val="23"/>
                            <w:w w:val="106"/>
                          </w:rPr>
                          <w:t xml:space="preserve"> </w:t>
                        </w:r>
                        <w:r>
                          <w:rPr>
                            <w:w w:val="106"/>
                          </w:rPr>
                          <w:t>G</w:t>
                        </w:r>
                      </w:p>
                    </w:txbxContent>
                  </v:textbox>
                </v:rect>
                <v:rect id="Rectangle 973" o:spid="_x0000_s1607" style="position:absolute;left:20109;top:6728;width:921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8VhzxQAAANwAAAAPAAAAZHJzL2Rvd25yZXYueG1sRI9Pa8JA&#10;FMTvhX6H5RW81Y0V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BR8VhzxQAAANwAAAAP&#10;AAAAAAAAAAAAAAAAAAcCAABkcnMvZG93bnJldi54bWxQSwUGAAAAAAMAAwC3AAAA+QIAAAAA&#10;" filled="f" stroked="f">
                  <v:textbox inset="0,0,0,0">
                    <w:txbxContent>
                      <w:p w14:paraId="7291D4B5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↓</w:t>
                        </w:r>
                      </w:p>
                    </w:txbxContent>
                  </v:textbox>
                </v:rect>
                <v:rect id="Rectangle 974" o:spid="_x0000_s1608" style="position:absolute;left:21261;top:6462;width:3867;height:232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GMAHxQAAANwAAAAPAAAAZHJzL2Rvd25yZXYueG1sRI9Pa8JA&#10;FMTvhX6H5RW81Y1Fqo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DeGMAHxQAAANwAAAAP&#10;AAAAAAAAAAAAAAAAAAcCAABkcnMvZG93bnJldi54bWxQSwUGAAAAAAMAAwC3AAAA+QIAAAAA&#10;" filled="f" stroked="f">
                  <v:textbox inset="0,0,0,0">
                    <w:txbxContent>
                      <w:p w14:paraId="35D87CEF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15"/>
                          </w:rPr>
                          <w:t>ou</w:t>
                        </w:r>
                        <w:r>
                          <w:rPr>
                            <w:spacing w:val="23"/>
                            <w:w w:val="115"/>
                          </w:rPr>
                          <w:t xml:space="preserve"> </w:t>
                        </w:r>
                        <w:r>
                          <w:rPr>
                            <w:w w:val="115"/>
                          </w:rPr>
                          <w:t>T</w:t>
                        </w:r>
                      </w:p>
                    </w:txbxContent>
                  </v:textbox>
                </v:rect>
                <v:rect id="Rectangle 975" o:spid="_x0000_s1609" style="position:absolute;left:24169;top:6728;width:921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" filled="f" stroked="f">
                  <v:textbox inset="0,0,0,0">
                    <w:txbxContent>
                      <w:p w14:paraId="51BB1EC5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↑</w:t>
                        </w:r>
                      </w:p>
                    </w:txbxContent>
                  </v:textbox>
                </v:rect>
                <v:rect id="Rectangle 976" o:spid="_x0000_s1610" style="position:absolute;left:1979;top:9972;width:29184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" filled="f" stroked="f">
                  <v:textbox inset="0,0,0,0">
                    <w:txbxContent>
                      <w:p w14:paraId="7504EB76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18"/>
                          </w:rPr>
                          <w:t>Formules</w:t>
                        </w:r>
                        <w:r>
                          <w:rPr>
                            <w:rFonts w:eastAsia="Calibri" w:cs="Calibri"/>
                            <w:spacing w:val="34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8"/>
                          </w:rPr>
                          <w:t>de</w:t>
                        </w:r>
                        <w:r>
                          <w:rPr>
                            <w:rFonts w:eastAsia="Calibri" w:cs="Calibri"/>
                            <w:spacing w:val="34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8"/>
                          </w:rPr>
                          <w:t>dimensionnement</w:t>
                        </w:r>
                        <w:r>
                          <w:rPr>
                            <w:rFonts w:eastAsia="Calibri" w:cs="Calibri"/>
                            <w:spacing w:val="34"/>
                            <w:w w:val="118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18"/>
                          </w:rPr>
                          <w:t>:</w:t>
                        </w:r>
                      </w:p>
                    </w:txbxContent>
                  </v:textbox>
                </v:rect>
                <v:rect id="Rectangle 977" o:spid="_x0000_s1611" style="position:absolute;left:15700;top:13124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" filled="f" stroked="f">
                  <v:textbox inset="0,0,0,0">
                    <w:txbxContent>
                      <w:p w14:paraId="5945C8F9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978" o:spid="_x0000_s1612" style="position:absolute;left:16723;top:13590;width:578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" filled="f" stroked="f">
                  <v:textbox inset="0,0,0,0">
                    <w:txbxContent>
                      <w:p w14:paraId="45D0FED2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979" o:spid="_x0000_s1613" style="position:absolute;left:17664;top:13124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GW+Z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+CuG95lwBOTsBQAA//8DAFBLAQItABQABgAIAAAAIQDb4fbL7gAAAIUBAAATAAAAAAAAAAAA&#10;AAAAAAAAAABbQ29udGVudF9UeXBlc10ueG1sUEsBAi0AFAAGAAgAAAAhAFr0LFu/AAAAFQEAAAsA&#10;AAAAAAAAAAAAAAAAHwEAAF9yZWxzLy5yZWxzUEsBAi0AFAAGAAgAAAAhADAZb5nEAAAA3AAAAA8A&#10;AAAAAAAAAAAAAAAABwIAAGRycy9kb3ducmV2LnhtbFBLBQYAAAAAAwADALcAAAD4AgAAAAA=&#10;" filled="f" stroked="f">
                  <v:textbox inset="0,0,0,0">
                    <w:txbxContent>
                      <w:p w14:paraId="2D1A59FB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980" o:spid="_x0000_s1614" style="position:absolute;left:19127;top:13124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9rYj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nB/PxCMgl3cAAAD//wMAUEsBAi0AFAAGAAgAAAAhANvh9svuAAAAhQEAABMAAAAAAAAAAAAA&#10;AAAAAAAAAFtDb250ZW50X1R5cGVzXS54bWxQSwECLQAUAAYACAAAACEAWvQsW78AAAAVAQAACwAA&#10;AAAAAAAAAAAAAAAfAQAAX3JlbHMvLnJlbHNQSwECLQAUAAYACAAAACEAlPa2I8MAAADcAAAADwAA&#10;AAAAAAAAAAAAAAAHAgAAZHJzL2Rvd25yZXYueG1sUEsFBgAAAAADAAMAtwAAAPcCAAAAAA==&#10;" filled="f" stroked="f">
                  <v:textbox inset="0,0,0,0">
                    <w:txbxContent>
                      <w:p w14:paraId="3C1BEEC0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981" o:spid="_x0000_s1615" style="position:absolute;left:20517;top:13046;width:1433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" filled="f" stroked="f">
                  <v:textbox inset="0,0,0,0">
                    <w:txbxContent>
                      <w:p w14:paraId="0B68BD8C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1245" o:spid="_x0000_s1616" style="position:absolute;left:21902;top:13124;width:66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" filled="f" stroked="f">
                  <v:textbox inset="0,0,0,0">
                    <w:txbxContent>
                      <w:p w14:paraId="405CE205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t</w:t>
                        </w:r>
                      </w:p>
                    </w:txbxContent>
                  </v:textbox>
                </v:rect>
                <v:rect id="Rectangle 1246" o:spid="_x0000_s1617" style="position:absolute;left:25616;top:13124;width:118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" filled="f" stroked="f">
                  <v:textbox inset="0,0,0,0">
                    <w:txbxContent>
                      <w:p w14:paraId="2DBC43E5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P</w:t>
                        </w:r>
                      </w:p>
                    </w:txbxContent>
                  </v:textbox>
                </v:rect>
                <v:rect id="Rectangle 983" o:spid="_x0000_s1618" style="position:absolute;left:26506;top:13590;width:620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ChUxQAAANwAAAAPAAAAZHJzL2Rvd25yZXYueG1sRI9Pa8JA&#10;FMTvgt9heYI33ahQ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BkJChUxQAAANwAAAAP&#10;AAAAAAAAAAAAAAAAAAcCAABkcnMvZG93bnJldi54bWxQSwUGAAAAAAMAAwC3AAAA+QIAAAAA&#10;" filled="f" stroked="f">
                  <v:textbox inset="0,0,0,0">
                    <w:txbxContent>
                      <w:p w14:paraId="5BE360B8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c</w:t>
                        </w:r>
                      </w:p>
                    </w:txbxContent>
                  </v:textbox>
                </v:rect>
                <v:rect id="Rectangle 984" o:spid="_x0000_s1619" style="position:absolute;left:27420;top:13124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zbAgxQAAANwAAAAPAAAAZHJzL2Rvd25yZXYueG1sRI9Pa8JA&#10;FMTvgt9heYI33ShS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DrzbAgxQAAANwAAAAP&#10;AAAAAAAAAAAAAAAAAAcCAABkcnMvZG93bnJldi54bWxQSwUGAAAAAAMAAwC3AAAA+QIAAAAA&#10;" filled="f" stroked="f">
                  <v:textbox inset="0,0,0,0">
                    <w:txbxContent>
                      <w:p w14:paraId="1E44503A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985" o:spid="_x0000_s1620" style="position:absolute;left:30703;top:12179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" filled="f" stroked="f">
                  <v:textbox inset="0,0,0,0">
                    <w:txbxContent>
                      <w:p w14:paraId="066E371D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986" o:spid="_x0000_s1621" style="position:absolute;left:31725;top:12645;width:579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" filled="f" stroked="f">
                  <v:textbox inset="0,0,0,0">
                    <w:txbxContent>
                      <w:p w14:paraId="6DD9FC5C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shape id="Shape 987" o:spid="_x0000_s1622" style="position:absolute;left:29034;top:13739;width:4916;height:0;visibility:visible;mso-wrap-style:square;v-text-anchor:top" coordsize="491579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" path="m,l491579,e" filled="f" strokeweight=".15381mm">
                  <v:stroke miterlimit="83231f" joinstyle="miter"/>
                  <v:path arrowok="t" textboxrect="0,0,491579,0"/>
                </v:shape>
                <v:rect id="Rectangle 988" o:spid="_x0000_s1623" style="position:absolute;left:29034;top:14074;width:92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" filled="f" stroked="f">
                  <v:textbox inset="0,0,0,0">
                    <w:txbxContent>
                      <w:p w14:paraId="2030B527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0</w:t>
                        </w:r>
                      </w:p>
                    </w:txbxContent>
                  </v:textbox>
                </v:rect>
                <v:rect id="Rectangle 989" o:spid="_x0000_s1624" style="position:absolute;left:29727;top:14074;width:512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" filled="f" stroked="f">
                  <v:textbox inset="0,0,0,0">
                    <w:txbxContent>
                      <w:p w14:paraId="78A544A3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,</w:t>
                        </w:r>
                      </w:p>
                    </w:txbxContent>
                  </v:textbox>
                </v:rect>
                <v:rect id="Rectangle 990" o:spid="_x0000_s1625" style="position:absolute;left:30112;top:14074;width:92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yD+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" filled="f" stroked="f">
                  <v:textbox inset="0,0,0,0">
                    <w:txbxContent>
                      <w:p w14:paraId="7C13D77C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6</w:t>
                        </w:r>
                      </w:p>
                    </w:txbxContent>
                  </v:textbox>
                </v:rect>
                <v:rect id="Rectangle 991" o:spid="_x0000_s1626" style="position:absolute;left:31112;top:13996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" filled="f" stroked="f">
                  <v:textbox inset="0,0,0,0">
                    <w:txbxContent>
                      <w:p w14:paraId="1D3EF88E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992" o:spid="_x0000_s1627" style="position:absolute;left:32497;top:14074;width:1361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" filled="f" stroked="f">
                  <v:textbox inset="0,0,0,0">
                    <w:txbxContent>
                      <w:p w14:paraId="7F62A543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993" o:spid="_x0000_s1628" style="position:absolute;left:33521;top:14541;width:487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/b6JxAAAANwAAAAPAAAAZHJzL2Rvd25yZXYueG1sRI9Pi8Iw&#10;FMTvwn6H8ARvmurC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OH9vonEAAAA3AAAAA8A&#10;AAAAAAAAAAAAAAAABwIAAGRycy9kb3ducmV2LnhtbFBLBQYAAAAAAwADALcAAAD4AgAAAAA=&#10;" filled="f" stroked="f">
                  <v:textbox inset="0,0,0,0">
                    <w:txbxContent>
                      <w:p w14:paraId="517D3274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i</w:t>
                        </w:r>
                      </w:p>
                    </w:txbxContent>
                  </v:textbox>
                </v:rect>
                <v:rect id="Rectangle 994" o:spid="_x0000_s1629" style="position:absolute;left:37316;top:13124;width:1317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FCb9xAAAANwAAAAPAAAAZHJzL2Rvd25yZXYueG1sRI9Pi8Iw&#10;FMTvwn6H8ARvmirL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G4UJv3EAAAA3AAAAA8A&#10;AAAAAAAAAAAAAAAABwIAAGRycy9kb3ducmV2LnhtbFBLBQYAAAAAAwADALcAAAD4AgAAAAA=&#10;" filled="f" stroked="f">
                  <v:textbox inset="0,0,0,0">
                    <w:txbxContent>
                      <w:p w14:paraId="279C5193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C</w:t>
                        </w:r>
                      </w:p>
                    </w:txbxContent>
                  </v:textbox>
                </v:rect>
                <v:rect id="Rectangle 995" o:spid="_x0000_s1630" style="position:absolute;left:38790;top:13124;width:1433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" filled="f" stroked="f">
                  <v:textbox inset="0,0,0,0">
                    <w:txbxContent>
                      <w:p w14:paraId="12FE65BA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=</w:t>
                        </w:r>
                      </w:p>
                    </w:txbxContent>
                  </v:textbox>
                </v:rect>
                <v:rect id="Rectangle 996" o:spid="_x0000_s1631" style="position:absolute;left:40405;top:12179;width:148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" filled="f" stroked="f">
                  <v:textbox inset="0,0,0,0">
                    <w:txbxContent>
                      <w:p w14:paraId="151FE432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N</w:t>
                        </w:r>
                      </w:p>
                    </w:txbxContent>
                  </v:textbox>
                </v:rect>
                <v:rect id="Rectangle 997" o:spid="_x0000_s1632" style="position:absolute;left:41518;top:12645;width:578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" filled="f" stroked="f">
                  <v:textbox inset="0,0,0,0">
                    <w:txbxContent>
                      <w:p w14:paraId="30F67588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rect id="Rectangle 998" o:spid="_x0000_s1633" style="position:absolute;left:42382;top:12101;width:1434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" filled="f" stroked="f">
                  <v:textbox inset="0,0,0,0">
                    <w:txbxContent>
                      <w:p w14:paraId="14B6BB1B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999" o:spid="_x0000_s1634" style="position:absolute;left:43768;top:12179;width:1360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" filled="f" stroked="f">
                  <v:textbox inset="0,0,0,0">
                    <w:txbxContent>
                      <w:p w14:paraId="1F6A9D09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E</w:t>
                        </w:r>
                      </w:p>
                    </w:txbxContent>
                  </v:textbox>
                </v:rect>
                <v:rect id="Rectangle 1000" o:spid="_x0000_s1635" style="position:absolute;left:44791;top:12645;width:578;height:119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q6qJ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PDLNzKCXv8DAAD//wMAUEsBAi0AFAAGAAgAAAAhANvh9svuAAAAhQEAABMAAAAAAAAA&#10;AAAAAAAAAAAAAFtDb250ZW50X1R5cGVzXS54bWxQSwECLQAUAAYACAAAACEAWvQsW78AAAAVAQAA&#10;CwAAAAAAAAAAAAAAAAAfAQAAX3JlbHMvLnJlbHNQSwECLQAUAAYACAAAACEAqauqicYAAADdAAAA&#10;DwAAAAAAAAAAAAAAAAAHAgAAZHJzL2Rvd25yZXYueG1sUEsFBgAAAAADAAMAtwAAAPoCAAAAAA==&#10;" filled="f" stroked="f">
                  <v:textbox inset="0,0,0,0">
                    <w:txbxContent>
                      <w:p w14:paraId="0B22759C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j</w:t>
                        </w:r>
                      </w:p>
                    </w:txbxContent>
                  </v:textbox>
                </v:rect>
                <v:shape id="Shape 1001" o:spid="_x0000_s1636" style="position:absolute;left:40405;top:13739;width:4942;height:0;visibility:visible;mso-wrap-style:square;v-text-anchor:top" coordsize="494233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" path="m,l494233,e" filled="f" strokeweight=".15381mm">
                  <v:stroke miterlimit="83231f" joinstyle="miter"/>
                  <v:path arrowok="t" textboxrect="0,0,494233,0"/>
                </v:shape>
                <v:rect id="Rectangle 1002" o:spid="_x0000_s1637" style="position:absolute;left:40595;top:14074;width:1526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" filled="f" stroked="f">
                  <v:textbox inset="0,0,0,0">
                    <w:txbxContent>
                      <w:p w14:paraId="4D9FCCF0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D</w:t>
                        </w:r>
                      </w:p>
                    </w:txbxContent>
                  </v:textbox>
                </v:rect>
                <v:rect id="Rectangle 1003" o:spid="_x0000_s1638" style="position:absolute;left:41743;top:14541;width:719;height:119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eTT+xAAAAN0AAAAPAAAAZHJzL2Rvd25yZXYueG1sRE9La8JA&#10;EL4L/Q/LFHrT3bZQ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Fl5NP7EAAAA3QAAAA8A&#10;AAAAAAAAAAAAAAAABwIAAGRycy9kb3ducmV2LnhtbFBLBQYAAAAAAwADALcAAAD4AgAAAAA=&#10;" filled="f" stroked="f">
                  <v:textbox inset="0,0,0,0">
                    <w:txbxContent>
                      <w:p w14:paraId="5D66DA3F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  <w:sz w:val="16"/>
                          </w:rPr>
                          <w:t>p</w:t>
                        </w:r>
                      </w:p>
                    </w:txbxContent>
                  </v:textbox>
                </v:rect>
                <v:rect id="Rectangle 1004" o:spid="_x0000_s1639" style="position:absolute;left:42655;top:13996;width:1433;height:17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kKyKxAAAAN0AAAAPAAAAZHJzL2Rvd25yZXYueG1sRE9La8JA&#10;EL4L/Q/LFHrT3ZZS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NaQrIrEAAAA3QAAAA8A&#10;AAAAAAAAAAAAAAAABwIAAGRycy9kb3ducmV2LnhtbFBLBQYAAAAAAwADALcAAAD4AgAAAAA=&#10;" filled="f" stroked="f">
                  <v:textbox inset="0,0,0,0">
                    <w:txbxContent>
                      <w:p w14:paraId="2B838228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×</w:t>
                        </w:r>
                      </w:p>
                    </w:txbxContent>
                  </v:textbox>
                </v:rect>
                <v:rect id="Rectangle 1005" o:spid="_x0000_s1640" style="position:absolute;left:44040;top:14074;width:1075;height:1636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" filled="f" stroked="f">
                  <v:textbox inset="0,0,0,0">
                    <w:txbxContent>
                      <w:p w14:paraId="7CA61386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  <w:i/>
                          </w:rPr>
                          <w:t>V</w:t>
                        </w:r>
                      </w:p>
                    </w:txbxContent>
                  </v:textbox>
                </v:rect>
                <v:rect id="Rectangle 1006" o:spid="_x0000_s1641" style="position:absolute;left:1979;top:18145;width:12509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" filled="f" stroked="f">
                  <v:textbox inset="0,0,0,0">
                    <w:txbxContent>
                      <w:p w14:paraId="074ED693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1"/>
                          </w:rPr>
                          <w:t>Composants</w:t>
                        </w:r>
                        <w:r>
                          <w:rPr>
                            <w:rFonts w:eastAsia="Calibri" w:cs="Calibri"/>
                            <w:spacing w:val="34"/>
                            <w:w w:val="121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21"/>
                          </w:rPr>
                          <w:t>:</w:t>
                        </w:r>
                      </w:p>
                    </w:txbxContent>
                  </v:textbox>
                </v:rect>
                <v:rect id="Rectangle 1007" o:spid="_x0000_s1642" style="position:absolute;left:4130;top:19517;width:183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" filled="f" stroked="f">
                  <v:textbox inset="0,0,0,0">
                    <w:txbxContent>
                      <w:p w14:paraId="3AFE2DE2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—</w:t>
                        </w:r>
                      </w:p>
                    </w:txbxContent>
                  </v:textbox>
                </v:rect>
                <v:rect id="Rectangle 1008" o:spid="_x0000_s1643" style="position:absolute;left:6201;top:19866;width:17215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" filled="f" stroked="f">
                  <v:textbox inset="0,0,0,0">
                    <w:txbxContent>
                      <w:p w14:paraId="74CA8E7B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33"/>
                          </w:rPr>
                          <w:t>Régulateur</w:t>
                        </w:r>
                        <w:r>
                          <w:rPr>
                            <w:rFonts w:eastAsia="Calibri" w:cs="Calibri"/>
                            <w:spacing w:val="34"/>
                            <w:w w:val="133"/>
                          </w:rPr>
                          <w:t xml:space="preserve"> </w:t>
                        </w:r>
                        <w:r>
                          <w:rPr>
                            <w:rFonts w:eastAsia="Calibri" w:cs="Calibri"/>
                            <w:w w:val="133"/>
                          </w:rPr>
                          <w:t>MPPT</w:t>
                        </w:r>
                      </w:p>
                    </w:txbxContent>
                  </v:textbox>
                </v:rect>
                <v:rect id="Rectangle 7845" o:spid="_x0000_s1644" style="position:absolute;left:20446;top:19517;width:4604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" filled="f" stroked="f">
                  <v:textbox inset="0,0,0,0">
                    <w:txbxContent>
                      <w:p w14:paraId="4DDEE075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3"/>
                          </w:rPr>
                          <w:t>protège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les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batteries,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optimise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le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point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de</w:t>
                        </w:r>
                        <w:r>
                          <w:rPr>
                            <w:spacing w:val="23"/>
                            <w:w w:val="103"/>
                          </w:rPr>
                          <w:t xml:space="preserve"> </w:t>
                        </w:r>
                        <w:r>
                          <w:rPr>
                            <w:w w:val="103"/>
                          </w:rPr>
                          <w:t>fonctionnement</w:t>
                        </w:r>
                      </w:p>
                    </w:txbxContent>
                  </v:textbox>
                </v:rect>
                <v:rect id="Rectangle 7843" o:spid="_x0000_s1645" style="position:absolute;left:19603;top:19517;width:50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" filled="f" stroked="f">
                  <v:textbox inset="0,0,0,0">
                    <w:txbxContent>
                      <w:p w14:paraId="4505330C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1010" o:spid="_x0000_s1646" style="position:absolute;left:4130;top:21238;width:1833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" filled="f" stroked="f">
                  <v:textbox inset="0,0,0,0">
                    <w:txbxContent>
                      <w:p w14:paraId="3344F27D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9"/>
                          </w:rPr>
                          <w:t>—</w:t>
                        </w:r>
                      </w:p>
                    </w:txbxContent>
                  </v:textbox>
                </v:rect>
                <v:rect id="Rectangle 1011" o:spid="_x0000_s1647" style="position:absolute;left:6201;top:21587;width:8668;height:162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" filled="f" stroked="f">
                  <v:textbox inset="0,0,0,0">
                    <w:txbxContent>
                      <w:p w14:paraId="5C48829C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eastAsia="Calibri" w:cs="Calibri"/>
                            <w:w w:val="124"/>
                          </w:rPr>
                          <w:t>Onduleur</w:t>
                        </w:r>
                      </w:p>
                    </w:txbxContent>
                  </v:textbox>
                </v:rect>
                <v:rect id="Rectangle 7847" o:spid="_x0000_s1648" style="position:absolute;left:14020;top:21238;width:1040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" filled="f" stroked="f">
                  <v:textbox inset="0,0,0,0">
                    <w:txbxContent>
                      <w:p w14:paraId="54490631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11"/>
                          </w:rPr>
                          <w:t>convertit</w:t>
                        </w:r>
                        <w:r>
                          <w:rPr>
                            <w:spacing w:val="23"/>
                            <w:w w:val="111"/>
                          </w:rPr>
                          <w:t xml:space="preserve"> </w:t>
                        </w:r>
                        <w:r>
                          <w:rPr>
                            <w:w w:val="111"/>
                          </w:rPr>
                          <w:t>DC</w:t>
                        </w:r>
                      </w:p>
                    </w:txbxContent>
                  </v:textbox>
                </v:rect>
                <v:rect id="Rectangle 7846" o:spid="_x0000_s1649" style="position:absolute;left:13177;top:21238;width:509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" filled="f" stroked="f">
                  <v:textbox inset="0,0,0,0">
                    <w:txbxContent>
                      <w:p w14:paraId="006B34EE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05"/>
                          </w:rPr>
                          <w:t>:</w:t>
                        </w:r>
                      </w:p>
                    </w:txbxContent>
                  </v:textbox>
                </v:rect>
                <v:rect id="Rectangle 1013" o:spid="_x0000_s1650" style="position:absolute;left:22306;top:21504;width:1842;height:173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oKIjwgAAAN0AAAAPAAAAZHJzL2Rvd25yZXYueG1sRE9Li8Iw&#10;EL4L/ocwgjdNVRD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DcoKIjwgAAAN0AAAAPAAAA&#10;AAAAAAAAAAAAAAcCAABkcnMvZG93bnJldi54bWxQSwUGAAAAAAMAAwC3AAAA9gIAAAAA&#10;" filled="f" stroked="f">
                  <v:textbox inset="0,0,0,0">
                    <w:txbxContent>
                      <w:p w14:paraId="6C5785EE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rFonts w:ascii="Cambria" w:eastAsia="Cambria" w:hAnsi="Cambria" w:cs="Cambria"/>
                          </w:rPr>
                          <w:t>→</w:t>
                        </w:r>
                      </w:p>
                    </w:txbxContent>
                  </v:textbox>
                </v:rect>
                <v:rect id="Rectangle 1014" o:spid="_x0000_s1651" style="position:absolute;left:24150;top:21238;width:14758;height:23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" filled="f" stroked="f">
                  <v:textbox inset="0,0,0,0">
                    <w:txbxContent>
                      <w:p w14:paraId="1D8F8F44" w14:textId="77777777" w:rsidR="00DC4928" w:rsidRDefault="00DC4928" w:rsidP="00DC4928">
                        <w:pPr>
                          <w:spacing w:after="160" w:line="259" w:lineRule="auto"/>
                        </w:pPr>
                        <w:r>
                          <w:rPr>
                            <w:w w:val="114"/>
                          </w:rPr>
                          <w:t>AC</w:t>
                        </w:r>
                        <w:r>
                          <w:rPr>
                            <w:spacing w:val="2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230</w:t>
                        </w:r>
                        <w:r>
                          <w:rPr>
                            <w:spacing w:val="2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V</w:t>
                        </w:r>
                        <w:r>
                          <w:rPr>
                            <w:spacing w:val="2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/</w:t>
                        </w:r>
                        <w:r>
                          <w:rPr>
                            <w:spacing w:val="2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50</w:t>
                        </w:r>
                        <w:r>
                          <w:rPr>
                            <w:spacing w:val="23"/>
                            <w:w w:val="114"/>
                          </w:rPr>
                          <w:t xml:space="preserve"> </w:t>
                        </w:r>
                        <w:r>
                          <w:rPr>
                            <w:w w:val="114"/>
                          </w:rPr>
                          <w:t>Hz</w:t>
                        </w:r>
                      </w:p>
                    </w:txbxContent>
                  </v:textbox>
                </v:rect>
                <w10:anchorlock/>
              </v:group>
            </w:pict>
          </mc:Fallback>
        </mc:AlternateContent>
      </w:r>
    </w:p>
    <w:sectPr w:rsidR="00DC4928" w:rsidSect="00E822DF">
      <w:footerReference w:type="default" r:id="rId17"/>
      <w:pgSz w:w="11906" w:h="16838"/>
      <w:pgMar w:top="535" w:right="566" w:bottom="851" w:left="567" w:header="284" w:footer="59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53058B9" w14:textId="77777777" w:rsidR="00F55361" w:rsidRDefault="00F55361" w:rsidP="00010B3B">
      <w:pPr>
        <w:spacing w:line="240" w:lineRule="auto"/>
      </w:pPr>
      <w:r>
        <w:separator/>
      </w:r>
    </w:p>
  </w:endnote>
  <w:endnote w:type="continuationSeparator" w:id="0">
    <w:p w14:paraId="2AE9F8C4" w14:textId="77777777" w:rsidR="00F55361" w:rsidRDefault="00F55361" w:rsidP="00010B3B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mic Sans MS">
    <w:panose1 w:val="030F0702030302020204"/>
    <w:charset w:val="00"/>
    <w:family w:val="script"/>
    <w:pitch w:val="variable"/>
    <w:sig w:usb0="00000287" w:usb1="00000013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Open Sans">
    <w:altName w:val="DejaVu Sans Condensed"/>
    <w:charset w:val="00"/>
    <w:family w:val="swiss"/>
    <w:pitch w:val="variable"/>
    <w:sig w:usb0="E00002EF" w:usb1="4000205B" w:usb2="00000028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83C6D9" w14:textId="1797EA51" w:rsidR="004F1832" w:rsidRPr="004F1832" w:rsidRDefault="004F1832" w:rsidP="004F1832">
    <w:pPr>
      <w:pStyle w:val="Pieddepage"/>
      <w:pBdr>
        <w:top w:val="single" w:sz="4" w:space="1" w:color="auto"/>
      </w:pBdr>
      <w:tabs>
        <w:tab w:val="clear" w:pos="4536"/>
        <w:tab w:val="clear" w:pos="9072"/>
        <w:tab w:val="right" w:pos="10466"/>
      </w:tabs>
      <w:rPr>
        <w:sz w:val="20"/>
        <w:szCs w:val="20"/>
      </w:rPr>
    </w:pPr>
    <w:fldSimple w:instr=" FILENAME   \* MERGEFORMAT ">
      <w:r>
        <w:rPr>
          <w:noProof/>
          <w:sz w:val="20"/>
          <w:szCs w:val="20"/>
        </w:rPr>
        <w:t>Photovoltaique SU DR</w:t>
      </w:r>
    </w:fldSimple>
    <w:r w:rsidRPr="0084778B">
      <w:rPr>
        <w:sz w:val="20"/>
        <w:szCs w:val="20"/>
      </w:rPr>
      <w:tab/>
      <w:t>page n°</w:t>
    </w:r>
    <w:r w:rsidRPr="0084778B">
      <w:rPr>
        <w:sz w:val="20"/>
        <w:szCs w:val="20"/>
        <w:lang w:val="en-US"/>
      </w:rPr>
      <w:fldChar w:fldCharType="begin"/>
    </w:r>
    <w:r w:rsidRPr="0084778B">
      <w:rPr>
        <w:sz w:val="20"/>
        <w:szCs w:val="20"/>
      </w:rPr>
      <w:instrText>PAGE</w:instrText>
    </w:r>
    <w:r w:rsidRPr="0084778B">
      <w:rPr>
        <w:sz w:val="20"/>
        <w:szCs w:val="20"/>
        <w:lang w:val="en-US"/>
      </w:rPr>
      <w:fldChar w:fldCharType="separate"/>
    </w:r>
    <w:r>
      <w:rPr>
        <w:sz w:val="20"/>
        <w:szCs w:val="20"/>
        <w:lang w:val="en-US"/>
      </w:rPr>
      <w:t>1</w:t>
    </w:r>
    <w:r w:rsidRPr="0084778B">
      <w:rPr>
        <w:sz w:val="20"/>
        <w:szCs w:val="20"/>
        <w:lang w:val="en-US"/>
      </w:rPr>
      <w:fldChar w:fldCharType="end"/>
    </w:r>
    <w:r w:rsidRPr="0084778B">
      <w:rPr>
        <w:sz w:val="20"/>
        <w:szCs w:val="20"/>
      </w:rPr>
      <w:t xml:space="preserve"> / </w:t>
    </w:r>
    <w:r>
      <w:rPr>
        <w:sz w:val="20"/>
        <w:szCs w:val="20"/>
        <w:lang w:val="en-US"/>
      </w:rPr>
      <w:t>7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07658D9" w14:textId="77777777" w:rsidR="00F55361" w:rsidRDefault="00F55361" w:rsidP="00010B3B">
      <w:pPr>
        <w:spacing w:line="240" w:lineRule="auto"/>
      </w:pPr>
      <w:r>
        <w:separator/>
      </w:r>
    </w:p>
  </w:footnote>
  <w:footnote w:type="continuationSeparator" w:id="0">
    <w:p w14:paraId="0E754866" w14:textId="77777777" w:rsidR="00F55361" w:rsidRDefault="00F55361" w:rsidP="00010B3B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1F32"/>
    <w:multiLevelType w:val="multilevel"/>
    <w:tmpl w:val="F14A2F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F80DA6"/>
    <w:multiLevelType w:val="hybridMultilevel"/>
    <w:tmpl w:val="74EA8EFC"/>
    <w:lvl w:ilvl="0" w:tplc="F0C20158">
      <w:start w:val="1"/>
      <w:numFmt w:val="decimal"/>
      <w:lvlText w:val="%1."/>
      <w:lvlJc w:val="left"/>
      <w:pPr>
        <w:ind w:left="6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F60A659A">
      <w:start w:val="1"/>
      <w:numFmt w:val="lowerLetter"/>
      <w:lvlText w:val="%2"/>
      <w:lvlJc w:val="left"/>
      <w:pPr>
        <w:ind w:left="14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64BC127E">
      <w:start w:val="1"/>
      <w:numFmt w:val="lowerRoman"/>
      <w:lvlText w:val="%3"/>
      <w:lvlJc w:val="left"/>
      <w:pPr>
        <w:ind w:left="21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DD70B082">
      <w:start w:val="1"/>
      <w:numFmt w:val="decimal"/>
      <w:lvlText w:val="%4"/>
      <w:lvlJc w:val="left"/>
      <w:pPr>
        <w:ind w:left="29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15D8658E">
      <w:start w:val="1"/>
      <w:numFmt w:val="lowerLetter"/>
      <w:lvlText w:val="%5"/>
      <w:lvlJc w:val="left"/>
      <w:pPr>
        <w:ind w:left="362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7E68FBD6">
      <w:start w:val="1"/>
      <w:numFmt w:val="lowerRoman"/>
      <w:lvlText w:val="%6"/>
      <w:lvlJc w:val="left"/>
      <w:pPr>
        <w:ind w:left="434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0A607240">
      <w:start w:val="1"/>
      <w:numFmt w:val="decimal"/>
      <w:lvlText w:val="%7"/>
      <w:lvlJc w:val="left"/>
      <w:pPr>
        <w:ind w:left="506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916C6C12">
      <w:start w:val="1"/>
      <w:numFmt w:val="lowerLetter"/>
      <w:lvlText w:val="%8"/>
      <w:lvlJc w:val="left"/>
      <w:pPr>
        <w:ind w:left="578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822A2CA6">
      <w:start w:val="1"/>
      <w:numFmt w:val="lowerRoman"/>
      <w:lvlText w:val="%9"/>
      <w:lvlJc w:val="left"/>
      <w:pPr>
        <w:ind w:left="6507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053A262F"/>
    <w:multiLevelType w:val="hybridMultilevel"/>
    <w:tmpl w:val="35AC7B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5605E1A"/>
    <w:multiLevelType w:val="hybridMultilevel"/>
    <w:tmpl w:val="2CECD4A4"/>
    <w:lvl w:ilvl="0" w:tplc="1D7EF562">
      <w:start w:val="1"/>
      <w:numFmt w:val="bullet"/>
      <w:pStyle w:val="decal1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BBB37AF"/>
    <w:multiLevelType w:val="hybridMultilevel"/>
    <w:tmpl w:val="CE7AA5E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CAE17B1"/>
    <w:multiLevelType w:val="multilevel"/>
    <w:tmpl w:val="1C8ED684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04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648" w:hanging="108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932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76" w:hanging="144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20" w:hanging="180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50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148" w:hanging="216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792" w:hanging="2520"/>
      </w:pPr>
      <w:rPr>
        <w:rFonts w:hint="default"/>
      </w:rPr>
    </w:lvl>
  </w:abstractNum>
  <w:abstractNum w:abstractNumId="6" w15:restartNumberingAfterBreak="0">
    <w:nsid w:val="0E190C09"/>
    <w:multiLevelType w:val="hybridMultilevel"/>
    <w:tmpl w:val="95A8EB96"/>
    <w:lvl w:ilvl="0" w:tplc="6DA0239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F456EFD"/>
    <w:multiLevelType w:val="multilevel"/>
    <w:tmpl w:val="612C7020"/>
    <w:lvl w:ilvl="0">
      <w:start w:val="1"/>
      <w:numFmt w:val="decimal"/>
      <w:pStyle w:val="Titre1"/>
      <w:lvlText w:val="%1"/>
      <w:lvlJc w:val="left"/>
      <w:pPr>
        <w:ind w:left="432" w:hanging="432"/>
      </w:pPr>
    </w:lvl>
    <w:lvl w:ilvl="1">
      <w:start w:val="1"/>
      <w:numFmt w:val="decimal"/>
      <w:pStyle w:val="Titre2"/>
      <w:lvlText w:val="%1.%2"/>
      <w:lvlJc w:val="left"/>
      <w:pPr>
        <w:ind w:left="576" w:hanging="576"/>
      </w:pPr>
    </w:lvl>
    <w:lvl w:ilvl="2">
      <w:start w:val="1"/>
      <w:numFmt w:val="decimal"/>
      <w:pStyle w:val="Titre3"/>
      <w:lvlText w:val="%1.%2.%3"/>
      <w:lvlJc w:val="left"/>
      <w:pPr>
        <w:ind w:left="720" w:hanging="720"/>
      </w:pPr>
    </w:lvl>
    <w:lvl w:ilvl="3">
      <w:start w:val="1"/>
      <w:numFmt w:val="decimal"/>
      <w:pStyle w:val="Titre4"/>
      <w:lvlText w:val="%1.%2.%3.%4"/>
      <w:lvlJc w:val="left"/>
      <w:pPr>
        <w:ind w:left="864" w:hanging="864"/>
      </w:pPr>
    </w:lvl>
    <w:lvl w:ilvl="4">
      <w:start w:val="1"/>
      <w:numFmt w:val="decimal"/>
      <w:pStyle w:val="Titre5"/>
      <w:lvlText w:val="%1.%2.%3.%4.%5"/>
      <w:lvlJc w:val="left"/>
      <w:pPr>
        <w:ind w:left="1008" w:hanging="1008"/>
      </w:pPr>
    </w:lvl>
    <w:lvl w:ilvl="5">
      <w:start w:val="1"/>
      <w:numFmt w:val="decimal"/>
      <w:pStyle w:val="Titre6"/>
      <w:lvlText w:val="%1.%2.%3.%4.%5.%6"/>
      <w:lvlJc w:val="left"/>
      <w:pPr>
        <w:ind w:left="1152" w:hanging="1152"/>
      </w:pPr>
    </w:lvl>
    <w:lvl w:ilvl="6">
      <w:start w:val="1"/>
      <w:numFmt w:val="decimal"/>
      <w:pStyle w:val="Titre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Titre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Titre9"/>
      <w:lvlText w:val="%1.%2.%3.%4.%5.%6.%7.%8.%9"/>
      <w:lvlJc w:val="left"/>
      <w:pPr>
        <w:ind w:left="1584" w:hanging="1584"/>
      </w:pPr>
    </w:lvl>
  </w:abstractNum>
  <w:abstractNum w:abstractNumId="8" w15:restartNumberingAfterBreak="0">
    <w:nsid w:val="11870DED"/>
    <w:multiLevelType w:val="hybridMultilevel"/>
    <w:tmpl w:val="BEAC643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136E043F"/>
    <w:multiLevelType w:val="hybridMultilevel"/>
    <w:tmpl w:val="9E886C18"/>
    <w:lvl w:ilvl="0" w:tplc="6F36F83A">
      <w:start w:val="2"/>
      <w:numFmt w:val="decimal"/>
      <w:pStyle w:val="2-Titre2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9C962F8"/>
    <w:multiLevelType w:val="hybridMultilevel"/>
    <w:tmpl w:val="2884BFD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1BA37863"/>
    <w:multiLevelType w:val="hybridMultilevel"/>
    <w:tmpl w:val="CFFA605E"/>
    <w:lvl w:ilvl="0" w:tplc="11984836">
      <w:start w:val="5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1E2B1EB5"/>
    <w:multiLevelType w:val="hybridMultilevel"/>
    <w:tmpl w:val="7B8651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1E94460C"/>
    <w:multiLevelType w:val="multilevel"/>
    <w:tmpl w:val="0C383406"/>
    <w:lvl w:ilvl="0">
      <w:start w:val="3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14" w15:restartNumberingAfterBreak="0">
    <w:nsid w:val="211724C7"/>
    <w:multiLevelType w:val="hybridMultilevel"/>
    <w:tmpl w:val="A34ABBA6"/>
    <w:lvl w:ilvl="0" w:tplc="9BEE6C50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13E0404"/>
    <w:multiLevelType w:val="hybridMultilevel"/>
    <w:tmpl w:val="1DEC42DA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273615E"/>
    <w:multiLevelType w:val="hybridMultilevel"/>
    <w:tmpl w:val="A7A846DA"/>
    <w:lvl w:ilvl="0" w:tplc="84CCF56A">
      <w:start w:val="2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44940ED"/>
    <w:multiLevelType w:val="hybridMultilevel"/>
    <w:tmpl w:val="DF600BAA"/>
    <w:lvl w:ilvl="0" w:tplc="6FF46A5C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2F2E219D"/>
    <w:multiLevelType w:val="hybridMultilevel"/>
    <w:tmpl w:val="828CD2B6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2F4F2344"/>
    <w:multiLevelType w:val="hybridMultilevel"/>
    <w:tmpl w:val="2C702BA2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2FE220C5"/>
    <w:multiLevelType w:val="hybridMultilevel"/>
    <w:tmpl w:val="C47C52B2"/>
    <w:lvl w:ilvl="0" w:tplc="C65EACC8">
      <w:start w:val="1"/>
      <w:numFmt w:val="bullet"/>
      <w:pStyle w:val="Decal2"/>
      <w:lvlText w:val=""/>
      <w:lvlJc w:val="left"/>
      <w:pPr>
        <w:ind w:left="1434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2154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874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594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4314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5034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754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474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7194" w:hanging="360"/>
      </w:pPr>
      <w:rPr>
        <w:rFonts w:ascii="Wingdings" w:hAnsi="Wingdings" w:hint="default"/>
      </w:rPr>
    </w:lvl>
  </w:abstractNum>
  <w:abstractNum w:abstractNumId="21" w15:restartNumberingAfterBreak="0">
    <w:nsid w:val="348A4D05"/>
    <w:multiLevelType w:val="hybridMultilevel"/>
    <w:tmpl w:val="8A52F312"/>
    <w:lvl w:ilvl="0" w:tplc="72AA464E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  <w:sz w:val="22"/>
      </w:rPr>
    </w:lvl>
    <w:lvl w:ilvl="1" w:tplc="79647E9C">
      <w:start w:val="1"/>
      <w:numFmt w:val="lowerLetter"/>
      <w:lvlText w:val="%2."/>
      <w:lvlJc w:val="left"/>
      <w:pPr>
        <w:ind w:left="1440" w:hanging="360"/>
      </w:pPr>
      <w:rPr>
        <w:sz w:val="24"/>
      </w:rPr>
    </w:lvl>
    <w:lvl w:ilvl="2" w:tplc="040C001B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37154DD0"/>
    <w:multiLevelType w:val="hybridMultilevel"/>
    <w:tmpl w:val="0A5A8804"/>
    <w:lvl w:ilvl="0" w:tplc="A508C34E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372F5301"/>
    <w:multiLevelType w:val="hybridMultilevel"/>
    <w:tmpl w:val="84EA6ECC"/>
    <w:lvl w:ilvl="0" w:tplc="5E2AF7F2">
      <w:numFmt w:val="bullet"/>
      <w:lvlText w:val="-"/>
      <w:lvlJc w:val="left"/>
      <w:pPr>
        <w:ind w:left="720" w:hanging="360"/>
      </w:pPr>
      <w:rPr>
        <w:rFonts w:ascii="Comic Sans MS" w:eastAsia="Times New Roman" w:hAnsi="Comic Sans M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37615317"/>
    <w:multiLevelType w:val="hybridMultilevel"/>
    <w:tmpl w:val="005C42A0"/>
    <w:lvl w:ilvl="0" w:tplc="E27EA42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B23311"/>
    <w:multiLevelType w:val="hybridMultilevel"/>
    <w:tmpl w:val="0F4A0B00"/>
    <w:lvl w:ilvl="0" w:tplc="7BF2936C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  <w:i w:val="0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A3E0A5A"/>
    <w:multiLevelType w:val="hybridMultilevel"/>
    <w:tmpl w:val="B8588A5E"/>
    <w:lvl w:ilvl="0" w:tplc="769CC0CA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3B6011D6"/>
    <w:multiLevelType w:val="multilevel"/>
    <w:tmpl w:val="E55CB20A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8" w15:restartNumberingAfterBreak="0">
    <w:nsid w:val="3BF84FA3"/>
    <w:multiLevelType w:val="hybridMultilevel"/>
    <w:tmpl w:val="F0A6B3A2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43177A81"/>
    <w:multiLevelType w:val="hybridMultilevel"/>
    <w:tmpl w:val="E8908ED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6CA66E7"/>
    <w:multiLevelType w:val="hybridMultilevel"/>
    <w:tmpl w:val="D51E7FA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476D638F"/>
    <w:multiLevelType w:val="hybridMultilevel"/>
    <w:tmpl w:val="E7AAE490"/>
    <w:lvl w:ilvl="0" w:tplc="A65235D0">
      <w:start w:val="1"/>
      <w:numFmt w:val="decimal"/>
      <w:lvlText w:val="%1."/>
      <w:lvlJc w:val="left"/>
      <w:pPr>
        <w:ind w:left="720" w:hanging="360"/>
      </w:pPr>
      <w:rPr>
        <w:rFonts w:ascii="Comic Sans MS" w:hAnsi="Comic Sans MS" w:hint="default"/>
        <w:sz w:val="24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8523713"/>
    <w:multiLevelType w:val="hybridMultilevel"/>
    <w:tmpl w:val="74066472"/>
    <w:lvl w:ilvl="0" w:tplc="C2829076">
      <w:start w:val="1"/>
      <w:numFmt w:val="bullet"/>
      <w:pStyle w:val="Question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48B16C52"/>
    <w:multiLevelType w:val="hybridMultilevel"/>
    <w:tmpl w:val="F8FEEC40"/>
    <w:lvl w:ilvl="0" w:tplc="5A666868"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520F4F91"/>
    <w:multiLevelType w:val="hybridMultilevel"/>
    <w:tmpl w:val="5D5AD8EC"/>
    <w:lvl w:ilvl="0" w:tplc="8C40EB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52D27EF1"/>
    <w:multiLevelType w:val="hybridMultilevel"/>
    <w:tmpl w:val="B6B01ED6"/>
    <w:lvl w:ilvl="0" w:tplc="10AC002A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800" w:hanging="360"/>
      </w:pPr>
    </w:lvl>
    <w:lvl w:ilvl="2" w:tplc="040C001B" w:tentative="1">
      <w:start w:val="1"/>
      <w:numFmt w:val="lowerRoman"/>
      <w:lvlText w:val="%3."/>
      <w:lvlJc w:val="right"/>
      <w:pPr>
        <w:ind w:left="2520" w:hanging="180"/>
      </w:pPr>
    </w:lvl>
    <w:lvl w:ilvl="3" w:tplc="040C000F" w:tentative="1">
      <w:start w:val="1"/>
      <w:numFmt w:val="decimal"/>
      <w:lvlText w:val="%4."/>
      <w:lvlJc w:val="left"/>
      <w:pPr>
        <w:ind w:left="3240" w:hanging="360"/>
      </w:pPr>
    </w:lvl>
    <w:lvl w:ilvl="4" w:tplc="040C0019" w:tentative="1">
      <w:start w:val="1"/>
      <w:numFmt w:val="lowerLetter"/>
      <w:lvlText w:val="%5."/>
      <w:lvlJc w:val="left"/>
      <w:pPr>
        <w:ind w:left="3960" w:hanging="360"/>
      </w:pPr>
    </w:lvl>
    <w:lvl w:ilvl="5" w:tplc="040C001B" w:tentative="1">
      <w:start w:val="1"/>
      <w:numFmt w:val="lowerRoman"/>
      <w:lvlText w:val="%6."/>
      <w:lvlJc w:val="right"/>
      <w:pPr>
        <w:ind w:left="4680" w:hanging="180"/>
      </w:pPr>
    </w:lvl>
    <w:lvl w:ilvl="6" w:tplc="040C000F" w:tentative="1">
      <w:start w:val="1"/>
      <w:numFmt w:val="decimal"/>
      <w:lvlText w:val="%7."/>
      <w:lvlJc w:val="left"/>
      <w:pPr>
        <w:ind w:left="5400" w:hanging="360"/>
      </w:pPr>
    </w:lvl>
    <w:lvl w:ilvl="7" w:tplc="040C0019" w:tentative="1">
      <w:start w:val="1"/>
      <w:numFmt w:val="lowerLetter"/>
      <w:lvlText w:val="%8."/>
      <w:lvlJc w:val="left"/>
      <w:pPr>
        <w:ind w:left="6120" w:hanging="360"/>
      </w:pPr>
    </w:lvl>
    <w:lvl w:ilvl="8" w:tplc="040C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55D2145F"/>
    <w:multiLevelType w:val="hybridMultilevel"/>
    <w:tmpl w:val="3A9CBFEA"/>
    <w:lvl w:ilvl="0" w:tplc="8C66986A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57535088"/>
    <w:multiLevelType w:val="hybridMultilevel"/>
    <w:tmpl w:val="78E0CFD2"/>
    <w:lvl w:ilvl="0" w:tplc="59544CBE">
      <w:start w:val="7"/>
      <w:numFmt w:val="bullet"/>
      <w:lvlText w:val="-"/>
      <w:lvlJc w:val="left"/>
      <w:pPr>
        <w:ind w:left="108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8" w15:restartNumberingAfterBreak="0">
    <w:nsid w:val="5ABF0F1D"/>
    <w:multiLevelType w:val="multilevel"/>
    <w:tmpl w:val="040C0025"/>
    <w:lvl w:ilvl="0">
      <w:start w:val="1"/>
      <w:numFmt w:val="decimal"/>
      <w:lvlText w:val="%1"/>
      <w:lvlJc w:val="left"/>
      <w:pPr>
        <w:ind w:left="432" w:hanging="432"/>
      </w:pPr>
    </w:lvl>
    <w:lvl w:ilvl="1">
      <w:start w:val="1"/>
      <w:numFmt w:val="decimal"/>
      <w:lvlText w:val="%1.%2"/>
      <w:lvlJc w:val="left"/>
      <w:pPr>
        <w:ind w:left="576" w:hanging="576"/>
      </w:p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39" w15:restartNumberingAfterBreak="0">
    <w:nsid w:val="5DA01271"/>
    <w:multiLevelType w:val="hybridMultilevel"/>
    <w:tmpl w:val="8D9864C2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E3971C2"/>
    <w:multiLevelType w:val="hybridMultilevel"/>
    <w:tmpl w:val="C71E3C2C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603F2772"/>
    <w:multiLevelType w:val="hybridMultilevel"/>
    <w:tmpl w:val="17603788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62511A25"/>
    <w:multiLevelType w:val="hybridMultilevel"/>
    <w:tmpl w:val="0C4879D8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3156037"/>
    <w:multiLevelType w:val="hybridMultilevel"/>
    <w:tmpl w:val="D576BA34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632A019C"/>
    <w:multiLevelType w:val="hybridMultilevel"/>
    <w:tmpl w:val="5D5AD8EC"/>
    <w:lvl w:ilvl="0" w:tplc="8C40EB50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C0019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4FF65F3"/>
    <w:multiLevelType w:val="hybridMultilevel"/>
    <w:tmpl w:val="25EE6910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5B51731"/>
    <w:multiLevelType w:val="multilevel"/>
    <w:tmpl w:val="EC9838E8"/>
    <w:lvl w:ilvl="0">
      <w:start w:val="3"/>
      <w:numFmt w:val="decimal"/>
      <w:lvlText w:val="%1."/>
      <w:lvlJc w:val="left"/>
      <w:pPr>
        <w:ind w:left="360" w:hanging="360"/>
      </w:pPr>
      <w:rPr>
        <w:rFonts w:eastAsia="Calibri" w:hint="default"/>
      </w:rPr>
    </w:lvl>
    <w:lvl w:ilvl="1">
      <w:start w:val="2"/>
      <w:numFmt w:val="decimal"/>
      <w:lvlText w:val="%1.%2."/>
      <w:lvlJc w:val="left"/>
      <w:pPr>
        <w:ind w:left="720" w:hanging="720"/>
      </w:pPr>
      <w:rPr>
        <w:rFonts w:eastAsia="Calibri"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eastAsia="Calibri"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eastAsia="Calibri"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eastAsia="Calibri"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eastAsia="Calibri"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eastAsia="Calibri"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eastAsia="Calibri"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eastAsia="Calibri" w:hint="default"/>
      </w:rPr>
    </w:lvl>
  </w:abstractNum>
  <w:abstractNum w:abstractNumId="47" w15:restartNumberingAfterBreak="0">
    <w:nsid w:val="6783605A"/>
    <w:multiLevelType w:val="hybridMultilevel"/>
    <w:tmpl w:val="3A28749E"/>
    <w:lvl w:ilvl="0" w:tplc="A934A87C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6A3C426A"/>
    <w:multiLevelType w:val="multilevel"/>
    <w:tmpl w:val="4F723EE8"/>
    <w:lvl w:ilvl="0">
      <w:start w:val="2"/>
      <w:numFmt w:val="decimal"/>
      <w:lvlText w:val="%1."/>
      <w:lvlJc w:val="left"/>
      <w:pPr>
        <w:ind w:left="408" w:hanging="408"/>
      </w:pPr>
      <w:rPr>
        <w:rFonts w:hint="default"/>
        <w:b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  <w:b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  <w:b/>
      </w:rPr>
    </w:lvl>
    <w:lvl w:ilvl="4">
      <w:start w:val="1"/>
      <w:numFmt w:val="decimal"/>
      <w:lvlText w:val="%1.%2.%3.%4.%5."/>
      <w:lvlJc w:val="left"/>
      <w:pPr>
        <w:ind w:left="1440" w:hanging="1440"/>
      </w:pPr>
      <w:rPr>
        <w:rFonts w:hint="default"/>
        <w:b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  <w:b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  <w:b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  <w:b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  <w:b/>
      </w:rPr>
    </w:lvl>
  </w:abstractNum>
  <w:abstractNum w:abstractNumId="49" w15:restartNumberingAfterBreak="0">
    <w:nsid w:val="6A643CFF"/>
    <w:multiLevelType w:val="multilevel"/>
    <w:tmpl w:val="6DF0EABA"/>
    <w:lvl w:ilvl="0">
      <w:start w:val="1"/>
      <w:numFmt w:val="decimal"/>
      <w:lvlText w:val="%1."/>
      <w:lvlJc w:val="left"/>
      <w:pPr>
        <w:ind w:left="0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2"/>
      <w:numFmt w:val="decimal"/>
      <w:lvlText w:val="%1.%2"/>
      <w:lvlJc w:val="left"/>
      <w:pPr>
        <w:ind w:left="84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75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147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19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291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63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35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074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0" w15:restartNumberingAfterBreak="0">
    <w:nsid w:val="6A836A65"/>
    <w:multiLevelType w:val="hybridMultilevel"/>
    <w:tmpl w:val="EDD461A8"/>
    <w:lvl w:ilvl="0" w:tplc="4E7C405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1" w15:restartNumberingAfterBreak="0">
    <w:nsid w:val="6C845FA7"/>
    <w:multiLevelType w:val="hybridMultilevel"/>
    <w:tmpl w:val="65169A58"/>
    <w:lvl w:ilvl="0" w:tplc="F54C3008">
      <w:start w:val="1"/>
      <w:numFmt w:val="bullet"/>
      <w:lvlText w:val=""/>
      <w:lvlJc w:val="left"/>
      <w:pPr>
        <w:ind w:left="720" w:hanging="360"/>
      </w:pPr>
      <w:rPr>
        <w:rFonts w:ascii="Wingdings" w:eastAsia="Times New Roman" w:hAnsi="Wingdings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6E145771"/>
    <w:multiLevelType w:val="multilevel"/>
    <w:tmpl w:val="AC2A52AA"/>
    <w:lvl w:ilvl="0">
      <w:start w:val="1"/>
      <w:numFmt w:val="decimal"/>
      <w:lvlText w:val="%1."/>
      <w:lvlJc w:val="left"/>
      <w:pPr>
        <w:ind w:left="601"/>
      </w:pPr>
      <w:rPr>
        <w:rFonts w:ascii="Calibri" w:eastAsia="Calibri" w:hAnsi="Calibri" w:cs="Calibri"/>
        <w:b w:val="0"/>
        <w:i w:val="0"/>
        <w:strike w:val="0"/>
        <w:dstrike w:val="0"/>
        <w:color w:val="2196F3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"/>
      <w:lvlJc w:val="left"/>
      <w:pPr>
        <w:ind w:left="3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lowerRoman"/>
      <w:lvlText w:val="%3"/>
      <w:lvlJc w:val="left"/>
      <w:pPr>
        <w:ind w:left="14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4"/>
      <w:lvlJc w:val="left"/>
      <w:pPr>
        <w:ind w:left="21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85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57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429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501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739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3" w15:restartNumberingAfterBreak="0">
    <w:nsid w:val="7130107E"/>
    <w:multiLevelType w:val="hybridMultilevel"/>
    <w:tmpl w:val="409AB6FE"/>
    <w:lvl w:ilvl="0" w:tplc="040C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767C521C"/>
    <w:multiLevelType w:val="hybridMultilevel"/>
    <w:tmpl w:val="6F6E497C"/>
    <w:lvl w:ilvl="0" w:tplc="040C000F">
      <w:start w:val="1"/>
      <w:numFmt w:val="decimal"/>
      <w:lvlText w:val="%1."/>
      <w:lvlJc w:val="left"/>
      <w:pPr>
        <w:ind w:left="720" w:hanging="360"/>
      </w:p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C6E51DB"/>
    <w:multiLevelType w:val="hybridMultilevel"/>
    <w:tmpl w:val="F1D2D080"/>
    <w:lvl w:ilvl="0" w:tplc="040C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7CA05021"/>
    <w:multiLevelType w:val="hybridMultilevel"/>
    <w:tmpl w:val="34343D60"/>
    <w:lvl w:ilvl="0" w:tplc="972AD616">
      <w:start w:val="3"/>
      <w:numFmt w:val="bullet"/>
      <w:lvlText w:val="-"/>
      <w:lvlJc w:val="left"/>
      <w:pPr>
        <w:ind w:left="1080" w:hanging="360"/>
      </w:pPr>
      <w:rPr>
        <w:rFonts w:ascii="Calibri" w:eastAsia="Times New Roman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7" w15:restartNumberingAfterBreak="0">
    <w:nsid w:val="7EF42005"/>
    <w:multiLevelType w:val="hybridMultilevel"/>
    <w:tmpl w:val="5F8613D2"/>
    <w:lvl w:ilvl="0" w:tplc="D4625E84">
      <w:start w:val="1"/>
      <w:numFmt w:val="decimal"/>
      <w:lvlText w:val="3.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FA1235A"/>
    <w:multiLevelType w:val="hybridMultilevel"/>
    <w:tmpl w:val="6110F6A4"/>
    <w:lvl w:ilvl="0" w:tplc="7B7E05A2">
      <w:start w:val="3"/>
      <w:numFmt w:val="bullet"/>
      <w:lvlText w:val="-"/>
      <w:lvlJc w:val="left"/>
      <w:pPr>
        <w:ind w:left="720" w:hanging="360"/>
      </w:pPr>
      <w:rPr>
        <w:rFonts w:ascii="Calibri" w:eastAsia="Times New Roman" w:hAnsi="Calibri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08082339">
    <w:abstractNumId w:val="2"/>
  </w:num>
  <w:num w:numId="2" w16cid:durableId="30569523">
    <w:abstractNumId w:val="24"/>
  </w:num>
  <w:num w:numId="3" w16cid:durableId="1514999282">
    <w:abstractNumId w:val="4"/>
  </w:num>
  <w:num w:numId="4" w16cid:durableId="2018772493">
    <w:abstractNumId w:val="32"/>
  </w:num>
  <w:num w:numId="5" w16cid:durableId="1742214877">
    <w:abstractNumId w:val="55"/>
  </w:num>
  <w:num w:numId="6" w16cid:durableId="2090809612">
    <w:abstractNumId w:val="56"/>
  </w:num>
  <w:num w:numId="7" w16cid:durableId="1853563283">
    <w:abstractNumId w:val="10"/>
  </w:num>
  <w:num w:numId="8" w16cid:durableId="72121250">
    <w:abstractNumId w:val="12"/>
  </w:num>
  <w:num w:numId="9" w16cid:durableId="1505901004">
    <w:abstractNumId w:val="41"/>
  </w:num>
  <w:num w:numId="10" w16cid:durableId="1254896437">
    <w:abstractNumId w:val="30"/>
  </w:num>
  <w:num w:numId="11" w16cid:durableId="2097700122">
    <w:abstractNumId w:val="19"/>
  </w:num>
  <w:num w:numId="12" w16cid:durableId="117260201">
    <w:abstractNumId w:val="3"/>
  </w:num>
  <w:num w:numId="13" w16cid:durableId="1947690731">
    <w:abstractNumId w:val="18"/>
  </w:num>
  <w:num w:numId="14" w16cid:durableId="1580096794">
    <w:abstractNumId w:val="20"/>
  </w:num>
  <w:num w:numId="15" w16cid:durableId="1776561113">
    <w:abstractNumId w:val="26"/>
  </w:num>
  <w:num w:numId="16" w16cid:durableId="704134165">
    <w:abstractNumId w:val="58"/>
  </w:num>
  <w:num w:numId="17" w16cid:durableId="1489588115">
    <w:abstractNumId w:val="6"/>
  </w:num>
  <w:num w:numId="18" w16cid:durableId="844713002">
    <w:abstractNumId w:val="47"/>
  </w:num>
  <w:num w:numId="19" w16cid:durableId="1628047509">
    <w:abstractNumId w:val="17"/>
  </w:num>
  <w:num w:numId="20" w16cid:durableId="1248030626">
    <w:abstractNumId w:val="51"/>
  </w:num>
  <w:num w:numId="21" w16cid:durableId="673999295">
    <w:abstractNumId w:val="11"/>
  </w:num>
  <w:num w:numId="22" w16cid:durableId="1820149375">
    <w:abstractNumId w:val="33"/>
  </w:num>
  <w:num w:numId="23" w16cid:durableId="1726951042">
    <w:abstractNumId w:val="54"/>
  </w:num>
  <w:num w:numId="24" w16cid:durableId="770248755">
    <w:abstractNumId w:val="39"/>
  </w:num>
  <w:num w:numId="25" w16cid:durableId="1460682422">
    <w:abstractNumId w:val="50"/>
  </w:num>
  <w:num w:numId="26" w16cid:durableId="740635144">
    <w:abstractNumId w:val="35"/>
  </w:num>
  <w:num w:numId="27" w16cid:durableId="19672719">
    <w:abstractNumId w:val="28"/>
  </w:num>
  <w:num w:numId="28" w16cid:durableId="217859906">
    <w:abstractNumId w:val="25"/>
  </w:num>
  <w:num w:numId="29" w16cid:durableId="1031956584">
    <w:abstractNumId w:val="37"/>
  </w:num>
  <w:num w:numId="30" w16cid:durableId="1233005905">
    <w:abstractNumId w:val="15"/>
  </w:num>
  <w:num w:numId="31" w16cid:durableId="732968268">
    <w:abstractNumId w:val="45"/>
  </w:num>
  <w:num w:numId="32" w16cid:durableId="646710480">
    <w:abstractNumId w:val="29"/>
  </w:num>
  <w:num w:numId="33" w16cid:durableId="1864633360">
    <w:abstractNumId w:val="40"/>
  </w:num>
  <w:num w:numId="34" w16cid:durableId="1000743046">
    <w:abstractNumId w:val="5"/>
  </w:num>
  <w:num w:numId="35" w16cid:durableId="1159231117">
    <w:abstractNumId w:val="31"/>
  </w:num>
  <w:num w:numId="36" w16cid:durableId="1139037459">
    <w:abstractNumId w:val="48"/>
  </w:num>
  <w:num w:numId="37" w16cid:durableId="1993220395">
    <w:abstractNumId w:val="44"/>
  </w:num>
  <w:num w:numId="38" w16cid:durableId="317921322">
    <w:abstractNumId w:val="8"/>
  </w:num>
  <w:num w:numId="39" w16cid:durableId="335497536">
    <w:abstractNumId w:val="42"/>
  </w:num>
  <w:num w:numId="40" w16cid:durableId="1912083971">
    <w:abstractNumId w:val="53"/>
  </w:num>
  <w:num w:numId="41" w16cid:durableId="564610750">
    <w:abstractNumId w:val="23"/>
  </w:num>
  <w:num w:numId="42" w16cid:durableId="348213763">
    <w:abstractNumId w:val="34"/>
  </w:num>
  <w:num w:numId="43" w16cid:durableId="694770591">
    <w:abstractNumId w:val="21"/>
  </w:num>
  <w:num w:numId="44" w16cid:durableId="1389836112">
    <w:abstractNumId w:val="43"/>
  </w:num>
  <w:num w:numId="45" w16cid:durableId="773675402">
    <w:abstractNumId w:val="22"/>
  </w:num>
  <w:num w:numId="46" w16cid:durableId="1786920000">
    <w:abstractNumId w:val="14"/>
  </w:num>
  <w:num w:numId="47" w16cid:durableId="1955598591">
    <w:abstractNumId w:val="7"/>
  </w:num>
  <w:num w:numId="48" w16cid:durableId="700320709">
    <w:abstractNumId w:val="32"/>
  </w:num>
  <w:num w:numId="49" w16cid:durableId="1617520996">
    <w:abstractNumId w:val="38"/>
  </w:num>
  <w:num w:numId="50" w16cid:durableId="1037386600">
    <w:abstractNumId w:val="32"/>
  </w:num>
  <w:num w:numId="51" w16cid:durableId="964043573">
    <w:abstractNumId w:val="52"/>
  </w:num>
  <w:num w:numId="52" w16cid:durableId="1396467521">
    <w:abstractNumId w:val="49"/>
  </w:num>
  <w:num w:numId="53" w16cid:durableId="1136531779">
    <w:abstractNumId w:val="36"/>
  </w:num>
  <w:num w:numId="54" w16cid:durableId="1604726532">
    <w:abstractNumId w:val="36"/>
    <w:lvlOverride w:ilvl="0">
      <w:startOverride w:val="1"/>
    </w:lvlOverride>
  </w:num>
  <w:num w:numId="55" w16cid:durableId="396560940">
    <w:abstractNumId w:val="57"/>
  </w:num>
  <w:num w:numId="56" w16cid:durableId="1651211229">
    <w:abstractNumId w:val="16"/>
  </w:num>
  <w:num w:numId="57" w16cid:durableId="337927344">
    <w:abstractNumId w:val="9"/>
  </w:num>
  <w:num w:numId="58" w16cid:durableId="510607338">
    <w:abstractNumId w:val="1"/>
  </w:num>
  <w:num w:numId="59" w16cid:durableId="1278100582">
    <w:abstractNumId w:val="46"/>
  </w:num>
  <w:num w:numId="60" w16cid:durableId="159392399">
    <w:abstractNumId w:val="13"/>
  </w:num>
  <w:num w:numId="61" w16cid:durableId="1854027573">
    <w:abstractNumId w:val="27"/>
  </w:num>
  <w:num w:numId="62" w16cid:durableId="119376713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6E4F"/>
    <w:rsid w:val="00010B3B"/>
    <w:rsid w:val="00017D38"/>
    <w:rsid w:val="00024C62"/>
    <w:rsid w:val="00026F5E"/>
    <w:rsid w:val="00027C59"/>
    <w:rsid w:val="00034BB5"/>
    <w:rsid w:val="00036E4F"/>
    <w:rsid w:val="00037344"/>
    <w:rsid w:val="00043402"/>
    <w:rsid w:val="00047304"/>
    <w:rsid w:val="00047C97"/>
    <w:rsid w:val="000562C0"/>
    <w:rsid w:val="00056CE4"/>
    <w:rsid w:val="00061DE4"/>
    <w:rsid w:val="000648AF"/>
    <w:rsid w:val="0007593C"/>
    <w:rsid w:val="00080452"/>
    <w:rsid w:val="00081E4A"/>
    <w:rsid w:val="00081F95"/>
    <w:rsid w:val="00083C4E"/>
    <w:rsid w:val="00084DA7"/>
    <w:rsid w:val="00087E13"/>
    <w:rsid w:val="00092921"/>
    <w:rsid w:val="00095646"/>
    <w:rsid w:val="00096C09"/>
    <w:rsid w:val="000A3BD3"/>
    <w:rsid w:val="000A641D"/>
    <w:rsid w:val="000B7171"/>
    <w:rsid w:val="000C12A4"/>
    <w:rsid w:val="000C2F82"/>
    <w:rsid w:val="000C7B90"/>
    <w:rsid w:val="000D001E"/>
    <w:rsid w:val="000D3A5E"/>
    <w:rsid w:val="000E169A"/>
    <w:rsid w:val="000F7B9E"/>
    <w:rsid w:val="001032F2"/>
    <w:rsid w:val="00116D89"/>
    <w:rsid w:val="00124A8F"/>
    <w:rsid w:val="00124CC2"/>
    <w:rsid w:val="00127230"/>
    <w:rsid w:val="00130DEB"/>
    <w:rsid w:val="0013527E"/>
    <w:rsid w:val="00144E62"/>
    <w:rsid w:val="00147C1B"/>
    <w:rsid w:val="0016594F"/>
    <w:rsid w:val="00170415"/>
    <w:rsid w:val="001716A2"/>
    <w:rsid w:val="00174426"/>
    <w:rsid w:val="00177FB4"/>
    <w:rsid w:val="00184578"/>
    <w:rsid w:val="001916F4"/>
    <w:rsid w:val="00193C96"/>
    <w:rsid w:val="001B2F90"/>
    <w:rsid w:val="001B6841"/>
    <w:rsid w:val="001B69BF"/>
    <w:rsid w:val="001B7051"/>
    <w:rsid w:val="001B7587"/>
    <w:rsid w:val="001C240F"/>
    <w:rsid w:val="001C5BB0"/>
    <w:rsid w:val="001D0050"/>
    <w:rsid w:val="001D6F34"/>
    <w:rsid w:val="001D7062"/>
    <w:rsid w:val="001E3647"/>
    <w:rsid w:val="001E69A5"/>
    <w:rsid w:val="002025F7"/>
    <w:rsid w:val="0020638C"/>
    <w:rsid w:val="0021168A"/>
    <w:rsid w:val="00222EC4"/>
    <w:rsid w:val="00223395"/>
    <w:rsid w:val="0023062D"/>
    <w:rsid w:val="0023791E"/>
    <w:rsid w:val="002438EA"/>
    <w:rsid w:val="00244DD3"/>
    <w:rsid w:val="0024793D"/>
    <w:rsid w:val="00263B71"/>
    <w:rsid w:val="00273327"/>
    <w:rsid w:val="00273C51"/>
    <w:rsid w:val="00277B3B"/>
    <w:rsid w:val="00281257"/>
    <w:rsid w:val="0028484B"/>
    <w:rsid w:val="00287B41"/>
    <w:rsid w:val="0029356B"/>
    <w:rsid w:val="0029515B"/>
    <w:rsid w:val="002954D6"/>
    <w:rsid w:val="002A2AFF"/>
    <w:rsid w:val="002A7877"/>
    <w:rsid w:val="002B169D"/>
    <w:rsid w:val="002B3FDE"/>
    <w:rsid w:val="002C125A"/>
    <w:rsid w:val="002C3CBE"/>
    <w:rsid w:val="002C3D4F"/>
    <w:rsid w:val="002D01F7"/>
    <w:rsid w:val="002D2E8D"/>
    <w:rsid w:val="002D6984"/>
    <w:rsid w:val="002F03C6"/>
    <w:rsid w:val="002F15DE"/>
    <w:rsid w:val="002F4D14"/>
    <w:rsid w:val="00302FEB"/>
    <w:rsid w:val="003039CB"/>
    <w:rsid w:val="00312E8A"/>
    <w:rsid w:val="00314670"/>
    <w:rsid w:val="003151E6"/>
    <w:rsid w:val="003322C7"/>
    <w:rsid w:val="00342097"/>
    <w:rsid w:val="003427F2"/>
    <w:rsid w:val="003501A6"/>
    <w:rsid w:val="00360BEB"/>
    <w:rsid w:val="0036221C"/>
    <w:rsid w:val="003638DF"/>
    <w:rsid w:val="0036392D"/>
    <w:rsid w:val="003679B9"/>
    <w:rsid w:val="00377D2E"/>
    <w:rsid w:val="00385518"/>
    <w:rsid w:val="0039364B"/>
    <w:rsid w:val="00394030"/>
    <w:rsid w:val="003962C3"/>
    <w:rsid w:val="003C2176"/>
    <w:rsid w:val="003C4135"/>
    <w:rsid w:val="003C7419"/>
    <w:rsid w:val="003D64A0"/>
    <w:rsid w:val="003D7841"/>
    <w:rsid w:val="003D7F16"/>
    <w:rsid w:val="003E7339"/>
    <w:rsid w:val="003F5349"/>
    <w:rsid w:val="003F5A6F"/>
    <w:rsid w:val="00406088"/>
    <w:rsid w:val="00406346"/>
    <w:rsid w:val="00410905"/>
    <w:rsid w:val="00410C8A"/>
    <w:rsid w:val="00420A47"/>
    <w:rsid w:val="00421275"/>
    <w:rsid w:val="00421F37"/>
    <w:rsid w:val="0043355B"/>
    <w:rsid w:val="00444A64"/>
    <w:rsid w:val="00446465"/>
    <w:rsid w:val="004547EF"/>
    <w:rsid w:val="00456AAC"/>
    <w:rsid w:val="0045797E"/>
    <w:rsid w:val="0046170D"/>
    <w:rsid w:val="004655D6"/>
    <w:rsid w:val="004753FC"/>
    <w:rsid w:val="00477721"/>
    <w:rsid w:val="004874BB"/>
    <w:rsid w:val="0049273C"/>
    <w:rsid w:val="0049301F"/>
    <w:rsid w:val="004950A2"/>
    <w:rsid w:val="004A0413"/>
    <w:rsid w:val="004A1204"/>
    <w:rsid w:val="004A2F0F"/>
    <w:rsid w:val="004A4DAA"/>
    <w:rsid w:val="004A595F"/>
    <w:rsid w:val="004B1A7F"/>
    <w:rsid w:val="004B3FDC"/>
    <w:rsid w:val="004B5163"/>
    <w:rsid w:val="004C18D0"/>
    <w:rsid w:val="004C7776"/>
    <w:rsid w:val="004D1203"/>
    <w:rsid w:val="004D18CF"/>
    <w:rsid w:val="004D3B84"/>
    <w:rsid w:val="004E32AF"/>
    <w:rsid w:val="004E5110"/>
    <w:rsid w:val="004E57DE"/>
    <w:rsid w:val="004E5F51"/>
    <w:rsid w:val="004F1832"/>
    <w:rsid w:val="004F32A3"/>
    <w:rsid w:val="004F6668"/>
    <w:rsid w:val="00511F6D"/>
    <w:rsid w:val="00514676"/>
    <w:rsid w:val="00517037"/>
    <w:rsid w:val="00525324"/>
    <w:rsid w:val="00534A4B"/>
    <w:rsid w:val="00540163"/>
    <w:rsid w:val="00545BE1"/>
    <w:rsid w:val="00546069"/>
    <w:rsid w:val="00551A36"/>
    <w:rsid w:val="00554A1F"/>
    <w:rsid w:val="00554D12"/>
    <w:rsid w:val="00560623"/>
    <w:rsid w:val="0056465D"/>
    <w:rsid w:val="00573759"/>
    <w:rsid w:val="00573838"/>
    <w:rsid w:val="005775EC"/>
    <w:rsid w:val="0057784B"/>
    <w:rsid w:val="00577D4C"/>
    <w:rsid w:val="0058364C"/>
    <w:rsid w:val="00586D83"/>
    <w:rsid w:val="00590CC8"/>
    <w:rsid w:val="005919BC"/>
    <w:rsid w:val="00593E32"/>
    <w:rsid w:val="005974B3"/>
    <w:rsid w:val="00597D5B"/>
    <w:rsid w:val="005A7C76"/>
    <w:rsid w:val="005B1BBF"/>
    <w:rsid w:val="005B413F"/>
    <w:rsid w:val="005B5A74"/>
    <w:rsid w:val="005C1DE1"/>
    <w:rsid w:val="005D2479"/>
    <w:rsid w:val="005E3A75"/>
    <w:rsid w:val="005E4D1B"/>
    <w:rsid w:val="005F6533"/>
    <w:rsid w:val="00601299"/>
    <w:rsid w:val="00607B3B"/>
    <w:rsid w:val="00611C89"/>
    <w:rsid w:val="006244AA"/>
    <w:rsid w:val="0063321C"/>
    <w:rsid w:val="00633B43"/>
    <w:rsid w:val="00633BAA"/>
    <w:rsid w:val="0063609C"/>
    <w:rsid w:val="006367C7"/>
    <w:rsid w:val="00636C02"/>
    <w:rsid w:val="00643908"/>
    <w:rsid w:val="00653349"/>
    <w:rsid w:val="00657059"/>
    <w:rsid w:val="00660225"/>
    <w:rsid w:val="00663188"/>
    <w:rsid w:val="00663B64"/>
    <w:rsid w:val="00666CDB"/>
    <w:rsid w:val="0067508D"/>
    <w:rsid w:val="00677592"/>
    <w:rsid w:val="00682356"/>
    <w:rsid w:val="006976B1"/>
    <w:rsid w:val="006A79DA"/>
    <w:rsid w:val="006B679F"/>
    <w:rsid w:val="006C0F03"/>
    <w:rsid w:val="006C14B9"/>
    <w:rsid w:val="006C1585"/>
    <w:rsid w:val="006C42BF"/>
    <w:rsid w:val="006C6CBA"/>
    <w:rsid w:val="006D52E3"/>
    <w:rsid w:val="006D72BA"/>
    <w:rsid w:val="006E66CE"/>
    <w:rsid w:val="006E6776"/>
    <w:rsid w:val="006F027B"/>
    <w:rsid w:val="006F4CD9"/>
    <w:rsid w:val="006F4FB7"/>
    <w:rsid w:val="006F5ADF"/>
    <w:rsid w:val="006F6EDC"/>
    <w:rsid w:val="00710511"/>
    <w:rsid w:val="00710C6C"/>
    <w:rsid w:val="00715E20"/>
    <w:rsid w:val="007242F5"/>
    <w:rsid w:val="007326E0"/>
    <w:rsid w:val="00732F67"/>
    <w:rsid w:val="00735630"/>
    <w:rsid w:val="00735728"/>
    <w:rsid w:val="007418B0"/>
    <w:rsid w:val="0075219E"/>
    <w:rsid w:val="00754BDB"/>
    <w:rsid w:val="0076176C"/>
    <w:rsid w:val="007658BE"/>
    <w:rsid w:val="00770E43"/>
    <w:rsid w:val="00771F6A"/>
    <w:rsid w:val="007729AF"/>
    <w:rsid w:val="00776375"/>
    <w:rsid w:val="0079075B"/>
    <w:rsid w:val="00793D13"/>
    <w:rsid w:val="007A08CE"/>
    <w:rsid w:val="007A2D97"/>
    <w:rsid w:val="007A732C"/>
    <w:rsid w:val="007B034F"/>
    <w:rsid w:val="007B1B0F"/>
    <w:rsid w:val="007C0138"/>
    <w:rsid w:val="007D69C2"/>
    <w:rsid w:val="007E4FFC"/>
    <w:rsid w:val="00805572"/>
    <w:rsid w:val="00806ADD"/>
    <w:rsid w:val="0081608E"/>
    <w:rsid w:val="008162FD"/>
    <w:rsid w:val="00825352"/>
    <w:rsid w:val="0082773E"/>
    <w:rsid w:val="00831F55"/>
    <w:rsid w:val="00832170"/>
    <w:rsid w:val="00834B44"/>
    <w:rsid w:val="0084778B"/>
    <w:rsid w:val="0085141E"/>
    <w:rsid w:val="00860BAB"/>
    <w:rsid w:val="008614CF"/>
    <w:rsid w:val="00867668"/>
    <w:rsid w:val="00883016"/>
    <w:rsid w:val="0089410B"/>
    <w:rsid w:val="0089726C"/>
    <w:rsid w:val="008A4FB0"/>
    <w:rsid w:val="008B0543"/>
    <w:rsid w:val="008B6376"/>
    <w:rsid w:val="008C2C02"/>
    <w:rsid w:val="008C46C6"/>
    <w:rsid w:val="008D4229"/>
    <w:rsid w:val="008E04D1"/>
    <w:rsid w:val="008E3D7F"/>
    <w:rsid w:val="008F0DC9"/>
    <w:rsid w:val="008F1F45"/>
    <w:rsid w:val="0090295C"/>
    <w:rsid w:val="009108C5"/>
    <w:rsid w:val="009130A1"/>
    <w:rsid w:val="0092351B"/>
    <w:rsid w:val="009336A4"/>
    <w:rsid w:val="00934559"/>
    <w:rsid w:val="00936E4A"/>
    <w:rsid w:val="009416C8"/>
    <w:rsid w:val="00950046"/>
    <w:rsid w:val="009511BD"/>
    <w:rsid w:val="00960B57"/>
    <w:rsid w:val="009705B0"/>
    <w:rsid w:val="0097440B"/>
    <w:rsid w:val="00975429"/>
    <w:rsid w:val="00976A62"/>
    <w:rsid w:val="00980E5F"/>
    <w:rsid w:val="009839ED"/>
    <w:rsid w:val="00987BF0"/>
    <w:rsid w:val="009914F4"/>
    <w:rsid w:val="00996467"/>
    <w:rsid w:val="009A71C2"/>
    <w:rsid w:val="009B00C5"/>
    <w:rsid w:val="009C1CBE"/>
    <w:rsid w:val="009C57AA"/>
    <w:rsid w:val="009E5494"/>
    <w:rsid w:val="009F04F3"/>
    <w:rsid w:val="009F20CB"/>
    <w:rsid w:val="00A12DFF"/>
    <w:rsid w:val="00A32886"/>
    <w:rsid w:val="00A34A3F"/>
    <w:rsid w:val="00A376E7"/>
    <w:rsid w:val="00A43F98"/>
    <w:rsid w:val="00A53228"/>
    <w:rsid w:val="00A56380"/>
    <w:rsid w:val="00A608A6"/>
    <w:rsid w:val="00A723FD"/>
    <w:rsid w:val="00A81692"/>
    <w:rsid w:val="00A928E0"/>
    <w:rsid w:val="00A93956"/>
    <w:rsid w:val="00AA26AC"/>
    <w:rsid w:val="00AA7CA0"/>
    <w:rsid w:val="00AD088B"/>
    <w:rsid w:val="00AD3552"/>
    <w:rsid w:val="00AD5205"/>
    <w:rsid w:val="00AD5D7B"/>
    <w:rsid w:val="00AD772A"/>
    <w:rsid w:val="00AE0CF8"/>
    <w:rsid w:val="00AE57FB"/>
    <w:rsid w:val="00AE6761"/>
    <w:rsid w:val="00AF4683"/>
    <w:rsid w:val="00AF475E"/>
    <w:rsid w:val="00B00FBF"/>
    <w:rsid w:val="00B053F3"/>
    <w:rsid w:val="00B105ED"/>
    <w:rsid w:val="00B10FB8"/>
    <w:rsid w:val="00B17073"/>
    <w:rsid w:val="00B43F37"/>
    <w:rsid w:val="00B47047"/>
    <w:rsid w:val="00B570A2"/>
    <w:rsid w:val="00B607DB"/>
    <w:rsid w:val="00B637C1"/>
    <w:rsid w:val="00B64C31"/>
    <w:rsid w:val="00B67F46"/>
    <w:rsid w:val="00B76023"/>
    <w:rsid w:val="00B94629"/>
    <w:rsid w:val="00B96853"/>
    <w:rsid w:val="00BA1495"/>
    <w:rsid w:val="00BA4CF9"/>
    <w:rsid w:val="00BA6A1B"/>
    <w:rsid w:val="00BB1862"/>
    <w:rsid w:val="00BB1F4B"/>
    <w:rsid w:val="00BB57C5"/>
    <w:rsid w:val="00BC0939"/>
    <w:rsid w:val="00BD0C6B"/>
    <w:rsid w:val="00BD3E5B"/>
    <w:rsid w:val="00BE5991"/>
    <w:rsid w:val="00BF0E84"/>
    <w:rsid w:val="00BF440A"/>
    <w:rsid w:val="00BF6AA6"/>
    <w:rsid w:val="00BF716A"/>
    <w:rsid w:val="00C02111"/>
    <w:rsid w:val="00C055CA"/>
    <w:rsid w:val="00C13E04"/>
    <w:rsid w:val="00C16336"/>
    <w:rsid w:val="00C16F4C"/>
    <w:rsid w:val="00C30C2D"/>
    <w:rsid w:val="00C32CDF"/>
    <w:rsid w:val="00C335D1"/>
    <w:rsid w:val="00C44F57"/>
    <w:rsid w:val="00C61AAD"/>
    <w:rsid w:val="00C67359"/>
    <w:rsid w:val="00C80167"/>
    <w:rsid w:val="00C81DA8"/>
    <w:rsid w:val="00C83404"/>
    <w:rsid w:val="00C91A9A"/>
    <w:rsid w:val="00CA5385"/>
    <w:rsid w:val="00CB211C"/>
    <w:rsid w:val="00CC1758"/>
    <w:rsid w:val="00CC2D83"/>
    <w:rsid w:val="00CD1E50"/>
    <w:rsid w:val="00CD4978"/>
    <w:rsid w:val="00CD6C1B"/>
    <w:rsid w:val="00CD7884"/>
    <w:rsid w:val="00CE6A02"/>
    <w:rsid w:val="00CF0ED7"/>
    <w:rsid w:val="00CF133B"/>
    <w:rsid w:val="00CF1692"/>
    <w:rsid w:val="00CF69ED"/>
    <w:rsid w:val="00D00BCB"/>
    <w:rsid w:val="00D06812"/>
    <w:rsid w:val="00D1737A"/>
    <w:rsid w:val="00D226C2"/>
    <w:rsid w:val="00D335E1"/>
    <w:rsid w:val="00D41E96"/>
    <w:rsid w:val="00D44F84"/>
    <w:rsid w:val="00D534FE"/>
    <w:rsid w:val="00D537AA"/>
    <w:rsid w:val="00D562C2"/>
    <w:rsid w:val="00D577CE"/>
    <w:rsid w:val="00D715D9"/>
    <w:rsid w:val="00D74FDC"/>
    <w:rsid w:val="00D75A28"/>
    <w:rsid w:val="00D75C96"/>
    <w:rsid w:val="00D82D4C"/>
    <w:rsid w:val="00D86A90"/>
    <w:rsid w:val="00D87630"/>
    <w:rsid w:val="00D933EF"/>
    <w:rsid w:val="00D957DA"/>
    <w:rsid w:val="00D9704F"/>
    <w:rsid w:val="00DA4440"/>
    <w:rsid w:val="00DA71EC"/>
    <w:rsid w:val="00DB1F0C"/>
    <w:rsid w:val="00DB27D3"/>
    <w:rsid w:val="00DC02F9"/>
    <w:rsid w:val="00DC2160"/>
    <w:rsid w:val="00DC2332"/>
    <w:rsid w:val="00DC4928"/>
    <w:rsid w:val="00DE1BAF"/>
    <w:rsid w:val="00DE4AF8"/>
    <w:rsid w:val="00DF0004"/>
    <w:rsid w:val="00DF2E7D"/>
    <w:rsid w:val="00DF5F58"/>
    <w:rsid w:val="00E007F1"/>
    <w:rsid w:val="00E013AF"/>
    <w:rsid w:val="00E06151"/>
    <w:rsid w:val="00E07867"/>
    <w:rsid w:val="00E152EE"/>
    <w:rsid w:val="00E15FD6"/>
    <w:rsid w:val="00E20621"/>
    <w:rsid w:val="00E25AE4"/>
    <w:rsid w:val="00E53C70"/>
    <w:rsid w:val="00E643EE"/>
    <w:rsid w:val="00E6694D"/>
    <w:rsid w:val="00E70EF1"/>
    <w:rsid w:val="00E76217"/>
    <w:rsid w:val="00E76DD7"/>
    <w:rsid w:val="00E77A9B"/>
    <w:rsid w:val="00E81E43"/>
    <w:rsid w:val="00E822DF"/>
    <w:rsid w:val="00E85D93"/>
    <w:rsid w:val="00E94812"/>
    <w:rsid w:val="00EA0B14"/>
    <w:rsid w:val="00EA3A2C"/>
    <w:rsid w:val="00EB75A7"/>
    <w:rsid w:val="00EC595F"/>
    <w:rsid w:val="00ED4A94"/>
    <w:rsid w:val="00ED7359"/>
    <w:rsid w:val="00EE0D61"/>
    <w:rsid w:val="00EE10EF"/>
    <w:rsid w:val="00EE3002"/>
    <w:rsid w:val="00EE5ABD"/>
    <w:rsid w:val="00EF5D8A"/>
    <w:rsid w:val="00EF66DA"/>
    <w:rsid w:val="00F04244"/>
    <w:rsid w:val="00F07343"/>
    <w:rsid w:val="00F21EBA"/>
    <w:rsid w:val="00F30B77"/>
    <w:rsid w:val="00F34EBB"/>
    <w:rsid w:val="00F5448D"/>
    <w:rsid w:val="00F55361"/>
    <w:rsid w:val="00F738CF"/>
    <w:rsid w:val="00F75C5E"/>
    <w:rsid w:val="00F94F51"/>
    <w:rsid w:val="00F95D38"/>
    <w:rsid w:val="00FA5EA1"/>
    <w:rsid w:val="00FA640F"/>
    <w:rsid w:val="00FB48FE"/>
    <w:rsid w:val="00FC46B7"/>
    <w:rsid w:val="00FC6D02"/>
    <w:rsid w:val="00FD0548"/>
    <w:rsid w:val="00FD69DF"/>
    <w:rsid w:val="00FE39F6"/>
    <w:rsid w:val="00FE6FC3"/>
    <w:rsid w:val="00FF2118"/>
    <w:rsid w:val="00FF3BDD"/>
    <w:rsid w:val="00FF791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AA7778C"/>
  <w15:docId w15:val="{7BB4CBD9-0746-4468-A3C9-BF28A013E6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="Times New Roman" w:hAnsiTheme="minorHAnsi" w:cstheme="minorBidi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0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3-Normal"/>
    <w:qFormat/>
    <w:rsid w:val="00715E20"/>
    <w:pPr>
      <w:spacing w:line="276" w:lineRule="auto"/>
    </w:pPr>
    <w:rPr>
      <w:rFonts w:ascii="Calibri" w:hAnsi="Calibri" w:cs="Times New Roman"/>
      <w:lang w:eastAsia="fr-FR"/>
    </w:rPr>
  </w:style>
  <w:style w:type="paragraph" w:styleId="Titre1">
    <w:name w:val="heading 1"/>
    <w:basedOn w:val="Normal"/>
    <w:next w:val="Normal"/>
    <w:link w:val="Titre1Car"/>
    <w:uiPriority w:val="9"/>
    <w:qFormat/>
    <w:rsid w:val="00E822DF"/>
    <w:pPr>
      <w:keepNext/>
      <w:numPr>
        <w:numId w:val="47"/>
      </w:numPr>
      <w:suppressAutoHyphens/>
      <w:autoSpaceDE w:val="0"/>
      <w:spacing w:before="240" w:after="60"/>
      <w:ind w:right="1"/>
      <w:jc w:val="both"/>
      <w:outlineLvl w:val="0"/>
    </w:pPr>
    <w:rPr>
      <w:rFonts w:ascii="Arial" w:hAnsi="Arial" w:cs="Arial"/>
      <w:b/>
      <w:bCs/>
      <w:kern w:val="32"/>
      <w:sz w:val="24"/>
      <w:szCs w:val="24"/>
      <w:u w:val="single"/>
      <w:lang w:eastAsia="ar-SA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1D0050"/>
    <w:pPr>
      <w:keepNext/>
      <w:keepLines/>
      <w:numPr>
        <w:ilvl w:val="1"/>
        <w:numId w:val="47"/>
      </w:numPr>
      <w:spacing w:before="200"/>
      <w:outlineLvl w:val="1"/>
    </w:pPr>
    <w:rPr>
      <w:rFonts w:ascii="Arial" w:eastAsiaTheme="majorEastAsia" w:hAnsi="Arial" w:cstheme="majorBidi"/>
      <w:b/>
      <w:bCs/>
      <w:szCs w:val="26"/>
      <w:u w:val="single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97440B"/>
    <w:pPr>
      <w:keepNext/>
      <w:keepLines/>
      <w:numPr>
        <w:ilvl w:val="2"/>
        <w:numId w:val="47"/>
      </w:numPr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BD0C6B"/>
    <w:pPr>
      <w:keepNext/>
      <w:keepLines/>
      <w:numPr>
        <w:ilvl w:val="3"/>
        <w:numId w:val="47"/>
      </w:numPr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BD0C6B"/>
    <w:pPr>
      <w:keepNext/>
      <w:keepLines/>
      <w:numPr>
        <w:ilvl w:val="4"/>
        <w:numId w:val="47"/>
      </w:numPr>
      <w:spacing w:before="20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BD0C6B"/>
    <w:pPr>
      <w:keepNext/>
      <w:keepLines/>
      <w:numPr>
        <w:ilvl w:val="5"/>
        <w:numId w:val="47"/>
      </w:numPr>
      <w:spacing w:before="20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BD0C6B"/>
    <w:pPr>
      <w:keepNext/>
      <w:keepLines/>
      <w:numPr>
        <w:ilvl w:val="6"/>
        <w:numId w:val="47"/>
      </w:numPr>
      <w:spacing w:before="20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BD0C6B"/>
    <w:pPr>
      <w:keepNext/>
      <w:keepLines/>
      <w:numPr>
        <w:ilvl w:val="7"/>
        <w:numId w:val="47"/>
      </w:numPr>
      <w:spacing w:before="200"/>
      <w:outlineLvl w:val="7"/>
    </w:pPr>
    <w:rPr>
      <w:rFonts w:asciiTheme="majorHAnsi" w:eastAsiaTheme="majorEastAsia" w:hAnsiTheme="majorHAnsi" w:cstheme="majorBidi"/>
      <w:color w:val="404040" w:themeColor="text1" w:themeTint="BF"/>
      <w:sz w:val="20"/>
      <w:szCs w:val="20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BD0C6B"/>
    <w:pPr>
      <w:keepNext/>
      <w:keepLines/>
      <w:numPr>
        <w:ilvl w:val="8"/>
        <w:numId w:val="47"/>
      </w:numPr>
      <w:spacing w:before="20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styleId="Accentuation">
    <w:name w:val="Emphasis"/>
    <w:aliases w:val="1-Titre1"/>
    <w:basedOn w:val="Policepardfaut"/>
    <w:qFormat/>
    <w:rsid w:val="00C81DA8"/>
    <w:rPr>
      <w:rFonts w:ascii="Comic Sans MS" w:hAnsi="Comic Sans MS"/>
      <w:iCs/>
      <w:sz w:val="28"/>
    </w:rPr>
  </w:style>
  <w:style w:type="paragraph" w:customStyle="1" w:styleId="0-TitreDoc">
    <w:name w:val="0-Titre Doc"/>
    <w:basedOn w:val="Normal"/>
    <w:link w:val="0-TitreDocCar"/>
    <w:autoRedefine/>
    <w:qFormat/>
    <w:rsid w:val="00A376E7"/>
    <w:pPr>
      <w:spacing w:line="240" w:lineRule="auto"/>
      <w:jc w:val="center"/>
    </w:pPr>
    <w:rPr>
      <w:b/>
      <w:sz w:val="40"/>
      <w:szCs w:val="40"/>
    </w:rPr>
  </w:style>
  <w:style w:type="character" w:customStyle="1" w:styleId="0-TitreDocCar">
    <w:name w:val="0-Titre Doc Car"/>
    <w:basedOn w:val="Policepardfaut"/>
    <w:link w:val="0-TitreDoc"/>
    <w:rsid w:val="00A376E7"/>
    <w:rPr>
      <w:rFonts w:ascii="Calibri" w:hAnsi="Calibri" w:cs="Times New Roman"/>
      <w:b/>
      <w:sz w:val="40"/>
      <w:szCs w:val="40"/>
      <w:lang w:eastAsia="fr-FR"/>
    </w:rPr>
  </w:style>
  <w:style w:type="paragraph" w:customStyle="1" w:styleId="2-Titre2">
    <w:name w:val="2-Titre2"/>
    <w:basedOn w:val="Normal"/>
    <w:link w:val="2-Titre2Car"/>
    <w:autoRedefine/>
    <w:qFormat/>
    <w:rsid w:val="00FD0548"/>
    <w:pPr>
      <w:numPr>
        <w:numId w:val="57"/>
      </w:numPr>
      <w:tabs>
        <w:tab w:val="left" w:pos="360"/>
      </w:tabs>
      <w:spacing w:line="240" w:lineRule="auto"/>
    </w:pPr>
    <w:rPr>
      <w:b/>
      <w:sz w:val="24"/>
      <w:szCs w:val="24"/>
      <w:u w:val="single"/>
    </w:rPr>
  </w:style>
  <w:style w:type="character" w:customStyle="1" w:styleId="2-Titre2Car">
    <w:name w:val="2-Titre2 Car"/>
    <w:basedOn w:val="Policepardfaut"/>
    <w:link w:val="2-Titre2"/>
    <w:rsid w:val="00FD0548"/>
    <w:rPr>
      <w:rFonts w:ascii="Calibri" w:hAnsi="Calibri" w:cs="Times New Roman"/>
      <w:b/>
      <w:sz w:val="24"/>
      <w:szCs w:val="24"/>
      <w:u w:val="single"/>
      <w:lang w:eastAsia="fr-FR"/>
    </w:rPr>
  </w:style>
  <w:style w:type="paragraph" w:customStyle="1" w:styleId="4-Commentaires">
    <w:name w:val="4-Commentaires"/>
    <w:basedOn w:val="Normal"/>
    <w:link w:val="4-CommentairesCar"/>
    <w:autoRedefine/>
    <w:qFormat/>
    <w:rsid w:val="00C81DA8"/>
    <w:rPr>
      <w:i/>
    </w:rPr>
  </w:style>
  <w:style w:type="character" w:customStyle="1" w:styleId="4-CommentairesCar">
    <w:name w:val="4-Commentaires Car"/>
    <w:basedOn w:val="Policepardfaut"/>
    <w:link w:val="4-Commentaires"/>
    <w:rsid w:val="00C81DA8"/>
    <w:rPr>
      <w:rFonts w:ascii="Calibri" w:eastAsia="Times New Roman" w:hAnsi="Calibri" w:cs="Times New Roman"/>
      <w:i/>
      <w:lang w:eastAsia="fr-FR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663188"/>
    <w:pPr>
      <w:spacing w:line="240" w:lineRule="auto"/>
    </w:pPr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663188"/>
    <w:rPr>
      <w:rFonts w:ascii="Tahoma" w:hAnsi="Tahoma" w:cs="Tahoma"/>
      <w:sz w:val="16"/>
      <w:szCs w:val="16"/>
      <w:lang w:eastAsia="fr-FR"/>
    </w:rPr>
  </w:style>
  <w:style w:type="table" w:styleId="Grilledutableau">
    <w:name w:val="Table Grid"/>
    <w:basedOn w:val="TableauNormal"/>
    <w:rsid w:val="00573759"/>
    <w:rPr>
      <w:rFonts w:ascii="Calibri" w:hAnsi="Calibri" w:cs="Times New Roman"/>
      <w:sz w:val="20"/>
      <w:szCs w:val="20"/>
      <w:lang w:eastAsia="fr-FR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aragraphedeliste">
    <w:name w:val="List Paragraph"/>
    <w:basedOn w:val="Normal"/>
    <w:link w:val="ParagraphedelisteCar"/>
    <w:uiPriority w:val="34"/>
    <w:qFormat/>
    <w:rsid w:val="00573759"/>
    <w:pPr>
      <w:ind w:left="708"/>
    </w:pPr>
  </w:style>
  <w:style w:type="paragraph" w:styleId="En-tte">
    <w:name w:val="header"/>
    <w:basedOn w:val="Normal"/>
    <w:link w:val="En-tteCar"/>
    <w:uiPriority w:val="99"/>
    <w:unhideWhenUsed/>
    <w:rsid w:val="00010B3B"/>
    <w:pPr>
      <w:tabs>
        <w:tab w:val="center" w:pos="4536"/>
        <w:tab w:val="right" w:pos="9072"/>
      </w:tabs>
      <w:spacing w:line="240" w:lineRule="auto"/>
    </w:pPr>
  </w:style>
  <w:style w:type="character" w:customStyle="1" w:styleId="En-tteCar">
    <w:name w:val="En-tête Car"/>
    <w:basedOn w:val="Policepardfaut"/>
    <w:link w:val="En-tte"/>
    <w:uiPriority w:val="99"/>
    <w:rsid w:val="00010B3B"/>
    <w:rPr>
      <w:rFonts w:ascii="Calibri" w:hAnsi="Calibri" w:cs="Times New Roman"/>
      <w:lang w:eastAsia="fr-FR"/>
    </w:rPr>
  </w:style>
  <w:style w:type="paragraph" w:styleId="Pieddepage">
    <w:name w:val="footer"/>
    <w:basedOn w:val="Normal"/>
    <w:link w:val="PieddepageCar"/>
    <w:uiPriority w:val="99"/>
    <w:unhideWhenUsed/>
    <w:rsid w:val="00010B3B"/>
    <w:pPr>
      <w:tabs>
        <w:tab w:val="center" w:pos="4536"/>
        <w:tab w:val="right" w:pos="9072"/>
      </w:tabs>
      <w:spacing w:line="240" w:lineRule="auto"/>
    </w:pPr>
  </w:style>
  <w:style w:type="character" w:customStyle="1" w:styleId="PieddepageCar">
    <w:name w:val="Pied de page Car"/>
    <w:basedOn w:val="Policepardfaut"/>
    <w:link w:val="Pieddepage"/>
    <w:uiPriority w:val="99"/>
    <w:rsid w:val="00010B3B"/>
    <w:rPr>
      <w:rFonts w:ascii="Calibri" w:hAnsi="Calibri" w:cs="Times New Roman"/>
      <w:lang w:eastAsia="fr-FR"/>
    </w:rPr>
  </w:style>
  <w:style w:type="paragraph" w:customStyle="1" w:styleId="Default">
    <w:name w:val="Default"/>
    <w:rsid w:val="00643908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eastAsia="fr-FR"/>
    </w:rPr>
  </w:style>
  <w:style w:type="paragraph" w:customStyle="1" w:styleId="decal1">
    <w:name w:val="decal 1"/>
    <w:basedOn w:val="Paragraphedeliste"/>
    <w:link w:val="decal1Car"/>
    <w:qFormat/>
    <w:rsid w:val="009914F4"/>
    <w:pPr>
      <w:numPr>
        <w:numId w:val="12"/>
      </w:numPr>
      <w:spacing w:line="240" w:lineRule="auto"/>
    </w:pPr>
  </w:style>
  <w:style w:type="paragraph" w:customStyle="1" w:styleId="Decal2">
    <w:name w:val="Decal 2"/>
    <w:basedOn w:val="Paragraphedeliste"/>
    <w:link w:val="Decal2Car"/>
    <w:qFormat/>
    <w:rsid w:val="009914F4"/>
    <w:pPr>
      <w:numPr>
        <w:numId w:val="14"/>
      </w:numPr>
      <w:spacing w:line="240" w:lineRule="auto"/>
    </w:pPr>
  </w:style>
  <w:style w:type="character" w:customStyle="1" w:styleId="ParagraphedelisteCar">
    <w:name w:val="Paragraphe de liste Car"/>
    <w:basedOn w:val="Policepardfaut"/>
    <w:link w:val="Paragraphedeliste"/>
    <w:uiPriority w:val="99"/>
    <w:rsid w:val="009914F4"/>
    <w:rPr>
      <w:rFonts w:ascii="Calibri" w:hAnsi="Calibri" w:cs="Times New Roman"/>
      <w:lang w:eastAsia="fr-FR"/>
    </w:rPr>
  </w:style>
  <w:style w:type="character" w:customStyle="1" w:styleId="decal1Car">
    <w:name w:val="decal 1 Car"/>
    <w:basedOn w:val="ParagraphedelisteCar"/>
    <w:link w:val="decal1"/>
    <w:rsid w:val="009914F4"/>
    <w:rPr>
      <w:rFonts w:ascii="Calibri" w:hAnsi="Calibri" w:cs="Times New Roman"/>
      <w:lang w:eastAsia="fr-FR"/>
    </w:rPr>
  </w:style>
  <w:style w:type="character" w:customStyle="1" w:styleId="Titre1Car">
    <w:name w:val="Titre 1 Car"/>
    <w:basedOn w:val="Policepardfaut"/>
    <w:link w:val="Titre1"/>
    <w:uiPriority w:val="9"/>
    <w:rsid w:val="00E822DF"/>
    <w:rPr>
      <w:rFonts w:ascii="Arial" w:hAnsi="Arial" w:cs="Arial"/>
      <w:b/>
      <w:bCs/>
      <w:kern w:val="32"/>
      <w:sz w:val="24"/>
      <w:szCs w:val="24"/>
      <w:u w:val="single"/>
      <w:lang w:eastAsia="ar-SA"/>
    </w:rPr>
  </w:style>
  <w:style w:type="character" w:customStyle="1" w:styleId="Decal2Car">
    <w:name w:val="Decal 2 Car"/>
    <w:basedOn w:val="ParagraphedelisteCar"/>
    <w:link w:val="Decal2"/>
    <w:rsid w:val="009914F4"/>
    <w:rPr>
      <w:rFonts w:ascii="Calibri" w:hAnsi="Calibri" w:cs="Times New Roman"/>
      <w:lang w:eastAsia="fr-FR"/>
    </w:rPr>
  </w:style>
  <w:style w:type="character" w:styleId="Lienhypertexte">
    <w:name w:val="Hyperlink"/>
    <w:basedOn w:val="Policepardfaut"/>
    <w:uiPriority w:val="99"/>
    <w:unhideWhenUsed/>
    <w:rsid w:val="003151E6"/>
    <w:rPr>
      <w:color w:val="0000FF" w:themeColor="hyperlink"/>
      <w:u w:val="single"/>
    </w:rPr>
  </w:style>
  <w:style w:type="character" w:customStyle="1" w:styleId="Titre3Car">
    <w:name w:val="Titre 3 Car"/>
    <w:basedOn w:val="Policepardfaut"/>
    <w:link w:val="Titre3"/>
    <w:uiPriority w:val="9"/>
    <w:semiHidden/>
    <w:rsid w:val="0097440B"/>
    <w:rPr>
      <w:rFonts w:asciiTheme="majorHAnsi" w:eastAsiaTheme="majorEastAsia" w:hAnsiTheme="majorHAnsi" w:cstheme="majorBidi"/>
      <w:b/>
      <w:bCs/>
      <w:color w:val="4F81BD" w:themeColor="accent1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1D0050"/>
    <w:rPr>
      <w:rFonts w:ascii="Arial" w:eastAsiaTheme="majorEastAsia" w:hAnsi="Arial" w:cstheme="majorBidi"/>
      <w:b/>
      <w:bCs/>
      <w:szCs w:val="26"/>
      <w:u w:val="single"/>
      <w:lang w:eastAsia="fr-FR"/>
    </w:rPr>
  </w:style>
  <w:style w:type="character" w:customStyle="1" w:styleId="Titre4Car">
    <w:name w:val="Titre 4 Car"/>
    <w:basedOn w:val="Policepardfaut"/>
    <w:link w:val="Titre4"/>
    <w:uiPriority w:val="9"/>
    <w:semiHidden/>
    <w:rsid w:val="00BD0C6B"/>
    <w:rPr>
      <w:rFonts w:asciiTheme="majorHAnsi" w:eastAsiaTheme="majorEastAsia" w:hAnsiTheme="majorHAnsi" w:cstheme="majorBidi"/>
      <w:b/>
      <w:bCs/>
      <w:i/>
      <w:iCs/>
      <w:color w:val="4F81BD" w:themeColor="accent1"/>
      <w:lang w:eastAsia="fr-FR"/>
    </w:rPr>
  </w:style>
  <w:style w:type="character" w:customStyle="1" w:styleId="Titre5Car">
    <w:name w:val="Titre 5 Car"/>
    <w:basedOn w:val="Policepardfaut"/>
    <w:link w:val="Titre5"/>
    <w:uiPriority w:val="9"/>
    <w:semiHidden/>
    <w:rsid w:val="00BD0C6B"/>
    <w:rPr>
      <w:rFonts w:asciiTheme="majorHAnsi" w:eastAsiaTheme="majorEastAsia" w:hAnsiTheme="majorHAnsi" w:cstheme="majorBidi"/>
      <w:color w:val="243F60" w:themeColor="accent1" w:themeShade="7F"/>
      <w:lang w:eastAsia="fr-FR"/>
    </w:rPr>
  </w:style>
  <w:style w:type="character" w:customStyle="1" w:styleId="Titre6Car">
    <w:name w:val="Titre 6 Car"/>
    <w:basedOn w:val="Policepardfaut"/>
    <w:link w:val="Titre6"/>
    <w:uiPriority w:val="9"/>
    <w:semiHidden/>
    <w:rsid w:val="00BD0C6B"/>
    <w:rPr>
      <w:rFonts w:asciiTheme="majorHAnsi" w:eastAsiaTheme="majorEastAsia" w:hAnsiTheme="majorHAnsi" w:cstheme="majorBidi"/>
      <w:i/>
      <w:iCs/>
      <w:color w:val="243F60" w:themeColor="accent1" w:themeShade="7F"/>
      <w:lang w:eastAsia="fr-FR"/>
    </w:rPr>
  </w:style>
  <w:style w:type="character" w:customStyle="1" w:styleId="Titre7Car">
    <w:name w:val="Titre 7 Car"/>
    <w:basedOn w:val="Policepardfaut"/>
    <w:link w:val="Titre7"/>
    <w:uiPriority w:val="9"/>
    <w:semiHidden/>
    <w:rsid w:val="00BD0C6B"/>
    <w:rPr>
      <w:rFonts w:asciiTheme="majorHAnsi" w:eastAsiaTheme="majorEastAsia" w:hAnsiTheme="majorHAnsi" w:cstheme="majorBidi"/>
      <w:i/>
      <w:iCs/>
      <w:color w:val="404040" w:themeColor="text1" w:themeTint="BF"/>
      <w:lang w:eastAsia="fr-FR"/>
    </w:rPr>
  </w:style>
  <w:style w:type="character" w:customStyle="1" w:styleId="Titre8Car">
    <w:name w:val="Titre 8 Car"/>
    <w:basedOn w:val="Policepardfaut"/>
    <w:link w:val="Titre8"/>
    <w:uiPriority w:val="9"/>
    <w:semiHidden/>
    <w:rsid w:val="00BD0C6B"/>
    <w:rPr>
      <w:rFonts w:asciiTheme="majorHAnsi" w:eastAsiaTheme="majorEastAsia" w:hAnsiTheme="majorHAnsi" w:cstheme="majorBidi"/>
      <w:color w:val="404040" w:themeColor="text1" w:themeTint="BF"/>
      <w:sz w:val="20"/>
      <w:szCs w:val="20"/>
      <w:lang w:eastAsia="fr-FR"/>
    </w:rPr>
  </w:style>
  <w:style w:type="character" w:customStyle="1" w:styleId="Titre9Car">
    <w:name w:val="Titre 9 Car"/>
    <w:basedOn w:val="Policepardfaut"/>
    <w:link w:val="Titre9"/>
    <w:uiPriority w:val="9"/>
    <w:semiHidden/>
    <w:rsid w:val="00BD0C6B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eastAsia="fr-FR"/>
    </w:rPr>
  </w:style>
  <w:style w:type="paragraph" w:customStyle="1" w:styleId="Question">
    <w:name w:val="Question"/>
    <w:basedOn w:val="Paragraphedeliste"/>
    <w:link w:val="QuestionCar"/>
    <w:qFormat/>
    <w:rsid w:val="0036392D"/>
    <w:pPr>
      <w:numPr>
        <w:numId w:val="4"/>
      </w:numPr>
      <w:ind w:left="426" w:hanging="426"/>
    </w:pPr>
  </w:style>
  <w:style w:type="character" w:customStyle="1" w:styleId="QuestionCar">
    <w:name w:val="Question Car"/>
    <w:basedOn w:val="ParagraphedelisteCar"/>
    <w:link w:val="Question"/>
    <w:rsid w:val="0036392D"/>
    <w:rPr>
      <w:rFonts w:ascii="Calibri" w:hAnsi="Calibri" w:cs="Times New Roman"/>
      <w:lang w:eastAsia="fr-FR"/>
    </w:rPr>
  </w:style>
  <w:style w:type="table" w:customStyle="1" w:styleId="TableGrid">
    <w:name w:val="TableGrid"/>
    <w:rsid w:val="00E20621"/>
    <w:rPr>
      <w:rFonts w:eastAsiaTheme="minorEastAsia"/>
      <w:kern w:val="2"/>
      <w:sz w:val="24"/>
      <w:szCs w:val="24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Grid1">
    <w:name w:val="TableGrid1"/>
    <w:rsid w:val="00E20621"/>
    <w:rPr>
      <w:kern w:val="2"/>
      <w:sz w:val="24"/>
      <w:szCs w:val="24"/>
      <w:lang w:eastAsia="fr-FR"/>
    </w:r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Mentionnonrsolue">
    <w:name w:val="Unresolved Mention"/>
    <w:basedOn w:val="Policepardfaut"/>
    <w:uiPriority w:val="99"/>
    <w:semiHidden/>
    <w:unhideWhenUsed/>
    <w:rsid w:val="00B637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67144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0294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86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893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4138850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5.png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yperlink" Target="http://re.jrc.ec.europa.eu/pvg_tools/fr/tools.html" TargetMode="Externa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hyperlink" Target="https://re.jrc.ec.europa.eu/pvg_tools/fr/" TargetMode="External"/><Relationship Id="rId14" Type="http://schemas.openxmlformats.org/officeDocument/2006/relationships/image" Target="media/image6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F:\S2i\1-%20ETT\Fiche%20ETT%202017.dotx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D0FC45FE-564E-4EAF-A12B-18FE497DEF2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Fiche ETT 2017.dotx</Template>
  <TotalTime>10</TotalTime>
  <Pages>8</Pages>
  <Words>1194</Words>
  <Characters>6572</Characters>
  <Application>Microsoft Office Word</Application>
  <DocSecurity>0</DocSecurity>
  <Lines>54</Lines>
  <Paragraphs>15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7751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 Manach Francoise</dc:creator>
  <cp:lastModifiedBy>Abdellah CHELOUAH</cp:lastModifiedBy>
  <cp:revision>5</cp:revision>
  <cp:lastPrinted>2021-03-17T18:08:00Z</cp:lastPrinted>
  <dcterms:created xsi:type="dcterms:W3CDTF">2026-03-14T14:22:00Z</dcterms:created>
  <dcterms:modified xsi:type="dcterms:W3CDTF">2026-03-14T14:41:00Z</dcterms:modified>
</cp:coreProperties>
</file>